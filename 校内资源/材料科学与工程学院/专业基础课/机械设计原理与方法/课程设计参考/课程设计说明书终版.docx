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086A" w14:textId="77777777" w:rsidR="007675CE" w:rsidRPr="00BC1062" w:rsidRDefault="007675CE" w:rsidP="001B18F7">
      <w:pPr>
        <w:pStyle w:val="aa"/>
        <w:spacing w:line="360" w:lineRule="auto"/>
        <w:ind w:rightChars="-301" w:right="-632"/>
        <w:rPr>
          <w:rFonts w:eastAsia="黑体"/>
          <w:sz w:val="28"/>
          <w:szCs w:val="28"/>
        </w:rPr>
      </w:pPr>
    </w:p>
    <w:p w14:paraId="2EDA9F07" w14:textId="77777777" w:rsidR="0041149F" w:rsidRPr="00BC1062" w:rsidRDefault="0041149F" w:rsidP="001B18F7">
      <w:pPr>
        <w:rPr>
          <w:rFonts w:eastAsia="隶书"/>
          <w:sz w:val="28"/>
          <w:szCs w:val="28"/>
        </w:rPr>
      </w:pPr>
    </w:p>
    <w:p w14:paraId="1413A530" w14:textId="77777777" w:rsidR="0041149F" w:rsidRPr="00BC1062" w:rsidRDefault="0041149F" w:rsidP="0041149F">
      <w:pPr>
        <w:rPr>
          <w:rFonts w:eastAsia="隶书"/>
          <w:sz w:val="28"/>
          <w:szCs w:val="28"/>
        </w:rPr>
      </w:pPr>
    </w:p>
    <w:p w14:paraId="50B4ED84" w14:textId="77777777" w:rsidR="0041149F" w:rsidRPr="00BC1062" w:rsidRDefault="0041149F" w:rsidP="0041149F">
      <w:pPr>
        <w:jc w:val="center"/>
        <w:rPr>
          <w:rFonts w:eastAsia="隶书"/>
          <w:b/>
          <w:sz w:val="85"/>
        </w:rPr>
      </w:pPr>
      <w:r w:rsidRPr="00BC1062">
        <w:rPr>
          <w:rFonts w:eastAsia="隶书"/>
          <w:b/>
          <w:sz w:val="85"/>
        </w:rPr>
        <w:t>课程设计说明书</w:t>
      </w:r>
    </w:p>
    <w:p w14:paraId="4808BAF1" w14:textId="77777777" w:rsidR="0041149F" w:rsidRPr="00BC1062" w:rsidRDefault="0041149F" w:rsidP="0041149F"/>
    <w:p w14:paraId="11F88F2A" w14:textId="77777777" w:rsidR="0041149F" w:rsidRPr="00BC1062" w:rsidRDefault="0041149F" w:rsidP="0041149F"/>
    <w:p w14:paraId="0798E90C" w14:textId="77777777" w:rsidR="0041149F" w:rsidRPr="00BC1062" w:rsidRDefault="0041149F" w:rsidP="0041149F"/>
    <w:p w14:paraId="103119F9" w14:textId="77777777" w:rsidR="0041149F" w:rsidRPr="00BC1062" w:rsidRDefault="0041149F" w:rsidP="0041149F"/>
    <w:p w14:paraId="46BE2A2B" w14:textId="77777777" w:rsidR="0041149F" w:rsidRPr="00BC1062" w:rsidRDefault="0041149F" w:rsidP="0041149F"/>
    <w:p w14:paraId="08647CC1" w14:textId="77777777" w:rsidR="0041149F" w:rsidRPr="00BC1062" w:rsidRDefault="0041149F" w:rsidP="0041149F"/>
    <w:p w14:paraId="1212B662" w14:textId="77777777" w:rsidR="0041149F" w:rsidRPr="00BC1062" w:rsidRDefault="0041149F" w:rsidP="0041149F"/>
    <w:p w14:paraId="72EB7EE7" w14:textId="77777777"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课程名称：</w:t>
      </w:r>
      <w:r w:rsidRPr="00BC1062">
        <w:rPr>
          <w:rFonts w:eastAsia="隶书"/>
          <w:sz w:val="36"/>
          <w:szCs w:val="36"/>
          <w:u w:val="single"/>
        </w:rPr>
        <w:t xml:space="preserve"> </w:t>
      </w:r>
      <w:r w:rsidRPr="00BC1062">
        <w:rPr>
          <w:rFonts w:eastAsia="隶书"/>
          <w:sz w:val="36"/>
          <w:szCs w:val="36"/>
          <w:u w:val="single"/>
        </w:rPr>
        <w:t>机械设计原理与方法</w:t>
      </w:r>
      <w:r w:rsidRPr="00BC1062">
        <w:rPr>
          <w:rFonts w:eastAsia="隶书"/>
          <w:sz w:val="36"/>
          <w:szCs w:val="36"/>
          <w:u w:val="single"/>
        </w:rPr>
        <w:t xml:space="preserve">          </w:t>
      </w:r>
    </w:p>
    <w:p w14:paraId="4F7051B0" w14:textId="77777777"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设计题目：</w:t>
      </w:r>
      <w:r w:rsidRPr="00BC1062">
        <w:rPr>
          <w:rFonts w:eastAsia="隶书"/>
          <w:sz w:val="36"/>
          <w:szCs w:val="36"/>
          <w:u w:val="single"/>
        </w:rPr>
        <w:t xml:space="preserve"> </w:t>
      </w:r>
      <w:r w:rsidRPr="00BC1062">
        <w:rPr>
          <w:rFonts w:eastAsia="隶书"/>
          <w:sz w:val="36"/>
          <w:szCs w:val="36"/>
          <w:u w:val="single"/>
        </w:rPr>
        <w:t>带式运输机传动装置</w:t>
      </w:r>
      <w:r w:rsidRPr="00BC1062">
        <w:rPr>
          <w:rFonts w:eastAsia="隶书"/>
          <w:sz w:val="36"/>
          <w:szCs w:val="36"/>
          <w:u w:val="single"/>
        </w:rPr>
        <w:t xml:space="preserve">          </w:t>
      </w:r>
    </w:p>
    <w:p w14:paraId="22FAAAD3" w14:textId="77777777"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院</w:t>
      </w:r>
      <w:r w:rsidRPr="00BC1062">
        <w:rPr>
          <w:rFonts w:eastAsia="隶书"/>
          <w:sz w:val="36"/>
          <w:szCs w:val="36"/>
        </w:rPr>
        <w:t xml:space="preserve">    </w:t>
      </w:r>
      <w:r w:rsidRPr="00BC1062">
        <w:rPr>
          <w:rFonts w:eastAsia="隶书"/>
          <w:sz w:val="36"/>
          <w:szCs w:val="36"/>
        </w:rPr>
        <w:t>系：</w:t>
      </w:r>
      <w:r w:rsidRPr="00BC1062">
        <w:rPr>
          <w:rFonts w:eastAsia="隶书"/>
          <w:sz w:val="36"/>
          <w:szCs w:val="36"/>
          <w:u w:val="single"/>
        </w:rPr>
        <w:t xml:space="preserve"> </w:t>
      </w:r>
      <w:r w:rsidRPr="00BC1062">
        <w:rPr>
          <w:rFonts w:eastAsia="隶书"/>
          <w:sz w:val="36"/>
          <w:szCs w:val="36"/>
          <w:u w:val="single"/>
        </w:rPr>
        <w:t>材料科学与工程学院</w:t>
      </w:r>
      <w:r w:rsidRPr="00BC1062">
        <w:rPr>
          <w:rFonts w:eastAsia="隶书"/>
          <w:sz w:val="36"/>
          <w:szCs w:val="36"/>
          <w:u w:val="single"/>
        </w:rPr>
        <w:t xml:space="preserve">          </w:t>
      </w:r>
    </w:p>
    <w:p w14:paraId="05782AFC" w14:textId="5C89C39D"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班</w:t>
      </w:r>
      <w:r w:rsidRPr="00BC1062">
        <w:rPr>
          <w:rFonts w:eastAsia="隶书"/>
          <w:sz w:val="36"/>
          <w:szCs w:val="36"/>
        </w:rPr>
        <w:t xml:space="preserve">    </w:t>
      </w:r>
      <w:r w:rsidRPr="00BC1062">
        <w:rPr>
          <w:rFonts w:eastAsia="隶书"/>
          <w:sz w:val="36"/>
          <w:szCs w:val="36"/>
        </w:rPr>
        <w:t>级：</w:t>
      </w:r>
      <w:r w:rsidR="00D52483" w:rsidRPr="00BC1062">
        <w:rPr>
          <w:rFonts w:eastAsia="隶书"/>
          <w:sz w:val="36"/>
          <w:szCs w:val="36"/>
          <w:u w:val="single"/>
        </w:rPr>
        <w:t xml:space="preserve"> </w:t>
      </w:r>
      <w:r w:rsidR="00AD4C68" w:rsidRPr="00BC1062">
        <w:rPr>
          <w:rFonts w:eastAsia="隶书"/>
          <w:sz w:val="36"/>
          <w:szCs w:val="36"/>
          <w:u w:val="single"/>
        </w:rPr>
        <w:t xml:space="preserve">2319001  </w:t>
      </w:r>
      <w:r w:rsidRPr="00BC1062">
        <w:rPr>
          <w:rFonts w:eastAsia="隶书"/>
          <w:sz w:val="36"/>
          <w:szCs w:val="36"/>
          <w:u w:val="single"/>
        </w:rPr>
        <w:t xml:space="preserve">                   </w:t>
      </w:r>
    </w:p>
    <w:p w14:paraId="6E15C037" w14:textId="57EC9638"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设</w:t>
      </w:r>
      <w:r w:rsidRPr="00BC1062">
        <w:rPr>
          <w:rFonts w:eastAsia="隶书"/>
          <w:sz w:val="36"/>
          <w:szCs w:val="36"/>
        </w:rPr>
        <w:t xml:space="preserve"> </w:t>
      </w:r>
      <w:r w:rsidRPr="00BC1062">
        <w:rPr>
          <w:rFonts w:eastAsia="隶书"/>
          <w:sz w:val="36"/>
          <w:szCs w:val="36"/>
        </w:rPr>
        <w:t>计</w:t>
      </w:r>
      <w:r w:rsidRPr="00BC1062">
        <w:rPr>
          <w:rFonts w:eastAsia="隶书"/>
          <w:sz w:val="36"/>
          <w:szCs w:val="36"/>
        </w:rPr>
        <w:t xml:space="preserve"> </w:t>
      </w:r>
      <w:r w:rsidRPr="00BC1062">
        <w:rPr>
          <w:rFonts w:eastAsia="隶书"/>
          <w:sz w:val="36"/>
          <w:szCs w:val="36"/>
        </w:rPr>
        <w:t>者：</w:t>
      </w:r>
      <w:r w:rsidR="00D52483" w:rsidRPr="00BC1062">
        <w:rPr>
          <w:rFonts w:eastAsia="隶书"/>
          <w:sz w:val="36"/>
          <w:szCs w:val="36"/>
          <w:u w:val="single"/>
        </w:rPr>
        <w:t xml:space="preserve"> </w:t>
      </w:r>
      <w:r w:rsidR="00AD4C68" w:rsidRPr="00BC1062">
        <w:rPr>
          <w:rFonts w:eastAsia="隶书"/>
          <w:sz w:val="36"/>
          <w:szCs w:val="36"/>
          <w:u w:val="single"/>
        </w:rPr>
        <w:t>周颂超</w:t>
      </w:r>
      <w:r w:rsidR="00D52483" w:rsidRPr="00BC1062">
        <w:rPr>
          <w:rFonts w:eastAsia="隶书"/>
          <w:sz w:val="36"/>
          <w:szCs w:val="36"/>
          <w:u w:val="single"/>
        </w:rPr>
        <w:t xml:space="preserve"> </w:t>
      </w:r>
      <w:r w:rsidRPr="00BC1062">
        <w:rPr>
          <w:rFonts w:eastAsia="隶书"/>
          <w:sz w:val="36"/>
          <w:szCs w:val="36"/>
          <w:u w:val="single"/>
        </w:rPr>
        <w:t xml:space="preserve">                     </w:t>
      </w:r>
    </w:p>
    <w:p w14:paraId="537BE06F" w14:textId="2A91FB69"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学</w:t>
      </w:r>
      <w:r w:rsidRPr="00BC1062">
        <w:rPr>
          <w:rFonts w:eastAsia="隶书"/>
          <w:sz w:val="36"/>
          <w:szCs w:val="36"/>
        </w:rPr>
        <w:t xml:space="preserve">    </w:t>
      </w:r>
      <w:r w:rsidRPr="00BC1062">
        <w:rPr>
          <w:rFonts w:eastAsia="隶书"/>
          <w:sz w:val="36"/>
          <w:szCs w:val="36"/>
        </w:rPr>
        <w:t>号：</w:t>
      </w:r>
      <w:r w:rsidR="00D52483" w:rsidRPr="00BC1062">
        <w:rPr>
          <w:rFonts w:eastAsia="隶书"/>
          <w:sz w:val="36"/>
          <w:szCs w:val="36"/>
          <w:u w:val="single"/>
        </w:rPr>
        <w:t xml:space="preserve"> </w:t>
      </w:r>
      <w:r w:rsidR="00AD4C68" w:rsidRPr="00BC1062">
        <w:rPr>
          <w:rFonts w:eastAsia="隶书"/>
          <w:sz w:val="36"/>
          <w:szCs w:val="36"/>
          <w:u w:val="single"/>
        </w:rPr>
        <w:t>2023110415</w:t>
      </w:r>
      <w:r w:rsidR="00D52483" w:rsidRPr="00BC1062">
        <w:rPr>
          <w:rFonts w:eastAsia="隶书"/>
          <w:sz w:val="36"/>
          <w:szCs w:val="36"/>
          <w:u w:val="single"/>
        </w:rPr>
        <w:t xml:space="preserve">          </w:t>
      </w:r>
      <w:r w:rsidRPr="00BC1062">
        <w:rPr>
          <w:rFonts w:eastAsia="隶书"/>
          <w:sz w:val="36"/>
          <w:szCs w:val="36"/>
          <w:u w:val="single"/>
        </w:rPr>
        <w:t xml:space="preserve">        </w:t>
      </w:r>
    </w:p>
    <w:p w14:paraId="525DF63D" w14:textId="52D1B9CE" w:rsidR="0041149F" w:rsidRPr="00BC1062" w:rsidRDefault="0041149F" w:rsidP="0041149F">
      <w:pPr>
        <w:adjustRightInd w:val="0"/>
        <w:snapToGrid w:val="0"/>
        <w:spacing w:line="360" w:lineRule="auto"/>
        <w:ind w:firstLine="902"/>
        <w:rPr>
          <w:rFonts w:eastAsia="隶书"/>
          <w:sz w:val="36"/>
          <w:szCs w:val="36"/>
          <w:u w:val="single"/>
        </w:rPr>
      </w:pPr>
      <w:r w:rsidRPr="00BC1062">
        <w:rPr>
          <w:rFonts w:eastAsia="隶书"/>
          <w:sz w:val="36"/>
          <w:szCs w:val="36"/>
        </w:rPr>
        <w:t>指导教师：</w:t>
      </w:r>
      <w:r w:rsidRPr="00BC1062">
        <w:rPr>
          <w:rFonts w:eastAsia="隶书"/>
          <w:sz w:val="36"/>
          <w:szCs w:val="36"/>
          <w:u w:val="single"/>
        </w:rPr>
        <w:t xml:space="preserve"> </w:t>
      </w:r>
      <w:r w:rsidR="001E5957" w:rsidRPr="00BC1062">
        <w:rPr>
          <w:rFonts w:eastAsia="隶书"/>
          <w:sz w:val="36"/>
          <w:szCs w:val="36"/>
          <w:u w:val="single"/>
        </w:rPr>
        <w:t>肖树龙</w:t>
      </w:r>
      <w:r w:rsidR="001E5957" w:rsidRPr="00BC1062">
        <w:rPr>
          <w:rFonts w:eastAsia="隶书"/>
          <w:sz w:val="36"/>
          <w:szCs w:val="36"/>
          <w:u w:val="single"/>
        </w:rPr>
        <w:t xml:space="preserve">  </w:t>
      </w:r>
      <w:proofErr w:type="gramStart"/>
      <w:r w:rsidR="001E5957" w:rsidRPr="00BC1062">
        <w:rPr>
          <w:rFonts w:eastAsia="隶书"/>
          <w:sz w:val="36"/>
          <w:szCs w:val="36"/>
          <w:u w:val="single"/>
        </w:rPr>
        <w:t>张伦勇</w:t>
      </w:r>
      <w:proofErr w:type="gramEnd"/>
      <w:r w:rsidRPr="00BC1062">
        <w:rPr>
          <w:rFonts w:eastAsia="隶书"/>
          <w:sz w:val="36"/>
          <w:szCs w:val="36"/>
          <w:u w:val="single"/>
        </w:rPr>
        <w:t xml:space="preserve">              </w:t>
      </w:r>
    </w:p>
    <w:p w14:paraId="79BC5BEC" w14:textId="4AE2FCB4" w:rsidR="0041149F" w:rsidRPr="00BC1062" w:rsidRDefault="0041149F" w:rsidP="0041149F">
      <w:pPr>
        <w:adjustRightInd w:val="0"/>
        <w:snapToGrid w:val="0"/>
        <w:spacing w:line="360" w:lineRule="auto"/>
        <w:ind w:firstLine="902"/>
        <w:rPr>
          <w:rFonts w:eastAsia="隶书"/>
          <w:sz w:val="11"/>
          <w:szCs w:val="11"/>
        </w:rPr>
      </w:pPr>
      <w:r w:rsidRPr="00BC1062">
        <w:rPr>
          <w:rFonts w:eastAsia="隶书"/>
          <w:sz w:val="36"/>
          <w:szCs w:val="36"/>
        </w:rPr>
        <w:t>设计时间：</w:t>
      </w:r>
      <w:r w:rsidRPr="00BC1062">
        <w:rPr>
          <w:rFonts w:eastAsia="隶书"/>
          <w:sz w:val="36"/>
          <w:szCs w:val="36"/>
          <w:u w:val="single"/>
        </w:rPr>
        <w:t xml:space="preserve"> 2023</w:t>
      </w:r>
      <w:r w:rsidRPr="00BC1062">
        <w:rPr>
          <w:rFonts w:eastAsia="隶书"/>
          <w:sz w:val="36"/>
          <w:szCs w:val="36"/>
          <w:u w:val="single"/>
        </w:rPr>
        <w:t>年</w:t>
      </w:r>
      <w:r w:rsidRPr="00BC1062">
        <w:rPr>
          <w:rFonts w:eastAsia="隶书"/>
          <w:sz w:val="36"/>
          <w:szCs w:val="36"/>
          <w:u w:val="single"/>
        </w:rPr>
        <w:t>6</w:t>
      </w:r>
      <w:r w:rsidRPr="00BC1062">
        <w:rPr>
          <w:rFonts w:eastAsia="隶书"/>
          <w:sz w:val="36"/>
          <w:szCs w:val="36"/>
          <w:u w:val="single"/>
        </w:rPr>
        <w:t>月</w:t>
      </w:r>
      <w:r w:rsidRPr="00BC1062">
        <w:rPr>
          <w:rFonts w:eastAsia="隶书"/>
          <w:sz w:val="36"/>
          <w:szCs w:val="36"/>
          <w:u w:val="single"/>
        </w:rPr>
        <w:t>10</w:t>
      </w:r>
      <w:r w:rsidRPr="00BC1062">
        <w:rPr>
          <w:rFonts w:eastAsia="隶书"/>
          <w:sz w:val="36"/>
          <w:szCs w:val="36"/>
          <w:u w:val="single"/>
        </w:rPr>
        <w:t>日</w:t>
      </w:r>
      <w:r w:rsidRPr="00BC1062">
        <w:rPr>
          <w:rFonts w:eastAsia="隶书"/>
          <w:sz w:val="36"/>
          <w:szCs w:val="36"/>
          <w:u w:val="single"/>
        </w:rPr>
        <w:t xml:space="preserve">    </w:t>
      </w:r>
      <w:r w:rsidR="00D52483" w:rsidRPr="00BC1062">
        <w:rPr>
          <w:rFonts w:eastAsia="隶书"/>
          <w:sz w:val="36"/>
          <w:szCs w:val="36"/>
          <w:u w:val="single"/>
        </w:rPr>
        <w:t xml:space="preserve">     </w:t>
      </w:r>
      <w:r w:rsidRPr="00BC1062">
        <w:rPr>
          <w:rFonts w:eastAsia="隶书"/>
          <w:sz w:val="36"/>
          <w:szCs w:val="36"/>
          <w:u w:val="single"/>
        </w:rPr>
        <w:t xml:space="preserve">  </w:t>
      </w:r>
      <w:r w:rsidR="001E5957" w:rsidRPr="00BC1062">
        <w:rPr>
          <w:rFonts w:eastAsia="隶书"/>
          <w:sz w:val="36"/>
          <w:szCs w:val="36"/>
          <w:u w:val="single"/>
        </w:rPr>
        <w:t xml:space="preserve"> </w:t>
      </w:r>
      <w:r w:rsidRPr="00BC1062">
        <w:rPr>
          <w:rFonts w:eastAsia="隶书"/>
          <w:sz w:val="36"/>
          <w:szCs w:val="36"/>
          <w:u w:val="single"/>
        </w:rPr>
        <w:t xml:space="preserve"> </w:t>
      </w:r>
    </w:p>
    <w:p w14:paraId="4A1F5DCD" w14:textId="77777777" w:rsidR="0041149F" w:rsidRPr="00BC1062" w:rsidRDefault="0041149F" w:rsidP="0041149F"/>
    <w:p w14:paraId="305E5F0F" w14:textId="77777777" w:rsidR="001B18F7" w:rsidRPr="00BC1062" w:rsidRDefault="001B18F7" w:rsidP="0041149F"/>
    <w:p w14:paraId="2F719745" w14:textId="77777777" w:rsidR="0041149F" w:rsidRPr="00BC1062" w:rsidRDefault="0041149F" w:rsidP="0041149F"/>
    <w:p w14:paraId="33C4FD38" w14:textId="77777777" w:rsidR="0041149F" w:rsidRPr="00BC1062" w:rsidRDefault="0041149F" w:rsidP="0041149F"/>
    <w:p w14:paraId="27332E4E" w14:textId="77777777" w:rsidR="0041149F" w:rsidRPr="00BC1062" w:rsidRDefault="0041149F" w:rsidP="0041149F"/>
    <w:p w14:paraId="71841B75" w14:textId="77777777" w:rsidR="0041149F" w:rsidRPr="00BC1062" w:rsidRDefault="0041149F" w:rsidP="0041149F"/>
    <w:p w14:paraId="741E4F63" w14:textId="77777777" w:rsidR="0041149F" w:rsidRPr="00BC1062" w:rsidRDefault="0041149F" w:rsidP="0041149F"/>
    <w:p w14:paraId="49D87AC8" w14:textId="77777777" w:rsidR="001B18F7" w:rsidRPr="00BC1062" w:rsidRDefault="0041149F" w:rsidP="0041149F">
      <w:pPr>
        <w:jc w:val="center"/>
        <w:rPr>
          <w:rFonts w:eastAsia="隶书"/>
          <w:sz w:val="41"/>
        </w:rPr>
      </w:pPr>
      <w:r w:rsidRPr="00BC1062">
        <w:rPr>
          <w:rFonts w:eastAsia="隶书"/>
          <w:sz w:val="41"/>
        </w:rPr>
        <w:t>哈尔滨工业大学</w:t>
      </w:r>
      <w:r w:rsidR="001B18F7" w:rsidRPr="00BC1062">
        <w:rPr>
          <w:rFonts w:eastAsia="隶书"/>
          <w:sz w:val="41"/>
        </w:rPr>
        <w:br w:type="page"/>
      </w:r>
    </w:p>
    <w:p w14:paraId="10EB2134" w14:textId="77777777" w:rsidR="0041149F" w:rsidRPr="00BC1062" w:rsidRDefault="0041149F" w:rsidP="0041149F">
      <w:pPr>
        <w:jc w:val="center"/>
        <w:rPr>
          <w:rFonts w:eastAsia="黑体"/>
          <w:sz w:val="36"/>
          <w:szCs w:val="36"/>
        </w:rPr>
      </w:pPr>
      <w:r w:rsidRPr="00BC1062">
        <w:rPr>
          <w:rFonts w:eastAsia="黑体"/>
          <w:sz w:val="36"/>
          <w:szCs w:val="36"/>
        </w:rPr>
        <w:lastRenderedPageBreak/>
        <w:t>哈尔滨工业大学课程设计任务书</w:t>
      </w:r>
    </w:p>
    <w:tbl>
      <w:tblPr>
        <w:tblW w:w="97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6"/>
        <w:gridCol w:w="2384"/>
        <w:gridCol w:w="1911"/>
        <w:gridCol w:w="3366"/>
      </w:tblGrid>
      <w:tr w:rsidR="0041149F" w:rsidRPr="00BC1062" w14:paraId="1FB72F26" w14:textId="77777777" w:rsidTr="003375AE">
        <w:trPr>
          <w:trHeight w:val="961"/>
          <w:jc w:val="center"/>
        </w:trPr>
        <w:tc>
          <w:tcPr>
            <w:tcW w:w="9727" w:type="dxa"/>
            <w:gridSpan w:val="4"/>
          </w:tcPr>
          <w:p w14:paraId="27657380" w14:textId="1A211F62" w:rsidR="0041149F" w:rsidRPr="00BC1062" w:rsidRDefault="0041149F" w:rsidP="003375AE">
            <w:pPr>
              <w:spacing w:line="360" w:lineRule="auto"/>
              <w:ind w:firstLine="210"/>
              <w:rPr>
                <w:sz w:val="24"/>
              </w:rPr>
            </w:pPr>
            <w:r w:rsidRPr="00BC1062">
              <w:rPr>
                <w:sz w:val="24"/>
              </w:rPr>
              <w:t>姓</w:t>
            </w:r>
            <w:r w:rsidRPr="00BC1062">
              <w:rPr>
                <w:sz w:val="24"/>
              </w:rPr>
              <w:t xml:space="preserve">    </w:t>
            </w:r>
            <w:r w:rsidRPr="00BC1062">
              <w:rPr>
                <w:sz w:val="24"/>
              </w:rPr>
              <w:t>名：</w:t>
            </w:r>
            <w:r w:rsidR="00AD4C68" w:rsidRPr="00BC1062">
              <w:rPr>
                <w:sz w:val="24"/>
              </w:rPr>
              <w:t xml:space="preserve"> </w:t>
            </w:r>
            <w:proofErr w:type="gramStart"/>
            <w:r w:rsidR="00AD4C68" w:rsidRPr="00BC1062">
              <w:rPr>
                <w:sz w:val="24"/>
              </w:rPr>
              <w:t>周颂超</w:t>
            </w:r>
            <w:proofErr w:type="gramEnd"/>
            <w:r w:rsidRPr="00BC1062">
              <w:rPr>
                <w:sz w:val="24"/>
              </w:rPr>
              <w:t xml:space="preserve">              </w:t>
            </w:r>
            <w:r w:rsidR="001E5957" w:rsidRPr="00BC1062">
              <w:rPr>
                <w:sz w:val="24"/>
              </w:rPr>
              <w:t xml:space="preserve">      </w:t>
            </w:r>
            <w:r w:rsidRPr="00BC1062">
              <w:rPr>
                <w:sz w:val="24"/>
              </w:rPr>
              <w:t xml:space="preserve"> </w:t>
            </w:r>
            <w:r w:rsidRPr="00BC1062">
              <w:rPr>
                <w:sz w:val="24"/>
              </w:rPr>
              <w:t>院（系）：材料科学与工程学院</w:t>
            </w:r>
            <w:r w:rsidRPr="00BC1062">
              <w:rPr>
                <w:sz w:val="24"/>
              </w:rPr>
              <w:t xml:space="preserve"> </w:t>
            </w:r>
          </w:p>
          <w:p w14:paraId="7A0CC465" w14:textId="74BA9A22" w:rsidR="0041149F" w:rsidRPr="00BC1062" w:rsidRDefault="0041149F" w:rsidP="003375AE">
            <w:pPr>
              <w:spacing w:line="360" w:lineRule="auto"/>
              <w:ind w:firstLine="210"/>
              <w:rPr>
                <w:sz w:val="24"/>
              </w:rPr>
            </w:pPr>
            <w:r w:rsidRPr="00BC1062">
              <w:rPr>
                <w:sz w:val="24"/>
              </w:rPr>
              <w:t>专业</w:t>
            </w:r>
            <w:r w:rsidRPr="00BC1062">
              <w:rPr>
                <w:sz w:val="24"/>
              </w:rPr>
              <w:t>(</w:t>
            </w:r>
            <w:r w:rsidRPr="00BC1062">
              <w:rPr>
                <w:sz w:val="24"/>
              </w:rPr>
              <w:t>类</w:t>
            </w:r>
            <w:r w:rsidRPr="00BC1062">
              <w:rPr>
                <w:sz w:val="24"/>
              </w:rPr>
              <w:t>)</w:t>
            </w:r>
            <w:r w:rsidRPr="00BC1062">
              <w:rPr>
                <w:sz w:val="24"/>
              </w:rPr>
              <w:t>：</w:t>
            </w:r>
            <w:r w:rsidR="001E5957" w:rsidRPr="00BC1062">
              <w:rPr>
                <w:sz w:val="24"/>
              </w:rPr>
              <w:t>工科试验班（先进材料与智能制造类）</w:t>
            </w:r>
            <w:r w:rsidRPr="00BC1062">
              <w:rPr>
                <w:sz w:val="24"/>
              </w:rPr>
              <w:t xml:space="preserve">  </w:t>
            </w:r>
            <w:r w:rsidRPr="00BC1062">
              <w:rPr>
                <w:sz w:val="24"/>
              </w:rPr>
              <w:t>班</w:t>
            </w:r>
            <w:r w:rsidRPr="00BC1062">
              <w:rPr>
                <w:sz w:val="24"/>
              </w:rPr>
              <w:t xml:space="preserve">   </w:t>
            </w:r>
            <w:r w:rsidRPr="00BC1062">
              <w:rPr>
                <w:sz w:val="24"/>
              </w:rPr>
              <w:t>号：</w:t>
            </w:r>
            <w:r w:rsidR="00D52483" w:rsidRPr="00BC1062">
              <w:rPr>
                <w:sz w:val="24"/>
              </w:rPr>
              <w:t xml:space="preserve"> </w:t>
            </w:r>
            <w:r w:rsidR="00AD4C68" w:rsidRPr="00BC1062">
              <w:rPr>
                <w:sz w:val="24"/>
              </w:rPr>
              <w:t>2319001</w:t>
            </w:r>
          </w:p>
          <w:p w14:paraId="56D76128" w14:textId="06F9F353" w:rsidR="0041149F" w:rsidRPr="00BC1062" w:rsidRDefault="0041149F" w:rsidP="003375AE">
            <w:pPr>
              <w:spacing w:line="360" w:lineRule="auto"/>
              <w:ind w:firstLine="210"/>
              <w:rPr>
                <w:sz w:val="24"/>
              </w:rPr>
            </w:pPr>
            <w:r w:rsidRPr="00BC1062">
              <w:rPr>
                <w:sz w:val="24"/>
              </w:rPr>
              <w:t>任务起至日期：</w:t>
            </w:r>
            <w:r w:rsidRPr="00BC1062">
              <w:rPr>
                <w:sz w:val="24"/>
              </w:rPr>
              <w:t xml:space="preserve">  202</w:t>
            </w:r>
            <w:r w:rsidR="001E5957" w:rsidRPr="00BC1062">
              <w:rPr>
                <w:sz w:val="24"/>
              </w:rPr>
              <w:t>5</w:t>
            </w:r>
            <w:r w:rsidRPr="00BC1062">
              <w:rPr>
                <w:sz w:val="24"/>
              </w:rPr>
              <w:t>年</w:t>
            </w:r>
            <w:r w:rsidR="001E5957" w:rsidRPr="00BC1062">
              <w:rPr>
                <w:sz w:val="24"/>
              </w:rPr>
              <w:t>6</w:t>
            </w:r>
            <w:r w:rsidRPr="00BC1062">
              <w:rPr>
                <w:sz w:val="24"/>
              </w:rPr>
              <w:t>月</w:t>
            </w:r>
            <w:r w:rsidR="001E5957" w:rsidRPr="00BC1062">
              <w:rPr>
                <w:sz w:val="24"/>
              </w:rPr>
              <w:t>3</w:t>
            </w:r>
            <w:r w:rsidRPr="00BC1062">
              <w:rPr>
                <w:sz w:val="24"/>
              </w:rPr>
              <w:t>日</w:t>
            </w:r>
            <w:r w:rsidRPr="00BC1062">
              <w:rPr>
                <w:sz w:val="24"/>
              </w:rPr>
              <w:t xml:space="preserve"> </w:t>
            </w:r>
            <w:r w:rsidRPr="00BC1062">
              <w:rPr>
                <w:sz w:val="24"/>
              </w:rPr>
              <w:t>至</w:t>
            </w:r>
            <w:r w:rsidRPr="00BC1062">
              <w:rPr>
                <w:sz w:val="24"/>
              </w:rPr>
              <w:t xml:space="preserve"> 202</w:t>
            </w:r>
            <w:r w:rsidR="001E5957" w:rsidRPr="00BC1062">
              <w:rPr>
                <w:sz w:val="24"/>
              </w:rPr>
              <w:t>5</w:t>
            </w:r>
            <w:r w:rsidRPr="00BC1062">
              <w:rPr>
                <w:sz w:val="24"/>
              </w:rPr>
              <w:t>年</w:t>
            </w:r>
            <w:r w:rsidRPr="00BC1062">
              <w:rPr>
                <w:sz w:val="24"/>
              </w:rPr>
              <w:t>6</w:t>
            </w:r>
            <w:r w:rsidRPr="00BC1062">
              <w:rPr>
                <w:sz w:val="24"/>
              </w:rPr>
              <w:t>月</w:t>
            </w:r>
            <w:r w:rsidRPr="00BC1062">
              <w:rPr>
                <w:sz w:val="24"/>
              </w:rPr>
              <w:t>10</w:t>
            </w:r>
            <w:r w:rsidRPr="00BC1062">
              <w:rPr>
                <w:sz w:val="24"/>
              </w:rPr>
              <w:t>日</w:t>
            </w:r>
          </w:p>
        </w:tc>
      </w:tr>
      <w:tr w:rsidR="0041149F" w:rsidRPr="00BC1062" w14:paraId="62DAC1DA" w14:textId="77777777" w:rsidTr="003375AE">
        <w:trPr>
          <w:trHeight w:val="485"/>
          <w:jc w:val="center"/>
        </w:trPr>
        <w:tc>
          <w:tcPr>
            <w:tcW w:w="9727" w:type="dxa"/>
            <w:gridSpan w:val="4"/>
            <w:vAlign w:val="center"/>
          </w:tcPr>
          <w:p w14:paraId="519882B2" w14:textId="77777777" w:rsidR="0041149F" w:rsidRPr="00BC1062" w:rsidRDefault="0041149F" w:rsidP="003375AE">
            <w:pPr>
              <w:spacing w:line="360" w:lineRule="auto"/>
              <w:ind w:firstLineChars="100" w:firstLine="240"/>
              <w:rPr>
                <w:sz w:val="24"/>
              </w:rPr>
            </w:pPr>
            <w:r w:rsidRPr="00BC1062">
              <w:rPr>
                <w:sz w:val="24"/>
              </w:rPr>
              <w:t>课程设计题目：带式传输机传动装置设计</w:t>
            </w:r>
            <w:r w:rsidRPr="00BC1062">
              <w:rPr>
                <w:sz w:val="24"/>
              </w:rPr>
              <w:t xml:space="preserve">   </w:t>
            </w:r>
          </w:p>
        </w:tc>
      </w:tr>
      <w:tr w:rsidR="0041149F" w:rsidRPr="00BC1062" w14:paraId="67869C53" w14:textId="77777777" w:rsidTr="003375AE">
        <w:trPr>
          <w:trHeight w:val="6676"/>
          <w:jc w:val="center"/>
        </w:trPr>
        <w:tc>
          <w:tcPr>
            <w:tcW w:w="9727" w:type="dxa"/>
            <w:gridSpan w:val="4"/>
          </w:tcPr>
          <w:p w14:paraId="7D4BA434" w14:textId="77777777" w:rsidR="0041149F" w:rsidRPr="00BC1062" w:rsidRDefault="0041149F" w:rsidP="003375AE">
            <w:pPr>
              <w:spacing w:line="360" w:lineRule="auto"/>
              <w:jc w:val="center"/>
              <w:rPr>
                <w:rFonts w:eastAsia="黑体"/>
                <w:sz w:val="24"/>
                <w:u w:val="single"/>
              </w:rPr>
            </w:pPr>
            <w:r w:rsidRPr="00BC1062">
              <w:rPr>
                <w:rFonts w:eastAsia="黑体"/>
                <w:sz w:val="24"/>
                <w:u w:val="single"/>
              </w:rPr>
              <w:t>设计数据及要求</w:t>
            </w:r>
          </w:p>
          <w:p w14:paraId="59E76131" w14:textId="2DE7F898" w:rsidR="0041149F" w:rsidRPr="00BC1062" w:rsidRDefault="0041149F" w:rsidP="003375AE">
            <w:pPr>
              <w:spacing w:line="360" w:lineRule="auto"/>
              <w:ind w:firstLine="210"/>
              <w:rPr>
                <w:sz w:val="24"/>
              </w:rPr>
            </w:pPr>
            <w:r w:rsidRPr="007346DD">
              <w:rPr>
                <w:i/>
                <w:iCs/>
                <w:sz w:val="24"/>
              </w:rPr>
              <w:t>F</w:t>
            </w:r>
            <w:r w:rsidRPr="00BC1062">
              <w:rPr>
                <w:sz w:val="24"/>
              </w:rPr>
              <w:t xml:space="preserve">= </w:t>
            </w:r>
            <w:r w:rsidR="001E5957" w:rsidRPr="00BC1062">
              <w:rPr>
                <w:sz w:val="24"/>
              </w:rPr>
              <w:t>1.5</w:t>
            </w:r>
            <w:r w:rsidRPr="00BC1062">
              <w:rPr>
                <w:sz w:val="24"/>
              </w:rPr>
              <w:t xml:space="preserve"> </w:t>
            </w:r>
            <w:proofErr w:type="spellStart"/>
            <w:r w:rsidR="001E5957" w:rsidRPr="00BC1062">
              <w:rPr>
                <w:sz w:val="24"/>
              </w:rPr>
              <w:t>k</w:t>
            </w:r>
            <w:r w:rsidRPr="00BC1062">
              <w:rPr>
                <w:sz w:val="24"/>
              </w:rPr>
              <w:t>N</w:t>
            </w:r>
            <w:proofErr w:type="spellEnd"/>
            <w:r w:rsidRPr="00BC1062">
              <w:rPr>
                <w:sz w:val="24"/>
              </w:rPr>
              <w:t>；</w:t>
            </w:r>
            <w:r w:rsidRPr="00BC1062">
              <w:rPr>
                <w:sz w:val="24"/>
              </w:rPr>
              <w:t xml:space="preserve"> </w:t>
            </w:r>
            <w:r w:rsidR="001E5957" w:rsidRPr="00BC1062">
              <w:rPr>
                <w:sz w:val="24"/>
              </w:rPr>
              <w:t xml:space="preserve">   </w:t>
            </w:r>
            <w:r w:rsidRPr="00BC1062">
              <w:rPr>
                <w:sz w:val="24"/>
              </w:rPr>
              <w:t xml:space="preserve">   </w:t>
            </w:r>
            <w:r w:rsidRPr="007346DD">
              <w:rPr>
                <w:i/>
                <w:iCs/>
                <w:sz w:val="24"/>
              </w:rPr>
              <w:t>d</w:t>
            </w:r>
            <w:r w:rsidRPr="00BC1062">
              <w:rPr>
                <w:sz w:val="24"/>
              </w:rPr>
              <w:t>=</w:t>
            </w:r>
            <w:r w:rsidR="00D52483" w:rsidRPr="00BC1062">
              <w:rPr>
                <w:sz w:val="24"/>
              </w:rPr>
              <w:t xml:space="preserve"> </w:t>
            </w:r>
            <w:r w:rsidR="00AD4C68" w:rsidRPr="00BC1062">
              <w:rPr>
                <w:sz w:val="24"/>
              </w:rPr>
              <w:t xml:space="preserve">260 </w:t>
            </w:r>
            <w:r w:rsidRPr="00BC1062">
              <w:rPr>
                <w:sz w:val="24"/>
              </w:rPr>
              <w:t>mm</w:t>
            </w:r>
            <w:r w:rsidRPr="00BC1062">
              <w:rPr>
                <w:sz w:val="24"/>
              </w:rPr>
              <w:t>；</w:t>
            </w:r>
            <w:r w:rsidR="001E5957" w:rsidRPr="00BC1062">
              <w:rPr>
                <w:sz w:val="24"/>
              </w:rPr>
              <w:t xml:space="preserve"> </w:t>
            </w:r>
            <w:r w:rsidRPr="00BC1062">
              <w:rPr>
                <w:sz w:val="24"/>
              </w:rPr>
              <w:t xml:space="preserve"> </w:t>
            </w:r>
            <w:r w:rsidRPr="007346DD">
              <w:rPr>
                <w:i/>
                <w:iCs/>
                <w:sz w:val="24"/>
              </w:rPr>
              <w:t>v</w:t>
            </w:r>
            <w:r w:rsidRPr="00BC1062">
              <w:rPr>
                <w:sz w:val="24"/>
              </w:rPr>
              <w:t>=</w:t>
            </w:r>
            <w:r w:rsidR="001E5957" w:rsidRPr="00BC1062">
              <w:rPr>
                <w:sz w:val="24"/>
              </w:rPr>
              <w:t>1.7</w:t>
            </w:r>
            <w:r w:rsidRPr="00BC1062">
              <w:rPr>
                <w:sz w:val="24"/>
              </w:rPr>
              <w:t>m/s</w:t>
            </w:r>
            <w:r w:rsidRPr="00BC1062">
              <w:rPr>
                <w:sz w:val="24"/>
              </w:rPr>
              <w:t>；</w:t>
            </w:r>
            <w:r w:rsidRPr="00BC1062">
              <w:rPr>
                <w:sz w:val="24"/>
              </w:rPr>
              <w:t xml:space="preserve">  </w:t>
            </w:r>
            <w:r w:rsidRPr="007346DD">
              <w:rPr>
                <w:i/>
                <w:iCs/>
                <w:sz w:val="24"/>
              </w:rPr>
              <w:t>n</w:t>
            </w:r>
            <w:r w:rsidRPr="00BC1062">
              <w:rPr>
                <w:sz w:val="24"/>
              </w:rPr>
              <w:t xml:space="preserve">= </w:t>
            </w:r>
            <w:r w:rsidR="00602C9F">
              <w:rPr>
                <w:rFonts w:hint="eastAsia"/>
                <w:sz w:val="24"/>
              </w:rPr>
              <w:t>1500</w:t>
            </w:r>
            <w:r w:rsidRPr="00BC1062">
              <w:rPr>
                <w:sz w:val="24"/>
              </w:rPr>
              <w:t xml:space="preserve"> r/min</w:t>
            </w:r>
            <w:r w:rsidRPr="00BC1062">
              <w:rPr>
                <w:sz w:val="24"/>
              </w:rPr>
              <w:t>；</w:t>
            </w:r>
          </w:p>
          <w:p w14:paraId="1C8869D9" w14:textId="0671BF7F" w:rsidR="0041149F" w:rsidRPr="00BC1062" w:rsidRDefault="0041149F" w:rsidP="003375AE">
            <w:pPr>
              <w:spacing w:line="360" w:lineRule="auto"/>
              <w:ind w:firstLine="210"/>
              <w:rPr>
                <w:sz w:val="24"/>
              </w:rPr>
            </w:pPr>
            <w:r w:rsidRPr="007346DD">
              <w:rPr>
                <w:i/>
                <w:iCs/>
                <w:sz w:val="24"/>
              </w:rPr>
              <w:t>T</w:t>
            </w:r>
            <w:r w:rsidRPr="00BC1062">
              <w:rPr>
                <w:sz w:val="24"/>
              </w:rPr>
              <w:t xml:space="preserve">= </w:t>
            </w:r>
            <w:r w:rsidR="00602C9F">
              <w:rPr>
                <w:rFonts w:hint="eastAsia"/>
                <w:sz w:val="24"/>
              </w:rPr>
              <w:t>46.648</w:t>
            </w:r>
            <w:r w:rsidRPr="00BC1062">
              <w:rPr>
                <w:position w:val="-6"/>
                <w:sz w:val="24"/>
              </w:rPr>
              <w:object w:dxaOrig="499" w:dyaOrig="240" w14:anchorId="07991A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pt;height:12pt" o:ole="">
                  <v:imagedata r:id="rId8" o:title=""/>
                </v:shape>
                <o:OLEObject Type="Embed" ProgID="Equation.DSMT4" ShapeID="_x0000_i1025" DrawAspect="Content" ObjectID="_1812550899" r:id="rId9"/>
              </w:object>
            </w:r>
            <w:r w:rsidRPr="00BC1062">
              <w:rPr>
                <w:sz w:val="24"/>
              </w:rPr>
              <w:t>；</w:t>
            </w:r>
            <w:r w:rsidRPr="00BC1062">
              <w:rPr>
                <w:sz w:val="24"/>
              </w:rPr>
              <w:t xml:space="preserve">  </w:t>
            </w:r>
            <w:r w:rsidRPr="007346DD">
              <w:rPr>
                <w:i/>
                <w:iCs/>
                <w:sz w:val="24"/>
              </w:rPr>
              <w:t>B</w:t>
            </w:r>
            <w:r w:rsidRPr="00BC1062">
              <w:rPr>
                <w:sz w:val="24"/>
              </w:rPr>
              <w:t xml:space="preserve">= </w:t>
            </w:r>
            <w:r w:rsidR="00A7703C">
              <w:rPr>
                <w:rFonts w:hint="eastAsia"/>
                <w:sz w:val="24"/>
              </w:rPr>
              <w:t>60</w:t>
            </w:r>
            <w:r w:rsidRPr="00BC1062">
              <w:rPr>
                <w:sz w:val="24"/>
              </w:rPr>
              <w:t xml:space="preserve"> mm</w:t>
            </w:r>
            <w:r w:rsidRPr="00BC1062">
              <w:rPr>
                <w:sz w:val="24"/>
              </w:rPr>
              <w:t>；</w:t>
            </w:r>
            <w:r w:rsidR="007346DD">
              <w:rPr>
                <w:rFonts w:hint="eastAsia"/>
                <w:sz w:val="24"/>
              </w:rPr>
              <w:t xml:space="preserve">  </w:t>
            </w:r>
            <w:r w:rsidRPr="00BC1062">
              <w:rPr>
                <w:sz w:val="24"/>
              </w:rPr>
              <w:t xml:space="preserve"> </w:t>
            </w:r>
            <w:r w:rsidRPr="007346DD">
              <w:rPr>
                <w:i/>
                <w:iCs/>
                <w:sz w:val="24"/>
              </w:rPr>
              <w:t>z</w:t>
            </w:r>
            <w:r w:rsidRPr="00BC1062">
              <w:rPr>
                <w:sz w:val="24"/>
              </w:rPr>
              <w:t>=</w:t>
            </w:r>
            <w:r w:rsidR="00BC1062">
              <w:rPr>
                <w:rFonts w:hint="eastAsia"/>
                <w:sz w:val="24"/>
              </w:rPr>
              <w:t xml:space="preserve"> </w:t>
            </w:r>
            <w:r w:rsidR="00FA123D" w:rsidRPr="00BC1062">
              <w:rPr>
                <w:sz w:val="24"/>
              </w:rPr>
              <w:t>5</w:t>
            </w:r>
            <w:r w:rsidRPr="00BC1062">
              <w:rPr>
                <w:sz w:val="24"/>
              </w:rPr>
              <w:t xml:space="preserve"> </w:t>
            </w:r>
            <w:r w:rsidRPr="00BC1062">
              <w:rPr>
                <w:sz w:val="24"/>
              </w:rPr>
              <w:t>；</w:t>
            </w:r>
            <w:r w:rsidRPr="00BC1062">
              <w:rPr>
                <w:sz w:val="24"/>
              </w:rPr>
              <w:t xml:space="preserve"> </w:t>
            </w:r>
            <w:r w:rsidR="007346DD">
              <w:rPr>
                <w:rFonts w:hint="eastAsia"/>
                <w:sz w:val="24"/>
              </w:rPr>
              <w:t xml:space="preserve">   </w:t>
            </w:r>
            <w:r w:rsidRPr="00BC1062">
              <w:rPr>
                <w:sz w:val="24"/>
              </w:rPr>
              <w:t xml:space="preserve"> </w:t>
            </w:r>
            <w:r w:rsidRPr="007346DD">
              <w:rPr>
                <w:i/>
                <w:iCs/>
                <w:sz w:val="24"/>
              </w:rPr>
              <w:t>p</w:t>
            </w:r>
            <w:r w:rsidRPr="00BC1062">
              <w:rPr>
                <w:sz w:val="24"/>
              </w:rPr>
              <w:t xml:space="preserve">= </w:t>
            </w:r>
            <w:r w:rsidR="00A7703C">
              <w:rPr>
                <w:rFonts w:hint="eastAsia"/>
                <w:sz w:val="24"/>
              </w:rPr>
              <w:t>6.28</w:t>
            </w:r>
            <w:r w:rsidRPr="00BC1062">
              <w:rPr>
                <w:sz w:val="24"/>
              </w:rPr>
              <w:t xml:space="preserve"> mm</w:t>
            </w:r>
            <w:r w:rsidRPr="00BC1062">
              <w:rPr>
                <w:sz w:val="24"/>
              </w:rPr>
              <w:t>；</w:t>
            </w:r>
          </w:p>
          <w:p w14:paraId="38516387" w14:textId="77777777" w:rsidR="0041149F" w:rsidRPr="00BC1062" w:rsidRDefault="0041149F" w:rsidP="003375AE">
            <w:pPr>
              <w:spacing w:line="360" w:lineRule="auto"/>
              <w:ind w:firstLine="210"/>
              <w:rPr>
                <w:sz w:val="24"/>
              </w:rPr>
            </w:pPr>
            <w:r w:rsidRPr="00BC1062">
              <w:rPr>
                <w:sz w:val="24"/>
              </w:rPr>
              <w:t>机器的年产量：</w:t>
            </w:r>
            <w:r w:rsidRPr="00BC1062">
              <w:rPr>
                <w:sz w:val="24"/>
              </w:rPr>
              <w:t xml:space="preserve">  </w:t>
            </w:r>
            <w:r w:rsidRPr="00BC1062">
              <w:rPr>
                <w:sz w:val="24"/>
                <w:u w:val="single"/>
              </w:rPr>
              <w:t xml:space="preserve">   </w:t>
            </w:r>
            <w:r w:rsidRPr="00BC1062">
              <w:rPr>
                <w:sz w:val="24"/>
                <w:u w:val="single"/>
              </w:rPr>
              <w:t>小批量</w:t>
            </w:r>
            <w:r w:rsidRPr="00BC1062">
              <w:rPr>
                <w:sz w:val="24"/>
                <w:u w:val="single"/>
              </w:rPr>
              <w:t xml:space="preserve">    </w:t>
            </w:r>
            <w:r w:rsidRPr="00BC1062">
              <w:rPr>
                <w:sz w:val="24"/>
              </w:rPr>
              <w:t>；</w:t>
            </w:r>
            <w:r w:rsidRPr="00BC1062">
              <w:rPr>
                <w:sz w:val="24"/>
              </w:rPr>
              <w:t xml:space="preserve">   </w:t>
            </w:r>
            <w:r w:rsidRPr="00BC1062">
              <w:rPr>
                <w:sz w:val="24"/>
              </w:rPr>
              <w:t>机器的工作环境：</w:t>
            </w:r>
            <w:r w:rsidRPr="00BC1062">
              <w:rPr>
                <w:sz w:val="24"/>
                <w:u w:val="single"/>
              </w:rPr>
              <w:t xml:space="preserve">     </w:t>
            </w:r>
            <w:r w:rsidRPr="00BC1062">
              <w:rPr>
                <w:sz w:val="24"/>
                <w:u w:val="single"/>
              </w:rPr>
              <w:t>清洁</w:t>
            </w:r>
            <w:r w:rsidRPr="00BC1062">
              <w:rPr>
                <w:sz w:val="24"/>
                <w:u w:val="single"/>
              </w:rPr>
              <w:t xml:space="preserve">       </w:t>
            </w:r>
            <w:r w:rsidRPr="00BC1062">
              <w:rPr>
                <w:sz w:val="24"/>
              </w:rPr>
              <w:t>；</w:t>
            </w:r>
          </w:p>
          <w:p w14:paraId="256406A4" w14:textId="77777777" w:rsidR="0041149F" w:rsidRPr="00BC1062" w:rsidRDefault="0041149F" w:rsidP="003375AE">
            <w:pPr>
              <w:spacing w:line="360" w:lineRule="auto"/>
              <w:ind w:firstLine="210"/>
              <w:rPr>
                <w:sz w:val="24"/>
              </w:rPr>
            </w:pPr>
            <w:r w:rsidRPr="00BC1062">
              <w:rPr>
                <w:sz w:val="24"/>
              </w:rPr>
              <w:t>机器的载荷特性：</w:t>
            </w:r>
            <w:r w:rsidRPr="00BC1062">
              <w:rPr>
                <w:sz w:val="24"/>
                <w:u w:val="single"/>
              </w:rPr>
              <w:t xml:space="preserve">    </w:t>
            </w:r>
            <w:r w:rsidRPr="00BC1062">
              <w:rPr>
                <w:sz w:val="24"/>
                <w:u w:val="single"/>
              </w:rPr>
              <w:t>平稳</w:t>
            </w:r>
            <w:r w:rsidRPr="00BC1062">
              <w:rPr>
                <w:sz w:val="24"/>
                <w:u w:val="single"/>
              </w:rPr>
              <w:t xml:space="preserve">     </w:t>
            </w:r>
            <w:r w:rsidRPr="00BC1062">
              <w:rPr>
                <w:sz w:val="24"/>
              </w:rPr>
              <w:t>；</w:t>
            </w:r>
            <w:r w:rsidRPr="00BC1062">
              <w:rPr>
                <w:sz w:val="24"/>
              </w:rPr>
              <w:t xml:space="preserve">   </w:t>
            </w:r>
            <w:r w:rsidRPr="00BC1062">
              <w:rPr>
                <w:sz w:val="24"/>
              </w:rPr>
              <w:t>机器的</w:t>
            </w:r>
            <w:proofErr w:type="gramStart"/>
            <w:r w:rsidRPr="00BC1062">
              <w:rPr>
                <w:sz w:val="24"/>
              </w:rPr>
              <w:t>最</w:t>
            </w:r>
            <w:proofErr w:type="gramEnd"/>
            <w:r w:rsidRPr="00BC1062">
              <w:rPr>
                <w:sz w:val="24"/>
              </w:rPr>
              <w:t>短工作年限：</w:t>
            </w:r>
            <w:r w:rsidRPr="00BC1062">
              <w:rPr>
                <w:sz w:val="24"/>
                <w:u w:val="single"/>
              </w:rPr>
              <w:t xml:space="preserve"> 10</w:t>
            </w:r>
            <w:r w:rsidRPr="00BC1062">
              <w:rPr>
                <w:sz w:val="24"/>
                <w:u w:val="single"/>
              </w:rPr>
              <w:t>年（每年</w:t>
            </w:r>
            <w:r w:rsidRPr="00BC1062">
              <w:rPr>
                <w:sz w:val="24"/>
                <w:u w:val="single"/>
              </w:rPr>
              <w:t>300</w:t>
            </w:r>
            <w:r w:rsidRPr="00BC1062">
              <w:rPr>
                <w:sz w:val="24"/>
                <w:u w:val="single"/>
              </w:rPr>
              <w:t>日）两班</w:t>
            </w:r>
            <w:r w:rsidRPr="00BC1062">
              <w:rPr>
                <w:sz w:val="24"/>
                <w:u w:val="single"/>
              </w:rPr>
              <w:t xml:space="preserve">  </w:t>
            </w:r>
            <w:r w:rsidRPr="00BC1062">
              <w:rPr>
                <w:sz w:val="24"/>
              </w:rPr>
              <w:t>；</w:t>
            </w:r>
          </w:p>
          <w:p w14:paraId="095F77D4" w14:textId="77777777" w:rsidR="0041149F" w:rsidRPr="00BC1062" w:rsidRDefault="0041149F" w:rsidP="003375AE">
            <w:pPr>
              <w:spacing w:line="360" w:lineRule="auto"/>
              <w:ind w:firstLine="210"/>
              <w:rPr>
                <w:sz w:val="24"/>
              </w:rPr>
            </w:pPr>
            <w:r w:rsidRPr="00BC1062">
              <w:rPr>
                <w:sz w:val="24"/>
              </w:rPr>
              <w:t>其他设计要求：输送</w:t>
            </w:r>
            <w:proofErr w:type="gramStart"/>
            <w:r w:rsidRPr="00BC1062">
              <w:rPr>
                <w:sz w:val="24"/>
              </w:rPr>
              <w:t>机工作轴转速</w:t>
            </w:r>
            <w:proofErr w:type="gramEnd"/>
            <w:r w:rsidRPr="00BC1062">
              <w:rPr>
                <w:sz w:val="24"/>
              </w:rPr>
              <w:t>允许误差为</w:t>
            </w:r>
            <w:r w:rsidRPr="00BC1062">
              <w:rPr>
                <w:sz w:val="24"/>
              </w:rPr>
              <w:t>±5</w:t>
            </w:r>
            <w:r w:rsidRPr="00BC1062">
              <w:rPr>
                <w:sz w:val="24"/>
              </w:rPr>
              <w:t>％，带式输送机的传动效率为</w:t>
            </w:r>
            <w:r w:rsidRPr="00BC1062">
              <w:rPr>
                <w:sz w:val="24"/>
              </w:rPr>
              <w:t>0.96</w:t>
            </w:r>
            <w:r w:rsidRPr="00BC1062">
              <w:rPr>
                <w:sz w:val="24"/>
              </w:rPr>
              <w:t>。</w:t>
            </w:r>
          </w:p>
          <w:p w14:paraId="2E84C6F9" w14:textId="77777777" w:rsidR="0041149F" w:rsidRPr="00BC1062" w:rsidRDefault="0041149F" w:rsidP="003375AE">
            <w:pPr>
              <w:spacing w:line="360" w:lineRule="auto"/>
              <w:jc w:val="center"/>
              <w:rPr>
                <w:rFonts w:eastAsia="黑体"/>
                <w:sz w:val="24"/>
                <w:u w:val="single"/>
              </w:rPr>
            </w:pPr>
            <w:r w:rsidRPr="00BC1062">
              <w:rPr>
                <w:rFonts w:eastAsia="黑体"/>
                <w:sz w:val="24"/>
                <w:u w:val="single"/>
              </w:rPr>
              <w:t>传动装置简图</w:t>
            </w:r>
          </w:p>
          <w:p w14:paraId="36D218D2" w14:textId="77777777" w:rsidR="0041149F" w:rsidRPr="00BC1062" w:rsidRDefault="0041149F" w:rsidP="003375AE">
            <w:pPr>
              <w:spacing w:line="360" w:lineRule="auto"/>
              <w:jc w:val="center"/>
              <w:rPr>
                <w:sz w:val="24"/>
              </w:rPr>
            </w:pPr>
          </w:p>
          <w:p w14:paraId="350F0C60" w14:textId="77777777" w:rsidR="0041149F" w:rsidRPr="00BC1062" w:rsidRDefault="0041149F" w:rsidP="00E30202">
            <w:pPr>
              <w:spacing w:line="360" w:lineRule="auto"/>
              <w:ind w:firstLineChars="300" w:firstLine="720"/>
              <w:rPr>
                <w:sz w:val="24"/>
              </w:rPr>
            </w:pPr>
            <w:r w:rsidRPr="00BC1062">
              <w:rPr>
                <w:sz w:val="24"/>
              </w:rPr>
              <w:t>本设计采用传动方案</w:t>
            </w:r>
            <w:r w:rsidRPr="00BC1062">
              <w:rPr>
                <w:sz w:val="24"/>
                <w:u w:val="single"/>
              </w:rPr>
              <w:t xml:space="preserve">       Ⅴ         </w:t>
            </w:r>
            <w:r w:rsidRPr="00BC1062">
              <w:rPr>
                <w:sz w:val="24"/>
              </w:rPr>
              <w:t>工作机</w:t>
            </w:r>
            <w:r w:rsidRPr="00BC1062">
              <w:rPr>
                <w:sz w:val="24"/>
                <w:u w:val="single"/>
              </w:rPr>
              <w:t xml:space="preserve">      </w:t>
            </w:r>
            <w:r w:rsidR="00E30202" w:rsidRPr="00BC1062">
              <w:rPr>
                <w:sz w:val="24"/>
                <w:u w:val="single"/>
              </w:rPr>
              <w:t xml:space="preserve">  </w:t>
            </w:r>
            <w:r w:rsidRPr="00BC1062">
              <w:rPr>
                <w:sz w:val="24"/>
                <w:u w:val="single"/>
              </w:rPr>
              <w:t xml:space="preserve"> 1            </w:t>
            </w:r>
            <w:r w:rsidRPr="00BC1062">
              <w:rPr>
                <w:sz w:val="24"/>
              </w:rPr>
              <w:t>。</w:t>
            </w:r>
          </w:p>
          <w:p w14:paraId="1D5AA1C8" w14:textId="77777777" w:rsidR="0041149F" w:rsidRPr="00BC1062" w:rsidRDefault="0041149F" w:rsidP="003375AE">
            <w:pPr>
              <w:spacing w:line="360" w:lineRule="auto"/>
              <w:jc w:val="center"/>
              <w:rPr>
                <w:sz w:val="24"/>
              </w:rPr>
            </w:pPr>
          </w:p>
          <w:p w14:paraId="38FD4681" w14:textId="77777777" w:rsidR="0041149F" w:rsidRPr="00BC1062" w:rsidRDefault="0041149F" w:rsidP="0041149F">
            <w:pPr>
              <w:spacing w:line="360" w:lineRule="auto"/>
              <w:jc w:val="center"/>
              <w:rPr>
                <w:sz w:val="24"/>
              </w:rPr>
            </w:pPr>
            <w:r w:rsidRPr="00BC1062">
              <w:rPr>
                <w:noProof/>
                <w:sz w:val="24"/>
              </w:rPr>
              <w:drawing>
                <wp:inline distT="0" distB="0" distL="114300" distR="114300" wp14:anchorId="17A16EDD" wp14:editId="2726CC1C">
                  <wp:extent cx="5429250" cy="2012215"/>
                  <wp:effectExtent l="0" t="0" r="0" b="0"/>
                  <wp:docPr id="4"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图片2"/>
                          <pic:cNvPicPr>
                            <a:picLocks noChangeAspect="1"/>
                          </pic:cNvPicPr>
                        </pic:nvPicPr>
                        <pic:blipFill>
                          <a:blip r:embed="rId10"/>
                          <a:srcRect b="5183"/>
                          <a:stretch>
                            <a:fillRect/>
                          </a:stretch>
                        </pic:blipFill>
                        <pic:spPr>
                          <a:xfrm>
                            <a:off x="0" y="0"/>
                            <a:ext cx="5448201" cy="2019239"/>
                          </a:xfrm>
                          <a:prstGeom prst="rect">
                            <a:avLst/>
                          </a:prstGeom>
                          <a:noFill/>
                          <a:ln>
                            <a:noFill/>
                          </a:ln>
                        </pic:spPr>
                      </pic:pic>
                    </a:graphicData>
                  </a:graphic>
                </wp:inline>
              </w:drawing>
            </w:r>
          </w:p>
        </w:tc>
      </w:tr>
      <w:tr w:rsidR="0041149F" w:rsidRPr="00BC1062" w14:paraId="5C67E91D" w14:textId="77777777" w:rsidTr="003375AE">
        <w:trPr>
          <w:trHeight w:val="1189"/>
          <w:jc w:val="center"/>
        </w:trPr>
        <w:tc>
          <w:tcPr>
            <w:tcW w:w="9727" w:type="dxa"/>
            <w:gridSpan w:val="4"/>
          </w:tcPr>
          <w:p w14:paraId="322817B6" w14:textId="77777777" w:rsidR="0041149F" w:rsidRPr="00BC1062" w:rsidRDefault="0041149F" w:rsidP="003375AE">
            <w:pPr>
              <w:spacing w:line="360" w:lineRule="auto"/>
              <w:rPr>
                <w:sz w:val="24"/>
              </w:rPr>
            </w:pPr>
            <w:r w:rsidRPr="00BC1062">
              <w:rPr>
                <w:sz w:val="24"/>
              </w:rPr>
              <w:t>设计注意事项：</w:t>
            </w:r>
          </w:p>
          <w:p w14:paraId="472268C0" w14:textId="77777777" w:rsidR="0041149F" w:rsidRPr="00BC1062" w:rsidRDefault="0041149F" w:rsidP="003375AE">
            <w:pPr>
              <w:spacing w:line="360" w:lineRule="auto"/>
              <w:ind w:firstLineChars="200" w:firstLine="480"/>
              <w:rPr>
                <w:sz w:val="24"/>
              </w:rPr>
            </w:pPr>
            <w:r w:rsidRPr="00BC1062">
              <w:rPr>
                <w:sz w:val="24"/>
              </w:rPr>
              <w:t>1</w:t>
            </w:r>
            <w:r w:rsidRPr="00BC1062">
              <w:rPr>
                <w:sz w:val="24"/>
              </w:rPr>
              <w:t>．设计由</w:t>
            </w:r>
            <w:r w:rsidRPr="00BC1062">
              <w:rPr>
                <w:sz w:val="24"/>
              </w:rPr>
              <w:t>A3</w:t>
            </w:r>
            <w:r w:rsidRPr="00BC1062">
              <w:rPr>
                <w:sz w:val="24"/>
              </w:rPr>
              <w:t>图纸两张及说明书一份组成。</w:t>
            </w:r>
          </w:p>
          <w:p w14:paraId="0E195A1B" w14:textId="77777777" w:rsidR="0041149F" w:rsidRPr="00BC1062" w:rsidRDefault="0041149F" w:rsidP="003375AE">
            <w:pPr>
              <w:spacing w:line="360" w:lineRule="auto"/>
              <w:ind w:firstLineChars="200" w:firstLine="480"/>
              <w:rPr>
                <w:sz w:val="24"/>
              </w:rPr>
            </w:pPr>
            <w:r w:rsidRPr="00BC1062">
              <w:rPr>
                <w:sz w:val="24"/>
              </w:rPr>
              <w:t>2</w:t>
            </w:r>
            <w:r w:rsidRPr="00BC1062">
              <w:rPr>
                <w:sz w:val="24"/>
              </w:rPr>
              <w:t>．设计必须根据进度计划（由指导教师拟订）按期完成。</w:t>
            </w:r>
          </w:p>
          <w:p w14:paraId="7DA274CD" w14:textId="77777777" w:rsidR="0041149F" w:rsidRPr="00BC1062" w:rsidRDefault="0041149F" w:rsidP="003375AE">
            <w:pPr>
              <w:spacing w:line="360" w:lineRule="auto"/>
              <w:ind w:firstLineChars="200" w:firstLine="480"/>
              <w:rPr>
                <w:sz w:val="24"/>
              </w:rPr>
            </w:pPr>
            <w:r w:rsidRPr="00BC1062">
              <w:rPr>
                <w:sz w:val="24"/>
              </w:rPr>
              <w:t>3</w:t>
            </w:r>
            <w:r w:rsidRPr="00BC1062">
              <w:rPr>
                <w:sz w:val="24"/>
              </w:rPr>
              <w:t>．设计图纸及计算说明书必须经指导教师审查签字后，方能参加设计答辩。</w:t>
            </w:r>
          </w:p>
        </w:tc>
      </w:tr>
      <w:tr w:rsidR="0041149F" w:rsidRPr="00BC1062" w14:paraId="52EE49DD" w14:textId="77777777" w:rsidTr="003375AE">
        <w:trPr>
          <w:trHeight w:val="1087"/>
          <w:jc w:val="center"/>
        </w:trPr>
        <w:tc>
          <w:tcPr>
            <w:tcW w:w="2066" w:type="dxa"/>
            <w:vAlign w:val="center"/>
          </w:tcPr>
          <w:p w14:paraId="1966D521" w14:textId="77777777" w:rsidR="0041149F" w:rsidRPr="00BC1062" w:rsidRDefault="0041149F" w:rsidP="003375AE">
            <w:pPr>
              <w:spacing w:line="360" w:lineRule="auto"/>
              <w:jc w:val="center"/>
              <w:rPr>
                <w:sz w:val="24"/>
              </w:rPr>
            </w:pPr>
            <w:r w:rsidRPr="00BC1062">
              <w:rPr>
                <w:sz w:val="24"/>
              </w:rPr>
              <w:t>指导教师</w:t>
            </w:r>
          </w:p>
        </w:tc>
        <w:tc>
          <w:tcPr>
            <w:tcW w:w="2384" w:type="dxa"/>
          </w:tcPr>
          <w:p w14:paraId="190B136E" w14:textId="77777777" w:rsidR="0041149F" w:rsidRPr="00BC1062" w:rsidRDefault="0041149F" w:rsidP="003375AE">
            <w:pPr>
              <w:spacing w:line="360" w:lineRule="auto"/>
              <w:rPr>
                <w:sz w:val="24"/>
              </w:rPr>
            </w:pPr>
          </w:p>
          <w:p w14:paraId="58F51E87" w14:textId="77777777" w:rsidR="0041149F" w:rsidRPr="00BC1062" w:rsidRDefault="0041149F" w:rsidP="003375AE">
            <w:pPr>
              <w:spacing w:line="360" w:lineRule="auto"/>
              <w:rPr>
                <w:sz w:val="24"/>
              </w:rPr>
            </w:pPr>
            <w:r w:rsidRPr="00BC1062">
              <w:rPr>
                <w:sz w:val="24"/>
              </w:rPr>
              <w:t xml:space="preserve">         </w:t>
            </w:r>
          </w:p>
          <w:p w14:paraId="4EA10A64" w14:textId="77777777" w:rsidR="0041149F" w:rsidRPr="00BC1062" w:rsidRDefault="0041149F" w:rsidP="003375AE">
            <w:pPr>
              <w:spacing w:line="360" w:lineRule="auto"/>
              <w:jc w:val="right"/>
              <w:rPr>
                <w:sz w:val="24"/>
              </w:rPr>
            </w:pPr>
            <w:r w:rsidRPr="00BC1062">
              <w:rPr>
                <w:sz w:val="24"/>
              </w:rPr>
              <w:t>年</w:t>
            </w:r>
            <w:r w:rsidRPr="00BC1062">
              <w:rPr>
                <w:sz w:val="24"/>
              </w:rPr>
              <w:t xml:space="preserve">   </w:t>
            </w:r>
            <w:r w:rsidRPr="00BC1062">
              <w:rPr>
                <w:sz w:val="24"/>
              </w:rPr>
              <w:t>月</w:t>
            </w:r>
            <w:r w:rsidRPr="00BC1062">
              <w:rPr>
                <w:sz w:val="24"/>
              </w:rPr>
              <w:t xml:space="preserve">   </w:t>
            </w:r>
            <w:r w:rsidRPr="00BC1062">
              <w:rPr>
                <w:sz w:val="24"/>
              </w:rPr>
              <w:t>日</w:t>
            </w:r>
          </w:p>
        </w:tc>
        <w:tc>
          <w:tcPr>
            <w:tcW w:w="1911" w:type="dxa"/>
            <w:vAlign w:val="center"/>
          </w:tcPr>
          <w:p w14:paraId="13188702" w14:textId="77777777" w:rsidR="0041149F" w:rsidRPr="00BC1062" w:rsidRDefault="0041149F" w:rsidP="003375AE">
            <w:pPr>
              <w:spacing w:line="360" w:lineRule="auto"/>
              <w:jc w:val="center"/>
              <w:rPr>
                <w:sz w:val="24"/>
              </w:rPr>
            </w:pPr>
          </w:p>
        </w:tc>
        <w:tc>
          <w:tcPr>
            <w:tcW w:w="3365" w:type="dxa"/>
          </w:tcPr>
          <w:p w14:paraId="2F0001B0" w14:textId="77777777" w:rsidR="0041149F" w:rsidRPr="00BC1062" w:rsidRDefault="0041149F" w:rsidP="003375AE">
            <w:pPr>
              <w:spacing w:line="360" w:lineRule="auto"/>
              <w:rPr>
                <w:sz w:val="24"/>
              </w:rPr>
            </w:pPr>
            <w:r w:rsidRPr="00BC1062">
              <w:rPr>
                <w:sz w:val="24"/>
              </w:rPr>
              <w:t xml:space="preserve">     </w:t>
            </w:r>
          </w:p>
          <w:p w14:paraId="2E4D8BFD" w14:textId="77777777" w:rsidR="0041149F" w:rsidRPr="00BC1062" w:rsidRDefault="0041149F" w:rsidP="003375AE">
            <w:pPr>
              <w:spacing w:line="360" w:lineRule="auto"/>
              <w:rPr>
                <w:sz w:val="24"/>
              </w:rPr>
            </w:pPr>
            <w:r w:rsidRPr="00BC1062">
              <w:rPr>
                <w:sz w:val="24"/>
              </w:rPr>
              <w:t xml:space="preserve">        </w:t>
            </w:r>
          </w:p>
          <w:p w14:paraId="70003496" w14:textId="77777777" w:rsidR="0041149F" w:rsidRPr="00BC1062" w:rsidRDefault="0041149F" w:rsidP="003375AE">
            <w:pPr>
              <w:spacing w:line="360" w:lineRule="auto"/>
              <w:jc w:val="right"/>
              <w:rPr>
                <w:sz w:val="24"/>
              </w:rPr>
            </w:pPr>
            <w:r w:rsidRPr="00BC1062">
              <w:rPr>
                <w:sz w:val="24"/>
              </w:rPr>
              <w:t>年</w:t>
            </w:r>
            <w:r w:rsidRPr="00BC1062">
              <w:rPr>
                <w:sz w:val="24"/>
              </w:rPr>
              <w:t xml:space="preserve">   </w:t>
            </w:r>
            <w:r w:rsidRPr="00BC1062">
              <w:rPr>
                <w:sz w:val="24"/>
              </w:rPr>
              <w:t>月</w:t>
            </w:r>
            <w:r w:rsidRPr="00BC1062">
              <w:rPr>
                <w:sz w:val="24"/>
              </w:rPr>
              <w:t xml:space="preserve">   </w:t>
            </w:r>
            <w:r w:rsidRPr="00BC1062">
              <w:rPr>
                <w:sz w:val="24"/>
              </w:rPr>
              <w:t>日</w:t>
            </w:r>
          </w:p>
        </w:tc>
      </w:tr>
    </w:tbl>
    <w:p w14:paraId="1A94885E" w14:textId="77777777" w:rsidR="007675CE" w:rsidRPr="00BC1062" w:rsidRDefault="007675CE" w:rsidP="007675CE"/>
    <w:p w14:paraId="4F4032E6" w14:textId="77777777" w:rsidR="0081486C" w:rsidRPr="00BC1062" w:rsidRDefault="0081486C" w:rsidP="007675CE">
      <w:pPr>
        <w:spacing w:line="360" w:lineRule="auto"/>
        <w:rPr>
          <w:sz w:val="30"/>
        </w:rPr>
        <w:sectPr w:rsidR="0081486C" w:rsidRPr="00BC1062">
          <w:footerReference w:type="default" r:id="rId11"/>
          <w:pgSz w:w="11906" w:h="16838"/>
          <w:pgMar w:top="1134" w:right="1286" w:bottom="1134" w:left="1440" w:header="851" w:footer="992" w:gutter="0"/>
          <w:cols w:space="425"/>
          <w:docGrid w:type="lines" w:linePitch="312"/>
        </w:sectPr>
      </w:pPr>
    </w:p>
    <w:p w14:paraId="6CED7699" w14:textId="77777777" w:rsidR="00E250A0" w:rsidRPr="00BC1062" w:rsidRDefault="00E250A0" w:rsidP="00C61E53">
      <w:pPr>
        <w:spacing w:line="440" w:lineRule="exact"/>
        <w:rPr>
          <w:rFonts w:eastAsia="黑体"/>
          <w:b/>
          <w:bCs/>
          <w:sz w:val="44"/>
        </w:rPr>
      </w:pPr>
    </w:p>
    <w:p w14:paraId="6CEBABA3" w14:textId="77777777" w:rsidR="00C61E53" w:rsidRPr="00BC1062" w:rsidRDefault="00C61E53" w:rsidP="00E250A0">
      <w:pPr>
        <w:spacing w:line="440" w:lineRule="exact"/>
        <w:rPr>
          <w:rFonts w:eastAsia="黑体"/>
          <w:b/>
          <w:bCs/>
          <w:sz w:val="44"/>
        </w:rPr>
      </w:pPr>
    </w:p>
    <w:p w14:paraId="28248753" w14:textId="77777777" w:rsidR="00E250A0" w:rsidRPr="00BC1062" w:rsidRDefault="00E250A0" w:rsidP="00E250A0">
      <w:pPr>
        <w:spacing w:line="440" w:lineRule="exact"/>
        <w:ind w:left="1"/>
        <w:jc w:val="center"/>
        <w:rPr>
          <w:rFonts w:eastAsia="黑体"/>
          <w:b/>
          <w:bCs/>
          <w:sz w:val="44"/>
        </w:rPr>
      </w:pPr>
      <w:r w:rsidRPr="00BC1062">
        <w:rPr>
          <w:rFonts w:eastAsia="黑体"/>
          <w:b/>
          <w:bCs/>
          <w:sz w:val="44"/>
        </w:rPr>
        <w:t>目</w:t>
      </w:r>
      <w:r w:rsidRPr="00BC1062">
        <w:rPr>
          <w:rFonts w:eastAsia="黑体"/>
          <w:b/>
          <w:bCs/>
          <w:sz w:val="44"/>
        </w:rPr>
        <w:t xml:space="preserve">    </w:t>
      </w:r>
      <w:r w:rsidRPr="00BC1062">
        <w:rPr>
          <w:rFonts w:eastAsia="黑体"/>
          <w:b/>
          <w:bCs/>
          <w:sz w:val="44"/>
        </w:rPr>
        <w:t>录</w:t>
      </w:r>
    </w:p>
    <w:p w14:paraId="1C683F6A" w14:textId="77777777" w:rsidR="00E250A0" w:rsidRPr="00BC1062" w:rsidRDefault="00E250A0" w:rsidP="00E250A0">
      <w:pPr>
        <w:spacing w:line="360" w:lineRule="auto"/>
        <w:rPr>
          <w:b/>
          <w:bCs/>
          <w:sz w:val="28"/>
        </w:rPr>
      </w:pPr>
    </w:p>
    <w:p w14:paraId="66558B30" w14:textId="77777777" w:rsidR="003F0167" w:rsidRPr="00BC1062" w:rsidRDefault="00D90E5B" w:rsidP="003F0167">
      <w:pPr>
        <w:rPr>
          <w:bCs/>
          <w:sz w:val="28"/>
          <w:szCs w:val="28"/>
        </w:rPr>
      </w:pPr>
      <w:r w:rsidRPr="00BC1062">
        <w:rPr>
          <w:bCs/>
          <w:sz w:val="28"/>
          <w:szCs w:val="28"/>
        </w:rPr>
        <w:t>A</w:t>
      </w:r>
    </w:p>
    <w:p w14:paraId="7AC9ADCA" w14:textId="05D24713" w:rsidR="003F0167" w:rsidRPr="00BC1062" w:rsidRDefault="003F0167" w:rsidP="003F0167">
      <w:pPr>
        <w:rPr>
          <w:bCs/>
          <w:sz w:val="28"/>
          <w:szCs w:val="28"/>
        </w:rPr>
      </w:pPr>
      <w:r w:rsidRPr="00BC1062">
        <w:rPr>
          <w:bCs/>
          <w:sz w:val="28"/>
          <w:szCs w:val="28"/>
        </w:rPr>
        <w:t xml:space="preserve"> </w:t>
      </w:r>
      <w:r w:rsidRPr="00BC1062">
        <w:rPr>
          <w:sz w:val="28"/>
          <w:szCs w:val="28"/>
        </w:rPr>
        <w:t>课程设计任务书</w:t>
      </w:r>
      <w:r w:rsidRPr="00BC1062">
        <w:rPr>
          <w:bCs/>
          <w:sz w:val="28"/>
          <w:szCs w:val="28"/>
        </w:rPr>
        <w:t>……</w:t>
      </w:r>
      <w:proofErr w:type="gramStart"/>
      <w:r w:rsidRPr="00BC1062">
        <w:rPr>
          <w:bCs/>
          <w:sz w:val="28"/>
          <w:szCs w:val="28"/>
        </w:rPr>
        <w:t>…………</w:t>
      </w:r>
      <w:r w:rsidR="005D6AC8" w:rsidRPr="00BC1062">
        <w:rPr>
          <w:bCs/>
          <w:sz w:val="28"/>
          <w:szCs w:val="28"/>
        </w:rPr>
        <w:t>…………………………</w:t>
      </w:r>
      <w:r w:rsidRPr="00BC1062">
        <w:rPr>
          <w:bCs/>
          <w:sz w:val="28"/>
          <w:szCs w:val="28"/>
        </w:rPr>
        <w:t>………………</w:t>
      </w:r>
      <w:r w:rsidR="0081486C" w:rsidRPr="00BC1062">
        <w:rPr>
          <w:bCs/>
          <w:sz w:val="28"/>
          <w:szCs w:val="28"/>
        </w:rPr>
        <w:t>…</w:t>
      </w:r>
      <w:r w:rsidR="007675CE" w:rsidRPr="00BC1062">
        <w:rPr>
          <w:bCs/>
          <w:sz w:val="28"/>
          <w:szCs w:val="28"/>
        </w:rPr>
        <w:t>…</w:t>
      </w:r>
      <w:proofErr w:type="gramEnd"/>
      <w:r w:rsidR="002564BB" w:rsidRPr="00BC1062">
        <w:rPr>
          <w:bCs/>
          <w:sz w:val="28"/>
          <w:szCs w:val="28"/>
        </w:rPr>
        <w:t xml:space="preserve"> </w:t>
      </w:r>
      <w:r w:rsidR="007675CE" w:rsidRPr="00BC1062">
        <w:rPr>
          <w:bCs/>
          <w:sz w:val="28"/>
          <w:szCs w:val="28"/>
        </w:rPr>
        <w:t>2</w:t>
      </w:r>
    </w:p>
    <w:p w14:paraId="261D1A2B" w14:textId="77777777" w:rsidR="003F0167" w:rsidRPr="00BC1062" w:rsidRDefault="00D90E5B" w:rsidP="003F0167">
      <w:pPr>
        <w:ind w:firstLine="1"/>
        <w:rPr>
          <w:bCs/>
          <w:sz w:val="28"/>
          <w:szCs w:val="28"/>
        </w:rPr>
      </w:pPr>
      <w:r w:rsidRPr="00BC1062">
        <w:rPr>
          <w:bCs/>
          <w:sz w:val="28"/>
          <w:szCs w:val="28"/>
        </w:rPr>
        <w:t>B</w:t>
      </w:r>
    </w:p>
    <w:sdt>
      <w:sdtPr>
        <w:rPr>
          <w:rFonts w:ascii="Times New Roman" w:eastAsia="宋体" w:hAnsi="Times New Roman" w:cs="Times New Roman"/>
          <w:color w:val="auto"/>
          <w:kern w:val="2"/>
          <w:sz w:val="21"/>
          <w:szCs w:val="24"/>
          <w:lang w:val="zh-CN"/>
        </w:rPr>
        <w:id w:val="-1168088157"/>
        <w:docPartObj>
          <w:docPartGallery w:val="Table of Contents"/>
          <w:docPartUnique/>
        </w:docPartObj>
      </w:sdtPr>
      <w:sdtEndPr>
        <w:rPr>
          <w:b/>
          <w:bCs/>
        </w:rPr>
      </w:sdtEndPr>
      <w:sdtContent>
        <w:p w14:paraId="3350A8F0" w14:textId="1B6594C8" w:rsidR="006C3CE5" w:rsidRPr="00BC1062" w:rsidRDefault="006C3CE5" w:rsidP="006C3CE5">
          <w:pPr>
            <w:pStyle w:val="TOC"/>
            <w:rPr>
              <w:rFonts w:ascii="Times New Roman" w:hAnsi="Times New Roman" w:cs="Times New Roman"/>
              <w:b/>
              <w:bCs/>
              <w:color w:val="auto"/>
              <w:sz w:val="2"/>
              <w:szCs w:val="2"/>
            </w:rPr>
          </w:pPr>
        </w:p>
        <w:p w14:paraId="25A279F2" w14:textId="73327BEF" w:rsidR="006C3CE5" w:rsidRPr="00965C73" w:rsidRDefault="006C3CE5">
          <w:pPr>
            <w:pStyle w:val="TOC1"/>
            <w:tabs>
              <w:tab w:val="right" w:leader="dot" w:pos="9060"/>
            </w:tabs>
            <w:rPr>
              <w:rFonts w:eastAsiaTheme="minorEastAsia"/>
              <w:noProof/>
              <w:sz w:val="32"/>
              <w:szCs w:val="36"/>
              <w14:ligatures w14:val="standardContextual"/>
            </w:rPr>
          </w:pPr>
          <w:r w:rsidRPr="00BC1062">
            <w:rPr>
              <w:sz w:val="28"/>
              <w:szCs w:val="36"/>
            </w:rPr>
            <w:fldChar w:fldCharType="begin"/>
          </w:r>
          <w:r w:rsidRPr="00BC1062">
            <w:rPr>
              <w:sz w:val="28"/>
              <w:szCs w:val="36"/>
            </w:rPr>
            <w:instrText xml:space="preserve"> TOC \o "1-1" \h \z \u </w:instrText>
          </w:r>
          <w:r w:rsidRPr="00BC1062">
            <w:rPr>
              <w:sz w:val="28"/>
              <w:szCs w:val="36"/>
            </w:rPr>
            <w:fldChar w:fldCharType="separate"/>
          </w:r>
          <w:hyperlink w:anchor="_Toc200448090" w:history="1">
            <w:r w:rsidRPr="00965C73">
              <w:rPr>
                <w:rStyle w:val="af0"/>
                <w:rFonts w:eastAsiaTheme="minorEastAsia"/>
                <w:noProof/>
                <w:sz w:val="28"/>
                <w:szCs w:val="36"/>
              </w:rPr>
              <w:t>一、传动方案拟定</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_Toc200448090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4</w:t>
            </w:r>
            <w:r w:rsidRPr="00965C73">
              <w:rPr>
                <w:rFonts w:eastAsiaTheme="minorEastAsia"/>
                <w:noProof/>
                <w:webHidden/>
                <w:sz w:val="28"/>
                <w:szCs w:val="36"/>
              </w:rPr>
              <w:fldChar w:fldCharType="end"/>
            </w:r>
          </w:hyperlink>
        </w:p>
        <w:p w14:paraId="652D0BEF" w14:textId="42A84DC5" w:rsidR="006C3CE5" w:rsidRPr="00965C73" w:rsidRDefault="006C3CE5">
          <w:pPr>
            <w:pStyle w:val="TOC1"/>
            <w:tabs>
              <w:tab w:val="right" w:leader="dot" w:pos="9060"/>
            </w:tabs>
            <w:rPr>
              <w:rFonts w:eastAsiaTheme="minorEastAsia"/>
              <w:noProof/>
              <w:sz w:val="32"/>
              <w:szCs w:val="36"/>
              <w14:ligatures w14:val="standardContextual"/>
            </w:rPr>
          </w:pPr>
          <w:hyperlink w:anchor="_Toc200448091" w:history="1">
            <w:r w:rsidRPr="00965C73">
              <w:rPr>
                <w:rStyle w:val="af0"/>
                <w:rFonts w:eastAsiaTheme="minorEastAsia"/>
                <w:noProof/>
                <w:sz w:val="28"/>
                <w:szCs w:val="36"/>
              </w:rPr>
              <w:t>二、电动机的选择</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_Toc200448091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4</w:t>
            </w:r>
            <w:r w:rsidRPr="00965C73">
              <w:rPr>
                <w:rFonts w:eastAsiaTheme="minorEastAsia"/>
                <w:noProof/>
                <w:webHidden/>
                <w:sz w:val="28"/>
                <w:szCs w:val="36"/>
              </w:rPr>
              <w:fldChar w:fldCharType="end"/>
            </w:r>
          </w:hyperlink>
        </w:p>
        <w:p w14:paraId="0C2FB38F" w14:textId="4CA6EA51" w:rsidR="006C3CE5" w:rsidRPr="00965C73" w:rsidRDefault="006C3CE5">
          <w:pPr>
            <w:pStyle w:val="TOC1"/>
            <w:tabs>
              <w:tab w:val="right" w:leader="dot" w:pos="9060"/>
            </w:tabs>
            <w:rPr>
              <w:rFonts w:eastAsiaTheme="minorEastAsia"/>
              <w:noProof/>
              <w:sz w:val="32"/>
              <w:szCs w:val="36"/>
              <w14:ligatures w14:val="standardContextual"/>
            </w:rPr>
          </w:pPr>
          <w:hyperlink w:anchor="_Toc200448092" w:history="1">
            <w:r w:rsidRPr="00965C73">
              <w:rPr>
                <w:rStyle w:val="af0"/>
                <w:rFonts w:eastAsiaTheme="minorEastAsia"/>
                <w:noProof/>
                <w:sz w:val="28"/>
                <w:szCs w:val="36"/>
              </w:rPr>
              <w:t>三、运动参数的计算</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_Toc200448092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5</w:t>
            </w:r>
            <w:r w:rsidRPr="00965C73">
              <w:rPr>
                <w:rFonts w:eastAsiaTheme="minorEastAsia"/>
                <w:noProof/>
                <w:webHidden/>
                <w:sz w:val="28"/>
                <w:szCs w:val="36"/>
              </w:rPr>
              <w:fldChar w:fldCharType="end"/>
            </w:r>
          </w:hyperlink>
        </w:p>
        <w:p w14:paraId="1D081F5C" w14:textId="2899E49A" w:rsidR="006C3CE5" w:rsidRPr="00965C73" w:rsidRDefault="006C3CE5">
          <w:pPr>
            <w:pStyle w:val="TOC1"/>
            <w:tabs>
              <w:tab w:val="right" w:leader="dot" w:pos="9060"/>
            </w:tabs>
            <w:rPr>
              <w:rFonts w:eastAsiaTheme="minorEastAsia"/>
              <w:noProof/>
              <w:sz w:val="32"/>
              <w:szCs w:val="36"/>
              <w14:ligatures w14:val="standardContextual"/>
            </w:rPr>
          </w:pPr>
          <w:hyperlink w:anchor="_Toc200448093" w:history="1">
            <w:r w:rsidRPr="00965C73">
              <w:rPr>
                <w:rStyle w:val="af0"/>
                <w:rFonts w:eastAsiaTheme="minorEastAsia"/>
                <w:noProof/>
                <w:sz w:val="28"/>
                <w:szCs w:val="36"/>
              </w:rPr>
              <w:t>四、</w:t>
            </w:r>
            <w:r w:rsidRPr="00965C73">
              <w:rPr>
                <w:rStyle w:val="af0"/>
                <w:rFonts w:eastAsiaTheme="minorEastAsia"/>
                <w:noProof/>
                <w:sz w:val="28"/>
                <w:szCs w:val="36"/>
              </w:rPr>
              <w:t>V</w:t>
            </w:r>
            <w:r w:rsidRPr="00965C73">
              <w:rPr>
                <w:rStyle w:val="af0"/>
                <w:rFonts w:eastAsiaTheme="minorEastAsia"/>
                <w:noProof/>
                <w:sz w:val="28"/>
                <w:szCs w:val="36"/>
              </w:rPr>
              <w:t>带传动的设计计算</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_Toc200448093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5</w:t>
            </w:r>
            <w:r w:rsidRPr="00965C73">
              <w:rPr>
                <w:rFonts w:eastAsiaTheme="minorEastAsia"/>
                <w:noProof/>
                <w:webHidden/>
                <w:sz w:val="28"/>
                <w:szCs w:val="36"/>
              </w:rPr>
              <w:fldChar w:fldCharType="end"/>
            </w:r>
          </w:hyperlink>
        </w:p>
        <w:p w14:paraId="5BA7DEEB" w14:textId="62C83925" w:rsidR="006C3CE5" w:rsidRPr="00965C73" w:rsidRDefault="006C3CE5">
          <w:pPr>
            <w:pStyle w:val="TOC1"/>
            <w:tabs>
              <w:tab w:val="right" w:leader="dot" w:pos="9060"/>
            </w:tabs>
            <w:rPr>
              <w:rFonts w:eastAsiaTheme="minorEastAsia"/>
              <w:noProof/>
              <w:sz w:val="32"/>
              <w:szCs w:val="36"/>
              <w14:ligatures w14:val="standardContextual"/>
            </w:rPr>
          </w:pPr>
          <w:hyperlink w:anchor="_Toc200448094" w:history="1">
            <w:r w:rsidRPr="00965C73">
              <w:rPr>
                <w:rStyle w:val="af0"/>
                <w:rFonts w:eastAsiaTheme="minorEastAsia"/>
                <w:noProof/>
                <w:sz w:val="28"/>
                <w:szCs w:val="36"/>
              </w:rPr>
              <w:t>五、圆柱齿轮传动的设计计算</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_Toc200448094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7</w:t>
            </w:r>
            <w:r w:rsidRPr="00965C73">
              <w:rPr>
                <w:rFonts w:eastAsiaTheme="minorEastAsia"/>
                <w:noProof/>
                <w:webHidden/>
                <w:sz w:val="28"/>
                <w:szCs w:val="36"/>
              </w:rPr>
              <w:fldChar w:fldCharType="end"/>
            </w:r>
          </w:hyperlink>
        </w:p>
        <w:p w14:paraId="521FB6AF" w14:textId="1486C866" w:rsidR="006C3CE5" w:rsidRPr="00965C73" w:rsidRDefault="006C3CE5">
          <w:pPr>
            <w:pStyle w:val="TOC1"/>
            <w:tabs>
              <w:tab w:val="right" w:leader="dot" w:pos="9060"/>
            </w:tabs>
            <w:rPr>
              <w:rFonts w:eastAsiaTheme="minorEastAsia"/>
              <w:noProof/>
              <w:sz w:val="32"/>
              <w:szCs w:val="36"/>
              <w14:ligatures w14:val="standardContextual"/>
            </w:rPr>
          </w:pPr>
          <w:hyperlink w:anchor="_Toc200448095" w:history="1">
            <w:r w:rsidRPr="00965C73">
              <w:rPr>
                <w:rStyle w:val="af0"/>
                <w:rFonts w:eastAsiaTheme="minorEastAsia"/>
                <w:noProof/>
                <w:sz w:val="28"/>
                <w:szCs w:val="36"/>
              </w:rPr>
              <w:t>六、轴的设计计算</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_Toc200448095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10</w:t>
            </w:r>
            <w:r w:rsidRPr="00965C73">
              <w:rPr>
                <w:rFonts w:eastAsiaTheme="minorEastAsia"/>
                <w:noProof/>
                <w:webHidden/>
                <w:sz w:val="28"/>
                <w:szCs w:val="36"/>
              </w:rPr>
              <w:fldChar w:fldCharType="end"/>
            </w:r>
          </w:hyperlink>
        </w:p>
        <w:p w14:paraId="25B04532" w14:textId="75EC2785" w:rsidR="006C3CE5" w:rsidRPr="00965C73" w:rsidRDefault="006C3CE5">
          <w:pPr>
            <w:pStyle w:val="TOC1"/>
            <w:tabs>
              <w:tab w:val="right" w:leader="dot" w:pos="9060"/>
            </w:tabs>
            <w:rPr>
              <w:rFonts w:eastAsiaTheme="minorEastAsia"/>
              <w:noProof/>
              <w:sz w:val="32"/>
              <w:szCs w:val="36"/>
              <w14:ligatures w14:val="standardContextual"/>
            </w:rPr>
          </w:pPr>
          <w:hyperlink w:anchor="_Toc200448096" w:history="1">
            <w:r w:rsidRPr="00965C73">
              <w:rPr>
                <w:rStyle w:val="af0"/>
                <w:rFonts w:eastAsiaTheme="minorEastAsia"/>
                <w:noProof/>
                <w:sz w:val="28"/>
                <w:szCs w:val="36"/>
              </w:rPr>
              <w:t>七、滚动轴承的选择计算</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_Toc200448096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18</w:t>
            </w:r>
            <w:r w:rsidRPr="00965C73">
              <w:rPr>
                <w:rFonts w:eastAsiaTheme="minorEastAsia"/>
                <w:noProof/>
                <w:webHidden/>
                <w:sz w:val="28"/>
                <w:szCs w:val="36"/>
              </w:rPr>
              <w:fldChar w:fldCharType="end"/>
            </w:r>
          </w:hyperlink>
        </w:p>
        <w:p w14:paraId="765B5F09" w14:textId="605923CE" w:rsidR="006C3CE5" w:rsidRPr="00965C73" w:rsidRDefault="006C3CE5">
          <w:pPr>
            <w:pStyle w:val="TOC1"/>
            <w:tabs>
              <w:tab w:val="right" w:leader="dot" w:pos="9060"/>
            </w:tabs>
            <w:rPr>
              <w:rFonts w:eastAsiaTheme="minorEastAsia"/>
              <w:noProof/>
              <w:sz w:val="32"/>
              <w:szCs w:val="36"/>
              <w14:ligatures w14:val="standardContextual"/>
            </w:rPr>
          </w:pPr>
          <w:hyperlink w:anchor="_Toc200448097" w:history="1">
            <w:r w:rsidRPr="00965C73">
              <w:rPr>
                <w:rStyle w:val="af0"/>
                <w:rFonts w:eastAsiaTheme="minorEastAsia"/>
                <w:noProof/>
                <w:sz w:val="28"/>
                <w:szCs w:val="36"/>
              </w:rPr>
              <w:t>八、键的选择计算</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_Toc200448097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19</w:t>
            </w:r>
            <w:r w:rsidRPr="00965C73">
              <w:rPr>
                <w:rFonts w:eastAsiaTheme="minorEastAsia"/>
                <w:noProof/>
                <w:webHidden/>
                <w:sz w:val="28"/>
                <w:szCs w:val="36"/>
              </w:rPr>
              <w:fldChar w:fldCharType="end"/>
            </w:r>
          </w:hyperlink>
        </w:p>
        <w:p w14:paraId="2A59CE3D" w14:textId="0B9335D9" w:rsidR="006C3CE5" w:rsidRPr="00965C73" w:rsidRDefault="006C3CE5">
          <w:pPr>
            <w:pStyle w:val="TOC1"/>
            <w:tabs>
              <w:tab w:val="right" w:leader="dot" w:pos="9060"/>
            </w:tabs>
            <w:rPr>
              <w:rFonts w:eastAsiaTheme="minorEastAsia"/>
              <w:noProof/>
              <w:sz w:val="32"/>
              <w:szCs w:val="36"/>
              <w14:ligatures w14:val="standardContextual"/>
            </w:rPr>
          </w:pPr>
          <w:hyperlink w:anchor="_Toc200448098" w:history="1">
            <w:r w:rsidRPr="00965C73">
              <w:rPr>
                <w:rStyle w:val="af0"/>
                <w:rFonts w:eastAsiaTheme="minorEastAsia"/>
                <w:noProof/>
                <w:sz w:val="28"/>
                <w:szCs w:val="36"/>
              </w:rPr>
              <w:t>九、联轴器的选择</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_Toc200448098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20</w:t>
            </w:r>
            <w:r w:rsidRPr="00965C73">
              <w:rPr>
                <w:rFonts w:eastAsiaTheme="minorEastAsia"/>
                <w:noProof/>
                <w:webHidden/>
                <w:sz w:val="28"/>
                <w:szCs w:val="36"/>
              </w:rPr>
              <w:fldChar w:fldCharType="end"/>
            </w:r>
          </w:hyperlink>
        </w:p>
        <w:p w14:paraId="5249B846" w14:textId="008B9D60" w:rsidR="006C3CE5" w:rsidRPr="00965C73" w:rsidRDefault="006C3CE5">
          <w:pPr>
            <w:pStyle w:val="TOC1"/>
            <w:tabs>
              <w:tab w:val="right" w:leader="dot" w:pos="9060"/>
            </w:tabs>
            <w:rPr>
              <w:rFonts w:eastAsiaTheme="minorEastAsia"/>
              <w:noProof/>
              <w:sz w:val="32"/>
              <w:szCs w:val="36"/>
              <w14:ligatures w14:val="standardContextual"/>
            </w:rPr>
          </w:pPr>
          <w:hyperlink w:anchor="_Toc200448099" w:history="1">
            <w:r w:rsidRPr="00965C73">
              <w:rPr>
                <w:rStyle w:val="af0"/>
                <w:rFonts w:eastAsiaTheme="minorEastAsia"/>
                <w:noProof/>
                <w:sz w:val="28"/>
                <w:szCs w:val="36"/>
              </w:rPr>
              <w:t>十、润滑油及润滑方式的选择</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_Toc200448099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20</w:t>
            </w:r>
            <w:r w:rsidRPr="00965C73">
              <w:rPr>
                <w:rFonts w:eastAsiaTheme="minorEastAsia"/>
                <w:noProof/>
                <w:webHidden/>
                <w:sz w:val="28"/>
                <w:szCs w:val="36"/>
              </w:rPr>
              <w:fldChar w:fldCharType="end"/>
            </w:r>
          </w:hyperlink>
        </w:p>
        <w:p w14:paraId="712F4585" w14:textId="1CAB5226" w:rsidR="006C3CE5" w:rsidRPr="00965C73" w:rsidRDefault="006C3CE5">
          <w:pPr>
            <w:pStyle w:val="TOC1"/>
            <w:tabs>
              <w:tab w:val="right" w:leader="dot" w:pos="9060"/>
            </w:tabs>
            <w:rPr>
              <w:rFonts w:eastAsiaTheme="minorEastAsia"/>
              <w:noProof/>
              <w:sz w:val="32"/>
              <w:szCs w:val="36"/>
              <w14:ligatures w14:val="standardContextual"/>
            </w:rPr>
          </w:pPr>
          <w:hyperlink w:anchor="_Toc200448100" w:history="1">
            <w:r w:rsidRPr="00965C73">
              <w:rPr>
                <w:rStyle w:val="af0"/>
                <w:rFonts w:eastAsiaTheme="minorEastAsia"/>
                <w:noProof/>
                <w:sz w:val="28"/>
                <w:szCs w:val="36"/>
              </w:rPr>
              <w:t>十一、箱体设计</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_Toc200448100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21</w:t>
            </w:r>
            <w:r w:rsidRPr="00965C73">
              <w:rPr>
                <w:rFonts w:eastAsiaTheme="minorEastAsia"/>
                <w:noProof/>
                <w:webHidden/>
                <w:sz w:val="28"/>
                <w:szCs w:val="36"/>
              </w:rPr>
              <w:fldChar w:fldCharType="end"/>
            </w:r>
          </w:hyperlink>
        </w:p>
        <w:p w14:paraId="3D8AF554" w14:textId="576E834A" w:rsidR="006C3CE5" w:rsidRPr="00965C73" w:rsidRDefault="006C3CE5">
          <w:pPr>
            <w:pStyle w:val="TOC1"/>
            <w:tabs>
              <w:tab w:val="right" w:leader="dot" w:pos="9060"/>
            </w:tabs>
            <w:rPr>
              <w:rFonts w:eastAsiaTheme="minorEastAsia"/>
              <w:noProof/>
              <w:sz w:val="32"/>
              <w:szCs w:val="36"/>
              <w14:ligatures w14:val="standardContextual"/>
            </w:rPr>
          </w:pPr>
          <w:hyperlink w:anchor="_Toc200448101" w:history="1">
            <w:r w:rsidRPr="00965C73">
              <w:rPr>
                <w:rStyle w:val="af0"/>
                <w:rFonts w:eastAsiaTheme="minorEastAsia"/>
                <w:noProof/>
                <w:sz w:val="28"/>
                <w:szCs w:val="36"/>
              </w:rPr>
              <w:t>十二、总结</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_Toc200448101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22</w:t>
            </w:r>
            <w:r w:rsidRPr="00965C73">
              <w:rPr>
                <w:rFonts w:eastAsiaTheme="minorEastAsia"/>
                <w:noProof/>
                <w:webHidden/>
                <w:sz w:val="28"/>
                <w:szCs w:val="36"/>
              </w:rPr>
              <w:fldChar w:fldCharType="end"/>
            </w:r>
          </w:hyperlink>
        </w:p>
        <w:p w14:paraId="16F274A8" w14:textId="7B1608F1" w:rsidR="006C3CE5" w:rsidRPr="00965C73" w:rsidRDefault="006C3CE5">
          <w:pPr>
            <w:pStyle w:val="TOC1"/>
            <w:tabs>
              <w:tab w:val="right" w:leader="dot" w:pos="9060"/>
            </w:tabs>
            <w:rPr>
              <w:rFonts w:eastAsiaTheme="minorEastAsia"/>
              <w:noProof/>
              <w:sz w:val="32"/>
              <w:szCs w:val="36"/>
              <w14:ligatures w14:val="standardContextual"/>
            </w:rPr>
          </w:pPr>
          <w:hyperlink w:anchor="_Toc200448102" w:history="1">
            <w:r w:rsidRPr="00965C73">
              <w:rPr>
                <w:rStyle w:val="af0"/>
                <w:rFonts w:eastAsiaTheme="minorEastAsia"/>
                <w:noProof/>
                <w:sz w:val="28"/>
                <w:szCs w:val="36"/>
              </w:rPr>
              <w:t>十三、参考文献</w:t>
            </w:r>
            <w:r w:rsidRPr="00965C73">
              <w:rPr>
                <w:rFonts w:eastAsiaTheme="minorEastAsia"/>
                <w:noProof/>
                <w:webHidden/>
                <w:sz w:val="28"/>
                <w:szCs w:val="36"/>
              </w:rPr>
              <w:tab/>
            </w:r>
            <w:r w:rsidRPr="00965C73">
              <w:rPr>
                <w:rFonts w:eastAsiaTheme="minorEastAsia"/>
                <w:noProof/>
                <w:webHidden/>
                <w:sz w:val="28"/>
                <w:szCs w:val="36"/>
              </w:rPr>
              <w:fldChar w:fldCharType="begin"/>
            </w:r>
            <w:r w:rsidRPr="00965C73">
              <w:rPr>
                <w:rFonts w:eastAsiaTheme="minorEastAsia"/>
                <w:noProof/>
                <w:webHidden/>
                <w:sz w:val="28"/>
                <w:szCs w:val="36"/>
              </w:rPr>
              <w:instrText xml:space="preserve"> PAGEREF _Toc200448102 \h </w:instrText>
            </w:r>
            <w:r w:rsidRPr="00965C73">
              <w:rPr>
                <w:rFonts w:eastAsiaTheme="minorEastAsia"/>
                <w:noProof/>
                <w:webHidden/>
                <w:sz w:val="28"/>
                <w:szCs w:val="36"/>
              </w:rPr>
            </w:r>
            <w:r w:rsidRPr="00965C73">
              <w:rPr>
                <w:rFonts w:eastAsiaTheme="minorEastAsia"/>
                <w:noProof/>
                <w:webHidden/>
                <w:sz w:val="28"/>
                <w:szCs w:val="36"/>
              </w:rPr>
              <w:fldChar w:fldCharType="separate"/>
            </w:r>
            <w:r w:rsidR="00965C73">
              <w:rPr>
                <w:rFonts w:eastAsiaTheme="minorEastAsia"/>
                <w:noProof/>
                <w:webHidden/>
                <w:sz w:val="28"/>
                <w:szCs w:val="36"/>
              </w:rPr>
              <w:t>23</w:t>
            </w:r>
            <w:r w:rsidRPr="00965C73">
              <w:rPr>
                <w:rFonts w:eastAsiaTheme="minorEastAsia"/>
                <w:noProof/>
                <w:webHidden/>
                <w:sz w:val="28"/>
                <w:szCs w:val="36"/>
              </w:rPr>
              <w:fldChar w:fldCharType="end"/>
            </w:r>
          </w:hyperlink>
        </w:p>
        <w:p w14:paraId="386DC240" w14:textId="6E71FC0A" w:rsidR="006C3CE5" w:rsidRPr="00BC1062" w:rsidRDefault="006C3CE5">
          <w:r w:rsidRPr="00BC1062">
            <w:rPr>
              <w:sz w:val="28"/>
              <w:szCs w:val="36"/>
            </w:rPr>
            <w:fldChar w:fldCharType="end"/>
          </w:r>
        </w:p>
      </w:sdtContent>
    </w:sdt>
    <w:p w14:paraId="49C9CECF" w14:textId="55CE89F2" w:rsidR="003F0167" w:rsidRPr="00BC1062" w:rsidRDefault="006C3CE5" w:rsidP="003F0167">
      <w:pPr>
        <w:rPr>
          <w:b/>
          <w:sz w:val="32"/>
          <w:szCs w:val="32"/>
        </w:rPr>
      </w:pPr>
      <w:r w:rsidRPr="00BC1062">
        <w:rPr>
          <w:b/>
          <w:sz w:val="32"/>
          <w:szCs w:val="32"/>
        </w:rPr>
        <w:br w:type="page"/>
      </w:r>
    </w:p>
    <w:tbl>
      <w:tblPr>
        <w:tblW w:w="953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40"/>
        <w:gridCol w:w="1798"/>
      </w:tblGrid>
      <w:tr w:rsidR="003F0167" w:rsidRPr="00BC1062" w14:paraId="4FAD7BEF" w14:textId="77777777" w:rsidTr="00885B6E">
        <w:tc>
          <w:tcPr>
            <w:tcW w:w="7740" w:type="dxa"/>
          </w:tcPr>
          <w:p w14:paraId="5E0FC153" w14:textId="77777777" w:rsidR="003F0167" w:rsidRPr="00BC1062" w:rsidRDefault="003F0167" w:rsidP="00D90E5B">
            <w:pPr>
              <w:ind w:firstLineChars="300" w:firstLine="723"/>
              <w:jc w:val="center"/>
              <w:rPr>
                <w:b/>
                <w:bCs/>
                <w:sz w:val="24"/>
              </w:rPr>
            </w:pPr>
            <w:r w:rsidRPr="00BC1062">
              <w:rPr>
                <w:b/>
                <w:bCs/>
                <w:sz w:val="24"/>
              </w:rPr>
              <w:lastRenderedPageBreak/>
              <w:t>计算过程及计算说明</w:t>
            </w:r>
          </w:p>
          <w:p w14:paraId="1D787D19" w14:textId="6A5D63BB" w:rsidR="003F0167" w:rsidRPr="00BC1062" w:rsidRDefault="006C3CE5" w:rsidP="006C3CE5">
            <w:pPr>
              <w:ind w:rightChars="12" w:right="25"/>
              <w:outlineLvl w:val="0"/>
              <w:rPr>
                <w:b/>
                <w:bCs/>
                <w:sz w:val="24"/>
              </w:rPr>
            </w:pPr>
            <w:bookmarkStart w:id="0" w:name="_Toc200448090"/>
            <w:r w:rsidRPr="00BC1062">
              <w:rPr>
                <w:b/>
                <w:bCs/>
                <w:sz w:val="24"/>
              </w:rPr>
              <w:t>一、</w:t>
            </w:r>
            <w:r w:rsidR="003F0167" w:rsidRPr="00BC1062">
              <w:rPr>
                <w:b/>
                <w:bCs/>
                <w:sz w:val="24"/>
              </w:rPr>
              <w:t>传动方案拟定</w:t>
            </w:r>
            <w:bookmarkEnd w:id="0"/>
          </w:p>
          <w:p w14:paraId="3263E9CC" w14:textId="77777777" w:rsidR="00341C80" w:rsidRPr="00BC1062" w:rsidRDefault="00341C80" w:rsidP="00D90E5B">
            <w:pPr>
              <w:widowControl/>
              <w:jc w:val="left"/>
              <w:rPr>
                <w:kern w:val="0"/>
                <w:sz w:val="24"/>
              </w:rPr>
            </w:pPr>
            <w:r w:rsidRPr="00BC1062">
              <w:rPr>
                <w:sz w:val="24"/>
              </w:rPr>
              <w:t>1</w:t>
            </w:r>
            <w:r w:rsidRPr="00BC1062">
              <w:rPr>
                <w:sz w:val="24"/>
              </w:rPr>
              <w:t>、</w:t>
            </w:r>
            <w:r w:rsidR="003F0167" w:rsidRPr="00BC1062">
              <w:rPr>
                <w:sz w:val="24"/>
              </w:rPr>
              <w:t>工作条件：</w:t>
            </w:r>
            <w:r w:rsidRPr="00BC1062">
              <w:rPr>
                <w:kern w:val="0"/>
                <w:sz w:val="24"/>
              </w:rPr>
              <w:t>输送机连续工作，单向运转，载荷变化不大，空载起动，二班制，使用期限</w:t>
            </w:r>
            <w:r w:rsidRPr="00BC1062">
              <w:rPr>
                <w:kern w:val="0"/>
                <w:sz w:val="24"/>
              </w:rPr>
              <w:t>10</w:t>
            </w:r>
            <w:r w:rsidRPr="00BC1062">
              <w:rPr>
                <w:kern w:val="0"/>
                <w:sz w:val="24"/>
              </w:rPr>
              <w:t>年（每年工作日</w:t>
            </w:r>
            <w:r w:rsidRPr="00BC1062">
              <w:rPr>
                <w:kern w:val="0"/>
                <w:sz w:val="24"/>
              </w:rPr>
              <w:t>300</w:t>
            </w:r>
            <w:r w:rsidRPr="00BC1062">
              <w:rPr>
                <w:kern w:val="0"/>
                <w:sz w:val="24"/>
              </w:rPr>
              <w:t>天），两班制工作，输送带速度容许误差为</w:t>
            </w:r>
            <w:r w:rsidRPr="00BC1062">
              <w:rPr>
                <w:kern w:val="0"/>
                <w:sz w:val="24"/>
              </w:rPr>
              <w:t>±5%</w:t>
            </w:r>
            <w:r w:rsidRPr="00BC1062">
              <w:rPr>
                <w:kern w:val="0"/>
                <w:sz w:val="24"/>
              </w:rPr>
              <w:t>。</w:t>
            </w:r>
          </w:p>
          <w:p w14:paraId="3E0CF60D" w14:textId="1988569C" w:rsidR="003F0167" w:rsidRPr="00BC1062" w:rsidRDefault="00341C80" w:rsidP="00D90E5B">
            <w:pPr>
              <w:widowControl/>
              <w:jc w:val="left"/>
              <w:rPr>
                <w:kern w:val="0"/>
                <w:sz w:val="24"/>
              </w:rPr>
            </w:pPr>
            <w:r w:rsidRPr="00BC1062">
              <w:rPr>
                <w:sz w:val="24"/>
              </w:rPr>
              <w:t>2</w:t>
            </w:r>
            <w:r w:rsidRPr="00BC1062">
              <w:rPr>
                <w:sz w:val="24"/>
              </w:rPr>
              <w:t>、</w:t>
            </w:r>
            <w:r w:rsidR="003F0167" w:rsidRPr="00BC1062">
              <w:rPr>
                <w:sz w:val="24"/>
              </w:rPr>
              <w:t>原始数据：</w:t>
            </w:r>
            <w:r w:rsidRPr="00BC1062">
              <w:rPr>
                <w:sz w:val="24"/>
              </w:rPr>
              <w:t>输送带拉力</w:t>
            </w:r>
            <w:r w:rsidR="003F0167" w:rsidRPr="00BC1062">
              <w:rPr>
                <w:i/>
                <w:iCs/>
                <w:sz w:val="24"/>
              </w:rPr>
              <w:t>F</w:t>
            </w:r>
            <w:r w:rsidR="003F0167" w:rsidRPr="00BC1062">
              <w:rPr>
                <w:sz w:val="24"/>
              </w:rPr>
              <w:t>=</w:t>
            </w:r>
            <w:r w:rsidR="00AD4C68" w:rsidRPr="00BC1062">
              <w:rPr>
                <w:sz w:val="24"/>
              </w:rPr>
              <w:t>1500</w:t>
            </w:r>
            <w:r w:rsidR="003F0167" w:rsidRPr="00BC1062">
              <w:rPr>
                <w:sz w:val="24"/>
              </w:rPr>
              <w:t>N</w:t>
            </w:r>
            <w:r w:rsidR="003F0167" w:rsidRPr="00BC1062">
              <w:rPr>
                <w:sz w:val="24"/>
              </w:rPr>
              <w:t>；</w:t>
            </w:r>
            <w:r w:rsidRPr="00BC1062">
              <w:rPr>
                <w:sz w:val="24"/>
              </w:rPr>
              <w:t>输送</w:t>
            </w:r>
            <w:r w:rsidR="003F0167" w:rsidRPr="00BC1062">
              <w:rPr>
                <w:sz w:val="24"/>
              </w:rPr>
              <w:t>带速</w:t>
            </w:r>
            <w:r w:rsidR="00BC1062" w:rsidRPr="00BC1062">
              <w:rPr>
                <w:rFonts w:hint="eastAsia"/>
                <w:i/>
                <w:iCs/>
                <w:sz w:val="24"/>
              </w:rPr>
              <w:t>v</w:t>
            </w:r>
            <w:r w:rsidR="003F0167" w:rsidRPr="00BC1062">
              <w:rPr>
                <w:sz w:val="24"/>
              </w:rPr>
              <w:t>=1</w:t>
            </w:r>
            <w:r w:rsidR="00236234" w:rsidRPr="00BC1062">
              <w:rPr>
                <w:sz w:val="24"/>
              </w:rPr>
              <w:t>.</w:t>
            </w:r>
            <w:r w:rsidR="00AD4C68" w:rsidRPr="00BC1062">
              <w:rPr>
                <w:sz w:val="24"/>
              </w:rPr>
              <w:t>7</w:t>
            </w:r>
            <w:r w:rsidR="003F0167" w:rsidRPr="00BC1062">
              <w:rPr>
                <w:sz w:val="24"/>
              </w:rPr>
              <w:t>m/s</w:t>
            </w:r>
            <w:r w:rsidR="003F0167" w:rsidRPr="00BC1062">
              <w:rPr>
                <w:sz w:val="24"/>
              </w:rPr>
              <w:t>；滚筒直径</w:t>
            </w:r>
            <w:r w:rsidR="003F0167" w:rsidRPr="00BC1062">
              <w:rPr>
                <w:i/>
                <w:iCs/>
                <w:sz w:val="24"/>
              </w:rPr>
              <w:t>D</w:t>
            </w:r>
            <w:r w:rsidR="003F0167" w:rsidRPr="00BC1062">
              <w:rPr>
                <w:sz w:val="24"/>
              </w:rPr>
              <w:t>=</w:t>
            </w:r>
            <w:r w:rsidRPr="00BC1062">
              <w:rPr>
                <w:sz w:val="24"/>
              </w:rPr>
              <w:t>2</w:t>
            </w:r>
            <w:r w:rsidR="00AD4C68" w:rsidRPr="00BC1062">
              <w:rPr>
                <w:sz w:val="24"/>
              </w:rPr>
              <w:t>6</w:t>
            </w:r>
            <w:r w:rsidRPr="00BC1062">
              <w:rPr>
                <w:sz w:val="24"/>
              </w:rPr>
              <w:t>0</w:t>
            </w:r>
            <w:r w:rsidR="003F0167" w:rsidRPr="00BC1062">
              <w:rPr>
                <w:sz w:val="24"/>
              </w:rPr>
              <w:t>mm</w:t>
            </w:r>
            <w:r w:rsidR="003F0167" w:rsidRPr="00BC1062">
              <w:rPr>
                <w:sz w:val="24"/>
              </w:rPr>
              <w:t>。</w:t>
            </w:r>
          </w:p>
          <w:p w14:paraId="12481A61" w14:textId="77777777" w:rsidR="003F0167" w:rsidRPr="00BC1062" w:rsidRDefault="003F0167" w:rsidP="006953AA">
            <w:pPr>
              <w:ind w:left="720" w:rightChars="12" w:right="25"/>
              <w:rPr>
                <w:sz w:val="24"/>
              </w:rPr>
            </w:pPr>
          </w:p>
          <w:p w14:paraId="7328C3EA" w14:textId="77777777" w:rsidR="003F0167" w:rsidRPr="00BC1062" w:rsidRDefault="003F0167" w:rsidP="006C3CE5">
            <w:pPr>
              <w:ind w:rightChars="12" w:right="25"/>
              <w:outlineLvl w:val="0"/>
              <w:rPr>
                <w:b/>
                <w:bCs/>
                <w:sz w:val="24"/>
              </w:rPr>
            </w:pPr>
            <w:bookmarkStart w:id="1" w:name="_Toc200448091"/>
            <w:r w:rsidRPr="00BC1062">
              <w:rPr>
                <w:b/>
                <w:bCs/>
                <w:sz w:val="24"/>
              </w:rPr>
              <w:t>二、电动机</w:t>
            </w:r>
            <w:r w:rsidR="0044358D" w:rsidRPr="00BC1062">
              <w:rPr>
                <w:b/>
                <w:bCs/>
                <w:sz w:val="24"/>
              </w:rPr>
              <w:t>的</w:t>
            </w:r>
            <w:r w:rsidRPr="00BC1062">
              <w:rPr>
                <w:b/>
                <w:bCs/>
                <w:sz w:val="24"/>
              </w:rPr>
              <w:t>选择</w:t>
            </w:r>
            <w:bookmarkEnd w:id="1"/>
          </w:p>
          <w:p w14:paraId="7DF0EF8D" w14:textId="77777777" w:rsidR="003F0167" w:rsidRPr="00BC1062" w:rsidRDefault="003F0167" w:rsidP="006953AA">
            <w:pPr>
              <w:ind w:rightChars="12" w:right="25"/>
              <w:rPr>
                <w:sz w:val="24"/>
              </w:rPr>
            </w:pPr>
            <w:r w:rsidRPr="00BC1062">
              <w:rPr>
                <w:sz w:val="24"/>
              </w:rPr>
              <w:t>1</w:t>
            </w:r>
            <w:r w:rsidRPr="00BC1062">
              <w:rPr>
                <w:sz w:val="24"/>
              </w:rPr>
              <w:t>、电动机类型的选择：</w:t>
            </w:r>
            <w:r w:rsidRPr="00BC1062">
              <w:rPr>
                <w:sz w:val="24"/>
              </w:rPr>
              <w:t xml:space="preserve"> Y</w:t>
            </w:r>
            <w:r w:rsidRPr="00BC1062">
              <w:rPr>
                <w:sz w:val="24"/>
              </w:rPr>
              <w:t>系列三相异步电动机</w:t>
            </w:r>
          </w:p>
          <w:p w14:paraId="1F22E4B1" w14:textId="77777777" w:rsidR="003F0167" w:rsidRPr="00BC1062" w:rsidRDefault="003F0167" w:rsidP="006953AA">
            <w:pPr>
              <w:ind w:rightChars="12" w:right="25"/>
              <w:rPr>
                <w:sz w:val="24"/>
                <w:vertAlign w:val="subscript"/>
              </w:rPr>
            </w:pPr>
            <w:r w:rsidRPr="00BC1062">
              <w:rPr>
                <w:sz w:val="24"/>
              </w:rPr>
              <w:t>2</w:t>
            </w:r>
            <w:r w:rsidRPr="00BC1062">
              <w:rPr>
                <w:sz w:val="24"/>
              </w:rPr>
              <w:t>、电动机功率选择：</w:t>
            </w:r>
          </w:p>
          <w:p w14:paraId="18AC2681" w14:textId="77777777" w:rsidR="003F0167" w:rsidRPr="00BC1062" w:rsidRDefault="003F0167" w:rsidP="006953AA">
            <w:pPr>
              <w:ind w:rightChars="12" w:right="25"/>
              <w:rPr>
                <w:sz w:val="24"/>
              </w:rPr>
            </w:pPr>
            <w:r w:rsidRPr="00BC1062">
              <w:rPr>
                <w:sz w:val="24"/>
              </w:rPr>
              <w:t>（</w:t>
            </w:r>
            <w:r w:rsidRPr="00BC1062">
              <w:rPr>
                <w:sz w:val="24"/>
              </w:rPr>
              <w:t>1</w:t>
            </w:r>
            <w:r w:rsidRPr="00BC1062">
              <w:rPr>
                <w:sz w:val="24"/>
              </w:rPr>
              <w:t>）传动装置的总功率：</w:t>
            </w:r>
          </w:p>
          <w:p w14:paraId="5C234D7F" w14:textId="7868D1B7" w:rsidR="00AD4C68" w:rsidRPr="00BC1062" w:rsidRDefault="00AD4C68" w:rsidP="00AD4C68">
            <w:pPr>
              <w:tabs>
                <w:tab w:val="center" w:pos="3760"/>
                <w:tab w:val="right" w:pos="7520"/>
              </w:tabs>
              <w:ind w:rightChars="12" w:right="25"/>
              <w:rPr>
                <w:sz w:val="24"/>
              </w:rPr>
            </w:pPr>
            <w:r w:rsidRPr="00BC1062">
              <w:rPr>
                <w:sz w:val="24"/>
              </w:rPr>
              <w:tab/>
            </w:r>
            <w:r w:rsidRPr="00BC1062">
              <w:rPr>
                <w:position w:val="-30"/>
                <w:sz w:val="24"/>
              </w:rPr>
              <w:object w:dxaOrig="3840" w:dyaOrig="720" w14:anchorId="1D81467B">
                <v:shape id="_x0000_i1026" type="#_x0000_t75" style="width:191.65pt;height:36pt" o:ole="">
                  <v:imagedata r:id="rId12" o:title=""/>
                </v:shape>
                <o:OLEObject Type="Embed" ProgID="Equation.DSMT4" ShapeID="_x0000_i1026" DrawAspect="Content" ObjectID="_1812550900" r:id="rId13"/>
              </w:object>
            </w:r>
          </w:p>
          <w:p w14:paraId="2BB15B67" w14:textId="338783D3" w:rsidR="003F0167" w:rsidRPr="00BC1062" w:rsidRDefault="008D482D" w:rsidP="006953AA">
            <w:pPr>
              <w:ind w:rightChars="12" w:right="25"/>
              <w:rPr>
                <w:sz w:val="24"/>
              </w:rPr>
            </w:pPr>
            <w:r>
              <w:rPr>
                <w:rFonts w:hint="eastAsia"/>
                <w:sz w:val="24"/>
              </w:rPr>
              <w:t>（</w:t>
            </w:r>
            <w:r>
              <w:rPr>
                <w:rFonts w:hint="eastAsia"/>
                <w:sz w:val="24"/>
              </w:rPr>
              <w:t>2</w:t>
            </w:r>
            <w:r>
              <w:rPr>
                <w:rFonts w:hint="eastAsia"/>
                <w:sz w:val="24"/>
              </w:rPr>
              <w:t>）</w:t>
            </w:r>
            <w:r w:rsidR="003F0167" w:rsidRPr="00BC1062">
              <w:rPr>
                <w:sz w:val="24"/>
              </w:rPr>
              <w:t>电机所需的工作功率：</w:t>
            </w:r>
          </w:p>
          <w:p w14:paraId="10BDBB1F" w14:textId="609B0EA4" w:rsidR="00AD4C68" w:rsidRPr="00BC1062" w:rsidRDefault="00AD4C68" w:rsidP="00AD4C68">
            <w:pPr>
              <w:tabs>
                <w:tab w:val="center" w:pos="3760"/>
                <w:tab w:val="right" w:pos="7520"/>
              </w:tabs>
              <w:ind w:rightChars="12" w:right="25"/>
              <w:rPr>
                <w:sz w:val="24"/>
              </w:rPr>
            </w:pPr>
            <w:r w:rsidRPr="00BC1062">
              <w:rPr>
                <w:sz w:val="24"/>
              </w:rPr>
              <w:tab/>
            </w:r>
            <w:r w:rsidRPr="00BC1062">
              <w:rPr>
                <w:position w:val="-32"/>
                <w:sz w:val="24"/>
              </w:rPr>
              <w:object w:dxaOrig="3320" w:dyaOrig="700" w14:anchorId="55B6E271">
                <v:shape id="_x0000_i1027" type="#_x0000_t75" style="width:166pt;height:35pt" o:ole="">
                  <v:imagedata r:id="rId14" o:title=""/>
                </v:shape>
                <o:OLEObject Type="Embed" ProgID="Equation.DSMT4" ShapeID="_x0000_i1027" DrawAspect="Content" ObjectID="_1812550901" r:id="rId15"/>
              </w:object>
            </w:r>
          </w:p>
          <w:p w14:paraId="46D7195C" w14:textId="6CD81578" w:rsidR="003F0167" w:rsidRPr="00BC1062" w:rsidRDefault="00990655" w:rsidP="006953AA">
            <w:pPr>
              <w:ind w:rightChars="12" w:right="25"/>
              <w:rPr>
                <w:kern w:val="0"/>
                <w:sz w:val="24"/>
              </w:rPr>
            </w:pPr>
            <w:r w:rsidRPr="00BC1062">
              <w:rPr>
                <w:noProof/>
                <w:kern w:val="0"/>
                <w:sz w:val="24"/>
              </w:rPr>
              <w:drawing>
                <wp:inline distT="0" distB="0" distL="0" distR="0" wp14:anchorId="38BC9CCC" wp14:editId="36D80FDB">
                  <wp:extent cx="4777740" cy="2314575"/>
                  <wp:effectExtent l="0" t="0" r="3810" b="9525"/>
                  <wp:docPr id="1853095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5857" name=""/>
                          <pic:cNvPicPr/>
                        </pic:nvPicPr>
                        <pic:blipFill>
                          <a:blip r:embed="rId16"/>
                          <a:stretch>
                            <a:fillRect/>
                          </a:stretch>
                        </pic:blipFill>
                        <pic:spPr>
                          <a:xfrm>
                            <a:off x="0" y="0"/>
                            <a:ext cx="4777740" cy="2314575"/>
                          </a:xfrm>
                          <a:prstGeom prst="rect">
                            <a:avLst/>
                          </a:prstGeom>
                        </pic:spPr>
                      </pic:pic>
                    </a:graphicData>
                  </a:graphic>
                </wp:inline>
              </w:drawing>
            </w:r>
          </w:p>
          <w:p w14:paraId="44F4C3A6" w14:textId="1F25ECE4" w:rsidR="00341C80" w:rsidRPr="00BC1062" w:rsidRDefault="00341C80" w:rsidP="00341C80">
            <w:pPr>
              <w:widowControl/>
              <w:ind w:firstLine="630"/>
              <w:jc w:val="left"/>
              <w:rPr>
                <w:kern w:val="0"/>
                <w:sz w:val="24"/>
              </w:rPr>
            </w:pPr>
            <w:r w:rsidRPr="00BC1062">
              <w:rPr>
                <w:kern w:val="0"/>
                <w:sz w:val="24"/>
              </w:rPr>
              <w:t>1</w:t>
            </w:r>
            <w:r w:rsidRPr="00BC1062">
              <w:rPr>
                <w:kern w:val="0"/>
                <w:sz w:val="24"/>
              </w:rPr>
              <w:t>、电动机；</w:t>
            </w:r>
            <w:r w:rsidRPr="00BC1062">
              <w:rPr>
                <w:kern w:val="0"/>
                <w:sz w:val="24"/>
              </w:rPr>
              <w:t>2</w:t>
            </w:r>
            <w:r w:rsidRPr="00BC1062">
              <w:rPr>
                <w:kern w:val="0"/>
                <w:sz w:val="24"/>
              </w:rPr>
              <w:t>、三角带传动；</w:t>
            </w:r>
            <w:r w:rsidRPr="00BC1062">
              <w:rPr>
                <w:kern w:val="0"/>
                <w:sz w:val="24"/>
              </w:rPr>
              <w:t>3</w:t>
            </w:r>
            <w:r w:rsidRPr="00BC1062">
              <w:rPr>
                <w:kern w:val="0"/>
                <w:sz w:val="24"/>
              </w:rPr>
              <w:t>、减速器；</w:t>
            </w:r>
          </w:p>
          <w:p w14:paraId="7D02A05A" w14:textId="3B59218B" w:rsidR="00341C80" w:rsidRPr="00BC1062" w:rsidRDefault="00341C80" w:rsidP="00341C80">
            <w:pPr>
              <w:widowControl/>
              <w:spacing w:line="280" w:lineRule="atLeast"/>
              <w:ind w:firstLineChars="250" w:firstLine="600"/>
              <w:jc w:val="left"/>
              <w:rPr>
                <w:kern w:val="0"/>
                <w:sz w:val="24"/>
              </w:rPr>
            </w:pPr>
            <w:r w:rsidRPr="00BC1062">
              <w:rPr>
                <w:kern w:val="0"/>
                <w:sz w:val="24"/>
              </w:rPr>
              <w:t>4</w:t>
            </w:r>
            <w:r w:rsidRPr="00BC1062">
              <w:rPr>
                <w:kern w:val="0"/>
                <w:sz w:val="24"/>
              </w:rPr>
              <w:t>、联轴器；</w:t>
            </w:r>
            <w:r w:rsidRPr="00BC1062">
              <w:rPr>
                <w:kern w:val="0"/>
                <w:sz w:val="24"/>
              </w:rPr>
              <w:t>5</w:t>
            </w:r>
            <w:r w:rsidRPr="00BC1062">
              <w:rPr>
                <w:kern w:val="0"/>
                <w:sz w:val="24"/>
              </w:rPr>
              <w:t>、传动滚筒；</w:t>
            </w:r>
            <w:r w:rsidRPr="00BC1062">
              <w:rPr>
                <w:kern w:val="0"/>
                <w:sz w:val="24"/>
              </w:rPr>
              <w:t>6</w:t>
            </w:r>
            <w:r w:rsidRPr="00BC1062">
              <w:rPr>
                <w:kern w:val="0"/>
                <w:sz w:val="24"/>
              </w:rPr>
              <w:t>、运输平皮带</w:t>
            </w:r>
          </w:p>
          <w:p w14:paraId="68CE8FDC" w14:textId="77777777" w:rsidR="00D90E5B" w:rsidRPr="00BC1062" w:rsidRDefault="003F0167" w:rsidP="00D90E5B">
            <w:pPr>
              <w:ind w:rightChars="12" w:right="25"/>
              <w:rPr>
                <w:sz w:val="24"/>
              </w:rPr>
            </w:pPr>
            <w:r w:rsidRPr="00BC1062">
              <w:rPr>
                <w:sz w:val="24"/>
              </w:rPr>
              <w:t>3</w:t>
            </w:r>
            <w:r w:rsidRPr="00BC1062">
              <w:rPr>
                <w:sz w:val="24"/>
              </w:rPr>
              <w:t>、确定电动机转速：</w:t>
            </w:r>
          </w:p>
          <w:p w14:paraId="06C6157B" w14:textId="77777777" w:rsidR="00990655" w:rsidRPr="00BC1062" w:rsidRDefault="003F0167" w:rsidP="00D90E5B">
            <w:pPr>
              <w:ind w:rightChars="12" w:right="25" w:firstLineChars="200" w:firstLine="480"/>
              <w:rPr>
                <w:sz w:val="24"/>
              </w:rPr>
            </w:pPr>
            <w:r w:rsidRPr="00BC1062">
              <w:rPr>
                <w:sz w:val="24"/>
              </w:rPr>
              <w:t>计算滚筒工作转速：</w:t>
            </w:r>
          </w:p>
          <w:p w14:paraId="4C67C53C" w14:textId="6ED43D4E" w:rsidR="00990655" w:rsidRPr="00BC1062" w:rsidRDefault="00990655" w:rsidP="00990655">
            <w:pPr>
              <w:tabs>
                <w:tab w:val="center" w:pos="3760"/>
                <w:tab w:val="right" w:pos="7520"/>
              </w:tabs>
              <w:ind w:rightChars="12" w:right="25"/>
              <w:rPr>
                <w:sz w:val="24"/>
              </w:rPr>
            </w:pPr>
            <w:r w:rsidRPr="00BC1062">
              <w:rPr>
                <w:sz w:val="24"/>
              </w:rPr>
              <w:tab/>
            </w:r>
            <w:r w:rsidRPr="00BC1062">
              <w:rPr>
                <w:position w:val="-24"/>
                <w:sz w:val="24"/>
              </w:rPr>
              <w:object w:dxaOrig="4780" w:dyaOrig="620" w14:anchorId="283173A2">
                <v:shape id="_x0000_i1028" type="#_x0000_t75" style="width:238.65pt;height:31pt" o:ole="">
                  <v:imagedata r:id="rId17" o:title=""/>
                </v:shape>
                <o:OLEObject Type="Embed" ProgID="Equation.DSMT4" ShapeID="_x0000_i1028" DrawAspect="Content" ObjectID="_1812550902" r:id="rId18"/>
              </w:object>
            </w:r>
          </w:p>
          <w:p w14:paraId="57AF89C0" w14:textId="77777777" w:rsidR="00AC30A6" w:rsidRPr="00BC1062" w:rsidRDefault="003F0167" w:rsidP="00D90E5B">
            <w:pPr>
              <w:ind w:rightChars="12" w:right="25" w:firstLineChars="200" w:firstLine="480"/>
              <w:rPr>
                <w:sz w:val="24"/>
              </w:rPr>
            </w:pPr>
            <w:r w:rsidRPr="00BC1062">
              <w:rPr>
                <w:sz w:val="24"/>
              </w:rPr>
              <w:t>按</w:t>
            </w:r>
            <w:r w:rsidR="00D90E5B" w:rsidRPr="00BC1062">
              <w:rPr>
                <w:sz w:val="24"/>
              </w:rPr>
              <w:t>老师</w:t>
            </w:r>
            <w:r w:rsidRPr="00BC1062">
              <w:rPr>
                <w:sz w:val="24"/>
              </w:rPr>
              <w:t>推荐的传动比合理范围，取圆柱齿轮传动一级减速器传动比范围</w:t>
            </w:r>
            <w:r w:rsidR="00A9420C" w:rsidRPr="00BC1062">
              <w:rPr>
                <w:sz w:val="24"/>
              </w:rPr>
              <w:t>3</w:t>
            </w:r>
            <w:r w:rsidR="00D90E5B" w:rsidRPr="00BC1062">
              <w:rPr>
                <w:sz w:val="24"/>
              </w:rPr>
              <w:t>＜</w:t>
            </w:r>
            <w:r w:rsidR="0042490C" w:rsidRPr="00BC1062">
              <w:rPr>
                <w:sz w:val="24"/>
              </w:rPr>
              <w:t>I</w:t>
            </w:r>
            <w:r w:rsidR="0042490C" w:rsidRPr="00BC1062">
              <w:rPr>
                <w:sz w:val="24"/>
                <w:vertAlign w:val="subscript"/>
              </w:rPr>
              <w:t>齿轮</w:t>
            </w:r>
            <w:r w:rsidR="0042490C" w:rsidRPr="00BC1062">
              <w:rPr>
                <w:sz w:val="24"/>
              </w:rPr>
              <w:t>＜</w:t>
            </w:r>
            <w:r w:rsidR="00990655" w:rsidRPr="00BC1062">
              <w:rPr>
                <w:sz w:val="24"/>
              </w:rPr>
              <w:t>5</w:t>
            </w:r>
            <w:r w:rsidR="00D90E5B" w:rsidRPr="00BC1062">
              <w:rPr>
                <w:sz w:val="24"/>
              </w:rPr>
              <w:t>，</w:t>
            </w:r>
            <w:r w:rsidRPr="00BC1062">
              <w:rPr>
                <w:sz w:val="24"/>
              </w:rPr>
              <w:t>取</w:t>
            </w:r>
            <w:r w:rsidRPr="00BC1062">
              <w:rPr>
                <w:sz w:val="24"/>
              </w:rPr>
              <w:t>V</w:t>
            </w:r>
            <w:r w:rsidRPr="00BC1062">
              <w:rPr>
                <w:sz w:val="24"/>
              </w:rPr>
              <w:t>带传动比</w:t>
            </w:r>
            <w:r w:rsidR="00A9420C" w:rsidRPr="00BC1062">
              <w:rPr>
                <w:sz w:val="24"/>
              </w:rPr>
              <w:t>2</w:t>
            </w:r>
            <w:r w:rsidR="00A9420C" w:rsidRPr="00BC1062">
              <w:rPr>
                <w:sz w:val="24"/>
              </w:rPr>
              <w:t>＜</w:t>
            </w:r>
            <w:r w:rsidR="0042490C" w:rsidRPr="00BC1062">
              <w:rPr>
                <w:sz w:val="24"/>
              </w:rPr>
              <w:t>I</w:t>
            </w:r>
            <w:r w:rsidR="0042490C" w:rsidRPr="00BC1062">
              <w:rPr>
                <w:sz w:val="24"/>
                <w:vertAlign w:val="subscript"/>
              </w:rPr>
              <w:t>带</w:t>
            </w:r>
            <w:r w:rsidR="0042490C" w:rsidRPr="00BC1062">
              <w:rPr>
                <w:sz w:val="24"/>
              </w:rPr>
              <w:t>＜</w:t>
            </w:r>
            <w:r w:rsidR="00A9420C" w:rsidRPr="00BC1062">
              <w:rPr>
                <w:sz w:val="24"/>
              </w:rPr>
              <w:t>4</w:t>
            </w:r>
            <w:r w:rsidR="00D90E5B" w:rsidRPr="00BC1062">
              <w:rPr>
                <w:sz w:val="24"/>
              </w:rPr>
              <w:t>，</w:t>
            </w:r>
            <w:r w:rsidRPr="00BC1062">
              <w:rPr>
                <w:sz w:val="24"/>
              </w:rPr>
              <w:t>则总传动比理</w:t>
            </w:r>
            <w:proofErr w:type="gramStart"/>
            <w:r w:rsidRPr="00BC1062">
              <w:rPr>
                <w:sz w:val="24"/>
              </w:rPr>
              <w:t>时范围</w:t>
            </w:r>
            <w:proofErr w:type="gramEnd"/>
            <w:r w:rsidRPr="00BC1062">
              <w:rPr>
                <w:sz w:val="24"/>
              </w:rPr>
              <w:t>为</w:t>
            </w:r>
            <w:r w:rsidR="00A9420C" w:rsidRPr="00BC1062">
              <w:rPr>
                <w:sz w:val="24"/>
              </w:rPr>
              <w:t>6</w:t>
            </w:r>
            <w:r w:rsidR="00D90E5B" w:rsidRPr="00BC1062">
              <w:rPr>
                <w:sz w:val="24"/>
              </w:rPr>
              <w:t>＜</w:t>
            </w:r>
            <w:r w:rsidR="0042490C" w:rsidRPr="00BC1062">
              <w:rPr>
                <w:sz w:val="24"/>
              </w:rPr>
              <w:t>I</w:t>
            </w:r>
            <w:r w:rsidR="0042490C" w:rsidRPr="00BC1062">
              <w:rPr>
                <w:sz w:val="24"/>
                <w:vertAlign w:val="subscript"/>
              </w:rPr>
              <w:t>总</w:t>
            </w:r>
            <w:r w:rsidR="0042490C" w:rsidRPr="00BC1062">
              <w:rPr>
                <w:sz w:val="24"/>
              </w:rPr>
              <w:t>＜</w:t>
            </w:r>
            <w:r w:rsidR="00990655" w:rsidRPr="00BC1062">
              <w:rPr>
                <w:sz w:val="24"/>
              </w:rPr>
              <w:t>20</w:t>
            </w:r>
            <w:r w:rsidR="00D90E5B" w:rsidRPr="00BC1062">
              <w:rPr>
                <w:sz w:val="24"/>
              </w:rPr>
              <w:t>，</w:t>
            </w:r>
            <w:r w:rsidRPr="00BC1062">
              <w:rPr>
                <w:sz w:val="24"/>
              </w:rPr>
              <w:t>故电动机转速的可选范围为</w:t>
            </w:r>
          </w:p>
          <w:p w14:paraId="3141CA90" w14:textId="14634CD2" w:rsidR="00AC30A6" w:rsidRPr="00BC1062" w:rsidRDefault="005D6AC8" w:rsidP="00AC30A6">
            <w:pPr>
              <w:ind w:rightChars="12" w:right="25" w:firstLineChars="200" w:firstLine="480"/>
              <w:jc w:val="center"/>
              <w:rPr>
                <w:sz w:val="24"/>
              </w:rPr>
            </w:pPr>
            <w:r w:rsidRPr="00BC1062">
              <w:rPr>
                <w:position w:val="-12"/>
                <w:sz w:val="24"/>
              </w:rPr>
              <w:object w:dxaOrig="4840" w:dyaOrig="360" w14:anchorId="38FFB2F7">
                <v:shape id="_x0000_i1029" type="#_x0000_t75" style="width:242pt;height:18pt" o:ole="">
                  <v:imagedata r:id="rId19" o:title=""/>
                </v:shape>
                <o:OLEObject Type="Embed" ProgID="Equation.DSMT4" ShapeID="_x0000_i1029" DrawAspect="Content" ObjectID="_1812550903" r:id="rId20"/>
              </w:object>
            </w:r>
          </w:p>
          <w:p w14:paraId="7B4F7B94" w14:textId="77777777" w:rsidR="003F0167" w:rsidRPr="00BC1062" w:rsidRDefault="003F0167" w:rsidP="006953AA">
            <w:pPr>
              <w:ind w:rightChars="12" w:right="25"/>
              <w:rPr>
                <w:sz w:val="24"/>
              </w:rPr>
            </w:pPr>
            <w:r w:rsidRPr="00BC1062">
              <w:rPr>
                <w:sz w:val="24"/>
              </w:rPr>
              <w:t>4</w:t>
            </w:r>
            <w:r w:rsidRPr="00BC1062">
              <w:rPr>
                <w:sz w:val="24"/>
              </w:rPr>
              <w:t>、确定电动机型号</w:t>
            </w:r>
          </w:p>
          <w:p w14:paraId="2F302ECA" w14:textId="4F8C73D1" w:rsidR="00AC30A6" w:rsidRPr="00BC1062" w:rsidRDefault="00AC30A6" w:rsidP="00AC30A6">
            <w:pPr>
              <w:ind w:firstLineChars="200" w:firstLine="480"/>
              <w:rPr>
                <w:sz w:val="24"/>
              </w:rPr>
            </w:pPr>
            <w:r w:rsidRPr="00BC1062">
              <w:rPr>
                <w:sz w:val="24"/>
              </w:rPr>
              <w:t>进行综合考虑价格、重量、传动比等因素，选定电机型号为：</w:t>
            </w:r>
            <w:r w:rsidRPr="00BC1062">
              <w:rPr>
                <w:sz w:val="24"/>
              </w:rPr>
              <w:t>Y100L2-4</w:t>
            </w:r>
            <w:r w:rsidRPr="00BC1062">
              <w:rPr>
                <w:sz w:val="24"/>
              </w:rPr>
              <w:lastRenderedPageBreak/>
              <w:t>的三相异步电动机，额定功率</w:t>
            </w:r>
            <w:r w:rsidRPr="00BC1062">
              <w:rPr>
                <w:i/>
                <w:iCs/>
                <w:sz w:val="24"/>
              </w:rPr>
              <w:t>P</w:t>
            </w:r>
            <w:r w:rsidRPr="00BC1062">
              <w:rPr>
                <w:sz w:val="24"/>
                <w:vertAlign w:val="subscript"/>
              </w:rPr>
              <w:t>en</w:t>
            </w:r>
            <w:r w:rsidRPr="00BC1062">
              <w:rPr>
                <w:sz w:val="24"/>
              </w:rPr>
              <w:t>=3kW</w:t>
            </w:r>
            <w:r w:rsidRPr="00BC1062">
              <w:rPr>
                <w:sz w:val="24"/>
              </w:rPr>
              <w:t>，满载转速为</w:t>
            </w:r>
            <w:r w:rsidRPr="00BC1062">
              <w:rPr>
                <w:i/>
                <w:iCs/>
                <w:sz w:val="24"/>
              </w:rPr>
              <w:t>n</w:t>
            </w:r>
            <w:r w:rsidRPr="00BC1062">
              <w:rPr>
                <w:sz w:val="24"/>
                <w:vertAlign w:val="subscript"/>
              </w:rPr>
              <w:t>m</w:t>
            </w:r>
            <w:r w:rsidRPr="00BC1062">
              <w:rPr>
                <w:sz w:val="24"/>
              </w:rPr>
              <w:t>=1430r/min</w:t>
            </w:r>
            <w:r w:rsidRPr="00BC1062">
              <w:rPr>
                <w:sz w:val="24"/>
              </w:rPr>
              <w:t>，同步转速为</w:t>
            </w:r>
            <w:proofErr w:type="spellStart"/>
            <w:r w:rsidRPr="00BC1062">
              <w:rPr>
                <w:i/>
                <w:iCs/>
                <w:sz w:val="24"/>
              </w:rPr>
              <w:t>n</w:t>
            </w:r>
            <w:r w:rsidRPr="00BC1062">
              <w:rPr>
                <w:sz w:val="24"/>
                <w:vertAlign w:val="subscript"/>
              </w:rPr>
              <w:t>t</w:t>
            </w:r>
            <w:proofErr w:type="spellEnd"/>
            <w:r w:rsidRPr="00BC1062">
              <w:rPr>
                <w:sz w:val="24"/>
              </w:rPr>
              <w:t>=1500r/min</w:t>
            </w:r>
            <w:r w:rsidRPr="00BC1062">
              <w:rPr>
                <w:sz w:val="24"/>
              </w:rPr>
              <w:t>。</w:t>
            </w:r>
          </w:p>
          <w:p w14:paraId="7C0586E4" w14:textId="13FC459E" w:rsidR="00AC30A6" w:rsidRPr="00BC1062" w:rsidRDefault="00AC30A6" w:rsidP="00AC30A6">
            <w:pPr>
              <w:pStyle w:val="af"/>
              <w:keepNext/>
              <w:jc w:val="center"/>
              <w:rPr>
                <w:rFonts w:ascii="Times New Roman" w:eastAsiaTheme="minorEastAsia" w:hAnsi="Times New Roman" w:cs="Times New Roman"/>
              </w:rPr>
            </w:pPr>
            <w:r w:rsidRPr="00BC1062">
              <w:rPr>
                <w:rFonts w:ascii="Times New Roman" w:eastAsiaTheme="minorEastAsia" w:hAnsi="Times New Roman" w:cs="Times New Roman"/>
              </w:rPr>
              <w:t>表</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表</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1</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t>电机备选方案对比</w:t>
            </w:r>
          </w:p>
          <w:tbl>
            <w:tblPr>
              <w:tblStyle w:val="TableGrid0"/>
              <w:tblW w:w="0" w:type="auto"/>
              <w:jc w:val="center"/>
              <w:tblLook w:val="04A0" w:firstRow="1" w:lastRow="0" w:firstColumn="1" w:lastColumn="0" w:noHBand="0" w:noVBand="1"/>
            </w:tblPr>
            <w:tblGrid>
              <w:gridCol w:w="636"/>
              <w:gridCol w:w="1091"/>
              <w:gridCol w:w="1500"/>
              <w:gridCol w:w="1651"/>
              <w:gridCol w:w="1651"/>
            </w:tblGrid>
            <w:tr w:rsidR="007615D7" w:rsidRPr="00BC1062" w14:paraId="5D0808ED" w14:textId="77777777" w:rsidTr="007615D7">
              <w:trPr>
                <w:jc w:val="center"/>
              </w:trPr>
              <w:tc>
                <w:tcPr>
                  <w:tcW w:w="636" w:type="dxa"/>
                </w:tcPr>
                <w:p w14:paraId="3DAC534C" w14:textId="77777777" w:rsidR="00AC30A6" w:rsidRPr="00BC1062" w:rsidRDefault="00AC30A6" w:rsidP="00AC30A6">
                  <w:pPr>
                    <w:spacing w:line="400" w:lineRule="exact"/>
                    <w:jc w:val="center"/>
                  </w:pPr>
                  <w:r w:rsidRPr="00BC1062">
                    <w:rPr>
                      <w:szCs w:val="21"/>
                    </w:rPr>
                    <w:t>方案</w:t>
                  </w:r>
                </w:p>
              </w:tc>
              <w:tc>
                <w:tcPr>
                  <w:tcW w:w="1091" w:type="dxa"/>
                </w:tcPr>
                <w:p w14:paraId="170455EA" w14:textId="77777777" w:rsidR="00AC30A6" w:rsidRPr="00BC1062" w:rsidRDefault="00AC30A6" w:rsidP="00AC30A6">
                  <w:pPr>
                    <w:spacing w:line="400" w:lineRule="exact"/>
                    <w:jc w:val="center"/>
                  </w:pPr>
                  <w:r w:rsidRPr="00BC1062">
                    <w:rPr>
                      <w:szCs w:val="21"/>
                    </w:rPr>
                    <w:t>电机型号</w:t>
                  </w:r>
                </w:p>
              </w:tc>
              <w:tc>
                <w:tcPr>
                  <w:tcW w:w="1500" w:type="dxa"/>
                </w:tcPr>
                <w:p w14:paraId="1C60BA8A" w14:textId="77777777" w:rsidR="00AC30A6" w:rsidRPr="00BC1062" w:rsidRDefault="00AC30A6" w:rsidP="00AC30A6">
                  <w:pPr>
                    <w:spacing w:line="400" w:lineRule="exact"/>
                    <w:jc w:val="center"/>
                  </w:pPr>
                  <w:r w:rsidRPr="00BC1062">
                    <w:rPr>
                      <w:szCs w:val="21"/>
                    </w:rPr>
                    <w:t>额定功率</w:t>
                  </w:r>
                  <w:r w:rsidRPr="00BC1062">
                    <w:rPr>
                      <w:szCs w:val="21"/>
                    </w:rPr>
                    <w:t>(kW)</w:t>
                  </w:r>
                </w:p>
              </w:tc>
              <w:tc>
                <w:tcPr>
                  <w:tcW w:w="1651" w:type="dxa"/>
                </w:tcPr>
                <w:p w14:paraId="45E11361" w14:textId="77777777" w:rsidR="00AC30A6" w:rsidRPr="00BC1062" w:rsidRDefault="00AC30A6" w:rsidP="00AC30A6">
                  <w:pPr>
                    <w:spacing w:line="400" w:lineRule="exact"/>
                    <w:jc w:val="center"/>
                  </w:pPr>
                  <w:r w:rsidRPr="00BC1062">
                    <w:rPr>
                      <w:szCs w:val="21"/>
                    </w:rPr>
                    <w:t>同步转速</w:t>
                  </w:r>
                  <w:r w:rsidRPr="00BC1062">
                    <w:rPr>
                      <w:szCs w:val="21"/>
                    </w:rPr>
                    <w:t>(r/min)</w:t>
                  </w:r>
                </w:p>
              </w:tc>
              <w:tc>
                <w:tcPr>
                  <w:tcW w:w="1651" w:type="dxa"/>
                </w:tcPr>
                <w:p w14:paraId="66B14282" w14:textId="77777777" w:rsidR="00AC30A6" w:rsidRPr="00BC1062" w:rsidRDefault="00AC30A6" w:rsidP="00AC30A6">
                  <w:pPr>
                    <w:spacing w:line="400" w:lineRule="exact"/>
                    <w:jc w:val="center"/>
                  </w:pPr>
                  <w:r w:rsidRPr="00BC1062">
                    <w:rPr>
                      <w:szCs w:val="21"/>
                    </w:rPr>
                    <w:t>满载转速</w:t>
                  </w:r>
                  <w:r w:rsidRPr="00BC1062">
                    <w:rPr>
                      <w:szCs w:val="21"/>
                    </w:rPr>
                    <w:t>(r/min)</w:t>
                  </w:r>
                </w:p>
              </w:tc>
            </w:tr>
            <w:tr w:rsidR="007615D7" w:rsidRPr="00BC1062" w14:paraId="1E75AF71" w14:textId="77777777" w:rsidTr="007615D7">
              <w:trPr>
                <w:jc w:val="center"/>
              </w:trPr>
              <w:tc>
                <w:tcPr>
                  <w:tcW w:w="636" w:type="dxa"/>
                </w:tcPr>
                <w:p w14:paraId="01DCB3A0" w14:textId="77777777" w:rsidR="00AC30A6" w:rsidRPr="00BC1062" w:rsidRDefault="00AC30A6" w:rsidP="00AC30A6">
                  <w:pPr>
                    <w:spacing w:line="400" w:lineRule="exact"/>
                    <w:jc w:val="center"/>
                  </w:pPr>
                  <w:r w:rsidRPr="00BC1062">
                    <w:rPr>
                      <w:szCs w:val="21"/>
                    </w:rPr>
                    <w:t>1</w:t>
                  </w:r>
                </w:p>
              </w:tc>
              <w:tc>
                <w:tcPr>
                  <w:tcW w:w="1091" w:type="dxa"/>
                </w:tcPr>
                <w:p w14:paraId="0AE3A984" w14:textId="77777777" w:rsidR="00AC30A6" w:rsidRPr="00BC1062" w:rsidRDefault="00AC30A6" w:rsidP="00AC30A6">
                  <w:pPr>
                    <w:spacing w:line="400" w:lineRule="exact"/>
                    <w:jc w:val="center"/>
                  </w:pPr>
                  <w:r w:rsidRPr="00BC1062">
                    <w:rPr>
                      <w:szCs w:val="21"/>
                    </w:rPr>
                    <w:t>Y132M-8</w:t>
                  </w:r>
                </w:p>
              </w:tc>
              <w:tc>
                <w:tcPr>
                  <w:tcW w:w="1500" w:type="dxa"/>
                </w:tcPr>
                <w:p w14:paraId="5AEADCC2" w14:textId="77777777" w:rsidR="00AC30A6" w:rsidRPr="00BC1062" w:rsidRDefault="00AC30A6" w:rsidP="00AC30A6">
                  <w:pPr>
                    <w:spacing w:line="400" w:lineRule="exact"/>
                    <w:jc w:val="center"/>
                  </w:pPr>
                  <w:r w:rsidRPr="00BC1062">
                    <w:rPr>
                      <w:szCs w:val="21"/>
                    </w:rPr>
                    <w:t>3</w:t>
                  </w:r>
                </w:p>
              </w:tc>
              <w:tc>
                <w:tcPr>
                  <w:tcW w:w="1651" w:type="dxa"/>
                </w:tcPr>
                <w:p w14:paraId="7F23EAF6" w14:textId="77777777" w:rsidR="00AC30A6" w:rsidRPr="00BC1062" w:rsidRDefault="00AC30A6" w:rsidP="00AC30A6">
                  <w:pPr>
                    <w:spacing w:line="400" w:lineRule="exact"/>
                    <w:jc w:val="center"/>
                  </w:pPr>
                  <w:r w:rsidRPr="00BC1062">
                    <w:rPr>
                      <w:szCs w:val="21"/>
                    </w:rPr>
                    <w:t>750</w:t>
                  </w:r>
                </w:p>
              </w:tc>
              <w:tc>
                <w:tcPr>
                  <w:tcW w:w="1651" w:type="dxa"/>
                </w:tcPr>
                <w:p w14:paraId="1FF9D0E3" w14:textId="77777777" w:rsidR="00AC30A6" w:rsidRPr="00BC1062" w:rsidRDefault="00AC30A6" w:rsidP="00AC30A6">
                  <w:pPr>
                    <w:spacing w:line="400" w:lineRule="exact"/>
                    <w:jc w:val="center"/>
                  </w:pPr>
                  <w:r w:rsidRPr="00BC1062">
                    <w:rPr>
                      <w:szCs w:val="21"/>
                    </w:rPr>
                    <w:t>710</w:t>
                  </w:r>
                </w:p>
              </w:tc>
            </w:tr>
            <w:tr w:rsidR="007615D7" w:rsidRPr="00BC1062" w14:paraId="3CDFDBCC" w14:textId="77777777" w:rsidTr="007615D7">
              <w:trPr>
                <w:jc w:val="center"/>
              </w:trPr>
              <w:tc>
                <w:tcPr>
                  <w:tcW w:w="636" w:type="dxa"/>
                </w:tcPr>
                <w:p w14:paraId="251BADCF" w14:textId="77777777" w:rsidR="00AC30A6" w:rsidRPr="00BC1062" w:rsidRDefault="00AC30A6" w:rsidP="00AC30A6">
                  <w:pPr>
                    <w:spacing w:line="400" w:lineRule="exact"/>
                    <w:jc w:val="center"/>
                  </w:pPr>
                  <w:r w:rsidRPr="00BC1062">
                    <w:rPr>
                      <w:szCs w:val="21"/>
                    </w:rPr>
                    <w:t>2</w:t>
                  </w:r>
                </w:p>
              </w:tc>
              <w:tc>
                <w:tcPr>
                  <w:tcW w:w="1091" w:type="dxa"/>
                </w:tcPr>
                <w:p w14:paraId="31E7AB9A" w14:textId="77777777" w:rsidR="00AC30A6" w:rsidRPr="00BC1062" w:rsidRDefault="00AC30A6" w:rsidP="00AC30A6">
                  <w:pPr>
                    <w:spacing w:line="400" w:lineRule="exact"/>
                    <w:jc w:val="center"/>
                  </w:pPr>
                  <w:r w:rsidRPr="00BC1062">
                    <w:rPr>
                      <w:szCs w:val="21"/>
                    </w:rPr>
                    <w:t>Y132S-6</w:t>
                  </w:r>
                </w:p>
              </w:tc>
              <w:tc>
                <w:tcPr>
                  <w:tcW w:w="1500" w:type="dxa"/>
                </w:tcPr>
                <w:p w14:paraId="1FAEFEC6" w14:textId="77777777" w:rsidR="00AC30A6" w:rsidRPr="00BC1062" w:rsidRDefault="00AC30A6" w:rsidP="00AC30A6">
                  <w:pPr>
                    <w:spacing w:line="400" w:lineRule="exact"/>
                    <w:jc w:val="center"/>
                  </w:pPr>
                  <w:r w:rsidRPr="00BC1062">
                    <w:rPr>
                      <w:szCs w:val="21"/>
                    </w:rPr>
                    <w:t>3</w:t>
                  </w:r>
                </w:p>
              </w:tc>
              <w:tc>
                <w:tcPr>
                  <w:tcW w:w="1651" w:type="dxa"/>
                </w:tcPr>
                <w:p w14:paraId="1770C4E1" w14:textId="77777777" w:rsidR="00AC30A6" w:rsidRPr="00BC1062" w:rsidRDefault="00AC30A6" w:rsidP="00AC30A6">
                  <w:pPr>
                    <w:spacing w:line="400" w:lineRule="exact"/>
                    <w:jc w:val="center"/>
                  </w:pPr>
                  <w:r w:rsidRPr="00BC1062">
                    <w:rPr>
                      <w:szCs w:val="21"/>
                    </w:rPr>
                    <w:t>1000</w:t>
                  </w:r>
                </w:p>
              </w:tc>
              <w:tc>
                <w:tcPr>
                  <w:tcW w:w="1651" w:type="dxa"/>
                </w:tcPr>
                <w:p w14:paraId="5C3DA223" w14:textId="77777777" w:rsidR="00AC30A6" w:rsidRPr="00BC1062" w:rsidRDefault="00AC30A6" w:rsidP="00AC30A6">
                  <w:pPr>
                    <w:spacing w:line="400" w:lineRule="exact"/>
                    <w:jc w:val="center"/>
                  </w:pPr>
                  <w:r w:rsidRPr="00BC1062">
                    <w:rPr>
                      <w:szCs w:val="21"/>
                    </w:rPr>
                    <w:t>960</w:t>
                  </w:r>
                </w:p>
              </w:tc>
            </w:tr>
            <w:tr w:rsidR="007615D7" w:rsidRPr="00BC1062" w14:paraId="5E8DAD81" w14:textId="77777777" w:rsidTr="007615D7">
              <w:trPr>
                <w:jc w:val="center"/>
              </w:trPr>
              <w:tc>
                <w:tcPr>
                  <w:tcW w:w="636" w:type="dxa"/>
                </w:tcPr>
                <w:p w14:paraId="6A854BCA" w14:textId="77777777" w:rsidR="00AC30A6" w:rsidRPr="00BC1062" w:rsidRDefault="00AC30A6" w:rsidP="00AC30A6">
                  <w:pPr>
                    <w:spacing w:line="400" w:lineRule="exact"/>
                    <w:jc w:val="center"/>
                  </w:pPr>
                  <w:r w:rsidRPr="00BC1062">
                    <w:rPr>
                      <w:szCs w:val="21"/>
                    </w:rPr>
                    <w:t>3</w:t>
                  </w:r>
                </w:p>
              </w:tc>
              <w:tc>
                <w:tcPr>
                  <w:tcW w:w="1091" w:type="dxa"/>
                </w:tcPr>
                <w:p w14:paraId="16B98796" w14:textId="77777777" w:rsidR="00AC30A6" w:rsidRPr="00BC1062" w:rsidRDefault="00AC30A6" w:rsidP="00AC30A6">
                  <w:pPr>
                    <w:spacing w:line="400" w:lineRule="exact"/>
                    <w:jc w:val="center"/>
                  </w:pPr>
                  <w:r w:rsidRPr="00BC1062">
                    <w:rPr>
                      <w:szCs w:val="21"/>
                    </w:rPr>
                    <w:t>Y100L2-4</w:t>
                  </w:r>
                </w:p>
              </w:tc>
              <w:tc>
                <w:tcPr>
                  <w:tcW w:w="1500" w:type="dxa"/>
                </w:tcPr>
                <w:p w14:paraId="66933AFD" w14:textId="77777777" w:rsidR="00AC30A6" w:rsidRPr="00BC1062" w:rsidRDefault="00AC30A6" w:rsidP="00AC30A6">
                  <w:pPr>
                    <w:spacing w:line="400" w:lineRule="exact"/>
                    <w:jc w:val="center"/>
                  </w:pPr>
                  <w:r w:rsidRPr="00BC1062">
                    <w:rPr>
                      <w:szCs w:val="21"/>
                    </w:rPr>
                    <w:t>3</w:t>
                  </w:r>
                </w:p>
              </w:tc>
              <w:tc>
                <w:tcPr>
                  <w:tcW w:w="1651" w:type="dxa"/>
                </w:tcPr>
                <w:p w14:paraId="394AF046" w14:textId="77777777" w:rsidR="00AC30A6" w:rsidRPr="00BC1062" w:rsidRDefault="00AC30A6" w:rsidP="00AC30A6">
                  <w:pPr>
                    <w:spacing w:line="400" w:lineRule="exact"/>
                    <w:jc w:val="center"/>
                  </w:pPr>
                  <w:r w:rsidRPr="00BC1062">
                    <w:rPr>
                      <w:szCs w:val="21"/>
                    </w:rPr>
                    <w:t>1500</w:t>
                  </w:r>
                </w:p>
              </w:tc>
              <w:tc>
                <w:tcPr>
                  <w:tcW w:w="1651" w:type="dxa"/>
                </w:tcPr>
                <w:p w14:paraId="0AF08AA5" w14:textId="77777777" w:rsidR="00AC30A6" w:rsidRPr="00BC1062" w:rsidRDefault="00AC30A6" w:rsidP="00AC30A6">
                  <w:pPr>
                    <w:spacing w:line="400" w:lineRule="exact"/>
                    <w:jc w:val="center"/>
                  </w:pPr>
                  <w:r w:rsidRPr="00BC1062">
                    <w:rPr>
                      <w:szCs w:val="21"/>
                    </w:rPr>
                    <w:t>1430</w:t>
                  </w:r>
                </w:p>
              </w:tc>
            </w:tr>
            <w:tr w:rsidR="007615D7" w:rsidRPr="00BC1062" w14:paraId="26CD489D" w14:textId="77777777" w:rsidTr="007615D7">
              <w:trPr>
                <w:jc w:val="center"/>
              </w:trPr>
              <w:tc>
                <w:tcPr>
                  <w:tcW w:w="636" w:type="dxa"/>
                </w:tcPr>
                <w:p w14:paraId="28685022" w14:textId="77777777" w:rsidR="00AC30A6" w:rsidRPr="00BC1062" w:rsidRDefault="00AC30A6" w:rsidP="00AC30A6">
                  <w:pPr>
                    <w:spacing w:line="400" w:lineRule="exact"/>
                    <w:jc w:val="center"/>
                  </w:pPr>
                  <w:r w:rsidRPr="00BC1062">
                    <w:rPr>
                      <w:szCs w:val="21"/>
                    </w:rPr>
                    <w:t>4</w:t>
                  </w:r>
                </w:p>
              </w:tc>
              <w:tc>
                <w:tcPr>
                  <w:tcW w:w="1091" w:type="dxa"/>
                </w:tcPr>
                <w:p w14:paraId="44D6E113" w14:textId="77777777" w:rsidR="00AC30A6" w:rsidRPr="00BC1062" w:rsidRDefault="00AC30A6" w:rsidP="00AC30A6">
                  <w:pPr>
                    <w:spacing w:line="400" w:lineRule="exact"/>
                    <w:jc w:val="center"/>
                  </w:pPr>
                  <w:r w:rsidRPr="00BC1062">
                    <w:rPr>
                      <w:szCs w:val="21"/>
                    </w:rPr>
                    <w:t>Y100L-2</w:t>
                  </w:r>
                </w:p>
              </w:tc>
              <w:tc>
                <w:tcPr>
                  <w:tcW w:w="1500" w:type="dxa"/>
                </w:tcPr>
                <w:p w14:paraId="02855CA4" w14:textId="77777777" w:rsidR="00AC30A6" w:rsidRPr="00BC1062" w:rsidRDefault="00AC30A6" w:rsidP="00AC30A6">
                  <w:pPr>
                    <w:spacing w:line="400" w:lineRule="exact"/>
                    <w:jc w:val="center"/>
                  </w:pPr>
                  <w:r w:rsidRPr="00BC1062">
                    <w:rPr>
                      <w:szCs w:val="21"/>
                    </w:rPr>
                    <w:t>3</w:t>
                  </w:r>
                </w:p>
              </w:tc>
              <w:tc>
                <w:tcPr>
                  <w:tcW w:w="1651" w:type="dxa"/>
                </w:tcPr>
                <w:p w14:paraId="513F9EAC" w14:textId="77777777" w:rsidR="00AC30A6" w:rsidRPr="00BC1062" w:rsidRDefault="00AC30A6" w:rsidP="00AC30A6">
                  <w:pPr>
                    <w:spacing w:line="400" w:lineRule="exact"/>
                    <w:jc w:val="center"/>
                  </w:pPr>
                  <w:r w:rsidRPr="00BC1062">
                    <w:rPr>
                      <w:szCs w:val="21"/>
                    </w:rPr>
                    <w:t>3000</w:t>
                  </w:r>
                </w:p>
              </w:tc>
              <w:tc>
                <w:tcPr>
                  <w:tcW w:w="1651" w:type="dxa"/>
                </w:tcPr>
                <w:p w14:paraId="10B714F1" w14:textId="77777777" w:rsidR="00AC30A6" w:rsidRPr="00BC1062" w:rsidRDefault="00AC30A6" w:rsidP="00AC30A6">
                  <w:pPr>
                    <w:spacing w:line="400" w:lineRule="exact"/>
                    <w:jc w:val="center"/>
                  </w:pPr>
                  <w:r w:rsidRPr="00BC1062">
                    <w:rPr>
                      <w:szCs w:val="21"/>
                    </w:rPr>
                    <w:t>2870</w:t>
                  </w:r>
                </w:p>
              </w:tc>
            </w:tr>
          </w:tbl>
          <w:p w14:paraId="215614B2" w14:textId="77777777" w:rsidR="00AC30A6" w:rsidRPr="00BC1062" w:rsidRDefault="00AC30A6" w:rsidP="006953AA">
            <w:pPr>
              <w:ind w:rightChars="12" w:right="25"/>
              <w:rPr>
                <w:sz w:val="24"/>
              </w:rPr>
            </w:pPr>
          </w:p>
          <w:p w14:paraId="53162626" w14:textId="77777777" w:rsidR="003F0167" w:rsidRPr="00BC1062" w:rsidRDefault="003F0167" w:rsidP="006C3CE5">
            <w:pPr>
              <w:ind w:rightChars="12" w:right="25"/>
              <w:outlineLvl w:val="0"/>
              <w:rPr>
                <w:b/>
                <w:bCs/>
                <w:sz w:val="24"/>
              </w:rPr>
            </w:pPr>
            <w:bookmarkStart w:id="2" w:name="_Toc200448092"/>
            <w:r w:rsidRPr="00BC1062">
              <w:rPr>
                <w:b/>
                <w:bCs/>
                <w:sz w:val="24"/>
              </w:rPr>
              <w:t>三、</w:t>
            </w:r>
            <w:r w:rsidR="0044358D" w:rsidRPr="00BC1062">
              <w:rPr>
                <w:b/>
                <w:bCs/>
                <w:sz w:val="24"/>
              </w:rPr>
              <w:t>运动参数的计算</w:t>
            </w:r>
            <w:bookmarkEnd w:id="2"/>
          </w:p>
          <w:p w14:paraId="13C26C27" w14:textId="35D7C171" w:rsidR="003F0167" w:rsidRPr="00BC1062" w:rsidRDefault="003F0167" w:rsidP="006953AA">
            <w:pPr>
              <w:ind w:rightChars="12" w:right="25"/>
              <w:rPr>
                <w:sz w:val="24"/>
              </w:rPr>
            </w:pPr>
            <w:r w:rsidRPr="00BC1062">
              <w:rPr>
                <w:sz w:val="24"/>
              </w:rPr>
              <w:t>1</w:t>
            </w:r>
            <w:r w:rsidRPr="00BC1062">
              <w:rPr>
                <w:sz w:val="24"/>
              </w:rPr>
              <w:t>、总传动比：</w:t>
            </w:r>
            <w:r w:rsidR="00AC30A6" w:rsidRPr="00BC1062">
              <w:rPr>
                <w:position w:val="-32"/>
                <w:sz w:val="24"/>
              </w:rPr>
              <w:object w:dxaOrig="2720" w:dyaOrig="720" w14:anchorId="36FB7183">
                <v:shape id="_x0000_i1030" type="#_x0000_t75" style="width:136pt;height:36pt" o:ole="">
                  <v:imagedata r:id="rId21" o:title=""/>
                </v:shape>
                <o:OLEObject Type="Embed" ProgID="Equation.DSMT4" ShapeID="_x0000_i1030" DrawAspect="Content" ObjectID="_1812550904" r:id="rId22"/>
              </w:object>
            </w:r>
          </w:p>
          <w:p w14:paraId="24BBE0AC" w14:textId="2A2F68FE" w:rsidR="003F0167" w:rsidRPr="00BC1062" w:rsidRDefault="003F0167" w:rsidP="006953AA">
            <w:pPr>
              <w:ind w:rightChars="12" w:right="25"/>
              <w:rPr>
                <w:sz w:val="24"/>
              </w:rPr>
            </w:pPr>
            <w:r w:rsidRPr="00BC1062">
              <w:rPr>
                <w:sz w:val="24"/>
              </w:rPr>
              <w:t>2</w:t>
            </w:r>
            <w:r w:rsidRPr="00BC1062">
              <w:rPr>
                <w:sz w:val="24"/>
              </w:rPr>
              <w:t>、分配各级</w:t>
            </w:r>
            <w:r w:rsidR="000F157B">
              <w:rPr>
                <w:rFonts w:hint="eastAsia"/>
                <w:sz w:val="24"/>
              </w:rPr>
              <w:t>传</w:t>
            </w:r>
            <w:r w:rsidRPr="00BC1062">
              <w:rPr>
                <w:sz w:val="24"/>
              </w:rPr>
              <w:t>动比</w:t>
            </w:r>
          </w:p>
          <w:p w14:paraId="56A6EB6B" w14:textId="73C257ED" w:rsidR="003F0167" w:rsidRPr="00BC1062" w:rsidRDefault="003F0167" w:rsidP="006953AA">
            <w:pPr>
              <w:numPr>
                <w:ilvl w:val="0"/>
                <w:numId w:val="15"/>
              </w:numPr>
              <w:tabs>
                <w:tab w:val="clear" w:pos="1080"/>
                <w:tab w:val="num" w:pos="720"/>
              </w:tabs>
              <w:ind w:rightChars="12" w:right="25"/>
              <w:rPr>
                <w:sz w:val="24"/>
              </w:rPr>
            </w:pPr>
            <w:proofErr w:type="gramStart"/>
            <w:r w:rsidRPr="00BC1062">
              <w:rPr>
                <w:sz w:val="24"/>
              </w:rPr>
              <w:t>据指导</w:t>
            </w:r>
            <w:proofErr w:type="gramEnd"/>
            <w:r w:rsidRPr="00BC1062">
              <w:rPr>
                <w:sz w:val="24"/>
              </w:rPr>
              <w:t>书，取齿轮</w:t>
            </w:r>
            <w:proofErr w:type="spellStart"/>
            <w:r w:rsidRPr="00BC1062">
              <w:rPr>
                <w:i/>
                <w:iCs/>
                <w:sz w:val="24"/>
              </w:rPr>
              <w:t>i</w:t>
            </w:r>
            <w:proofErr w:type="spellEnd"/>
            <w:r w:rsidRPr="00BC1062">
              <w:rPr>
                <w:sz w:val="24"/>
                <w:vertAlign w:val="subscript"/>
              </w:rPr>
              <w:t>带</w:t>
            </w:r>
            <w:r w:rsidRPr="00BC1062">
              <w:rPr>
                <w:sz w:val="24"/>
              </w:rPr>
              <w:t>=</w:t>
            </w:r>
            <w:r w:rsidR="00AC30A6" w:rsidRPr="00BC1062">
              <w:rPr>
                <w:sz w:val="24"/>
              </w:rPr>
              <w:t>2.5</w:t>
            </w:r>
          </w:p>
          <w:p w14:paraId="5CA245E8" w14:textId="0621BDC8" w:rsidR="003F0167" w:rsidRPr="00BC1062" w:rsidRDefault="007905CB" w:rsidP="007905CB">
            <w:pPr>
              <w:numPr>
                <w:ilvl w:val="0"/>
                <w:numId w:val="15"/>
              </w:numPr>
              <w:tabs>
                <w:tab w:val="clear" w:pos="1080"/>
                <w:tab w:val="num" w:pos="720"/>
              </w:tabs>
              <w:ind w:rightChars="12" w:right="25"/>
              <w:rPr>
                <w:sz w:val="24"/>
              </w:rPr>
            </w:pPr>
            <w:r w:rsidRPr="00BC1062">
              <w:rPr>
                <w:sz w:val="24"/>
              </w:rPr>
              <w:t>由</w:t>
            </w:r>
            <w:proofErr w:type="spellStart"/>
            <w:r w:rsidR="003F0167" w:rsidRPr="00BC1062">
              <w:rPr>
                <w:i/>
                <w:iCs/>
                <w:sz w:val="24"/>
              </w:rPr>
              <w:t>i</w:t>
            </w:r>
            <w:proofErr w:type="spellEnd"/>
            <w:r w:rsidR="003F0167" w:rsidRPr="00BC1062">
              <w:rPr>
                <w:sz w:val="24"/>
                <w:vertAlign w:val="subscript"/>
              </w:rPr>
              <w:t>总</w:t>
            </w:r>
            <w:r w:rsidR="003F0167" w:rsidRPr="00BC1062">
              <w:rPr>
                <w:sz w:val="24"/>
              </w:rPr>
              <w:t>=</w:t>
            </w:r>
            <w:proofErr w:type="spellStart"/>
            <w:r w:rsidR="003F0167" w:rsidRPr="00BC1062">
              <w:rPr>
                <w:i/>
                <w:iCs/>
                <w:sz w:val="24"/>
              </w:rPr>
              <w:t>i</w:t>
            </w:r>
            <w:proofErr w:type="spellEnd"/>
            <w:r w:rsidR="003F0167" w:rsidRPr="00BC1062">
              <w:rPr>
                <w:sz w:val="24"/>
                <w:vertAlign w:val="subscript"/>
              </w:rPr>
              <w:t>齿轮</w:t>
            </w:r>
            <w:r w:rsidR="003F0167" w:rsidRPr="00BC1062">
              <w:rPr>
                <w:sz w:val="24"/>
              </w:rPr>
              <w:t>×</w:t>
            </w:r>
            <w:proofErr w:type="spellStart"/>
            <w:r w:rsidR="003F0167" w:rsidRPr="00BC1062">
              <w:rPr>
                <w:i/>
                <w:iCs/>
                <w:sz w:val="24"/>
              </w:rPr>
              <w:t>i</w:t>
            </w:r>
            <w:proofErr w:type="spellEnd"/>
            <w:r w:rsidR="003F0167" w:rsidRPr="00BC1062">
              <w:rPr>
                <w:sz w:val="24"/>
                <w:vertAlign w:val="subscript"/>
              </w:rPr>
              <w:t>带</w:t>
            </w:r>
            <w:r w:rsidRPr="00BC1062">
              <w:rPr>
                <w:sz w:val="24"/>
              </w:rPr>
              <w:t>，则</w:t>
            </w:r>
            <w:proofErr w:type="spellStart"/>
            <w:r w:rsidR="003F0167" w:rsidRPr="00BC1062">
              <w:rPr>
                <w:i/>
                <w:iCs/>
                <w:sz w:val="24"/>
              </w:rPr>
              <w:t>i</w:t>
            </w:r>
            <w:proofErr w:type="spellEnd"/>
            <w:r w:rsidR="003F0167" w:rsidRPr="00BC1062">
              <w:rPr>
                <w:sz w:val="24"/>
                <w:vertAlign w:val="subscript"/>
              </w:rPr>
              <w:t>齿轮</w:t>
            </w:r>
            <w:r w:rsidR="003F0167" w:rsidRPr="00BC1062">
              <w:rPr>
                <w:sz w:val="24"/>
              </w:rPr>
              <w:t>=</w:t>
            </w:r>
            <w:proofErr w:type="spellStart"/>
            <w:r w:rsidR="003F0167" w:rsidRPr="00BC1062">
              <w:rPr>
                <w:i/>
                <w:iCs/>
                <w:sz w:val="24"/>
              </w:rPr>
              <w:t>i</w:t>
            </w:r>
            <w:proofErr w:type="spellEnd"/>
            <w:r w:rsidR="003F0167" w:rsidRPr="00BC1062">
              <w:rPr>
                <w:sz w:val="24"/>
                <w:vertAlign w:val="subscript"/>
              </w:rPr>
              <w:t>总</w:t>
            </w:r>
            <w:r w:rsidR="003F0167" w:rsidRPr="00BC1062">
              <w:rPr>
                <w:sz w:val="24"/>
              </w:rPr>
              <w:t>/</w:t>
            </w:r>
            <w:proofErr w:type="spellStart"/>
            <w:r w:rsidR="003F0167" w:rsidRPr="00BC1062">
              <w:rPr>
                <w:i/>
                <w:iCs/>
                <w:sz w:val="24"/>
              </w:rPr>
              <w:t>i</w:t>
            </w:r>
            <w:proofErr w:type="spellEnd"/>
            <w:r w:rsidR="003F0167" w:rsidRPr="00BC1062">
              <w:rPr>
                <w:sz w:val="24"/>
                <w:vertAlign w:val="subscript"/>
              </w:rPr>
              <w:t>带</w:t>
            </w:r>
            <w:r w:rsidR="003F0167" w:rsidRPr="00BC1062">
              <w:rPr>
                <w:sz w:val="24"/>
              </w:rPr>
              <w:t>=</w:t>
            </w:r>
            <w:r w:rsidR="00A9420C" w:rsidRPr="00BC1062">
              <w:rPr>
                <w:sz w:val="24"/>
              </w:rPr>
              <w:t>1</w:t>
            </w:r>
            <w:r w:rsidR="00155893" w:rsidRPr="00BC1062">
              <w:rPr>
                <w:sz w:val="24"/>
              </w:rPr>
              <w:t>1.451</w:t>
            </w:r>
            <w:r w:rsidR="003F0167" w:rsidRPr="00BC1062">
              <w:rPr>
                <w:sz w:val="24"/>
              </w:rPr>
              <w:t>/</w:t>
            </w:r>
            <w:r w:rsidR="00A9420C" w:rsidRPr="00BC1062">
              <w:rPr>
                <w:sz w:val="24"/>
              </w:rPr>
              <w:t>3</w:t>
            </w:r>
            <w:r w:rsidR="003F0167" w:rsidRPr="00BC1062">
              <w:rPr>
                <w:sz w:val="24"/>
              </w:rPr>
              <w:t>=</w:t>
            </w:r>
            <w:r w:rsidR="00A9420C" w:rsidRPr="00BC1062">
              <w:rPr>
                <w:sz w:val="24"/>
              </w:rPr>
              <w:t>4</w:t>
            </w:r>
            <w:r w:rsidR="00155893" w:rsidRPr="00BC1062">
              <w:rPr>
                <w:sz w:val="24"/>
              </w:rPr>
              <w:t>.58</w:t>
            </w:r>
          </w:p>
          <w:p w14:paraId="5860AD8C" w14:textId="77777777" w:rsidR="003F0167" w:rsidRPr="00BC1062" w:rsidRDefault="0044358D" w:rsidP="006953AA">
            <w:pPr>
              <w:ind w:rightChars="12" w:right="25"/>
              <w:rPr>
                <w:sz w:val="24"/>
              </w:rPr>
            </w:pPr>
            <w:r w:rsidRPr="00BC1062">
              <w:rPr>
                <w:sz w:val="24"/>
              </w:rPr>
              <w:t>3</w:t>
            </w:r>
            <w:r w:rsidR="003F0167" w:rsidRPr="00BC1062">
              <w:rPr>
                <w:sz w:val="24"/>
              </w:rPr>
              <w:t>、</w:t>
            </w:r>
            <w:proofErr w:type="gramStart"/>
            <w:r w:rsidR="003F0167" w:rsidRPr="00BC1062">
              <w:rPr>
                <w:sz w:val="24"/>
              </w:rPr>
              <w:t>计算各轴转速</w:t>
            </w:r>
            <w:proofErr w:type="gramEnd"/>
            <w:r w:rsidR="003F0167" w:rsidRPr="00BC1062">
              <w:rPr>
                <w:sz w:val="24"/>
              </w:rPr>
              <w:t>（</w:t>
            </w:r>
            <w:r w:rsidR="003F0167" w:rsidRPr="00BC1062">
              <w:rPr>
                <w:sz w:val="24"/>
              </w:rPr>
              <w:t>r/min</w:t>
            </w:r>
            <w:r w:rsidR="003F0167" w:rsidRPr="00BC1062">
              <w:rPr>
                <w:sz w:val="24"/>
              </w:rPr>
              <w:t>）</w:t>
            </w:r>
          </w:p>
          <w:p w14:paraId="0FEEACA7" w14:textId="0CC2F17C" w:rsidR="003F0167" w:rsidRPr="00BC1062" w:rsidRDefault="007905CB" w:rsidP="006953AA">
            <w:pPr>
              <w:ind w:left="720" w:rightChars="12" w:right="25"/>
              <w:rPr>
                <w:sz w:val="24"/>
              </w:rPr>
            </w:pPr>
            <w:proofErr w:type="spellStart"/>
            <w:r w:rsidRPr="00BC1062">
              <w:rPr>
                <w:i/>
                <w:iCs/>
                <w:sz w:val="24"/>
              </w:rPr>
              <w:t>n</w:t>
            </w:r>
            <w:r w:rsidRPr="00BC1062">
              <w:rPr>
                <w:sz w:val="24"/>
                <w:vertAlign w:val="subscript"/>
              </w:rPr>
              <w:t>d</w:t>
            </w:r>
            <w:proofErr w:type="spellEnd"/>
            <w:r w:rsidR="003F0167" w:rsidRPr="00BC1062">
              <w:rPr>
                <w:sz w:val="24"/>
              </w:rPr>
              <w:t>=</w:t>
            </w:r>
            <w:r w:rsidRPr="00BC1062">
              <w:rPr>
                <w:sz w:val="24"/>
              </w:rPr>
              <w:t xml:space="preserve"> </w:t>
            </w:r>
            <w:r w:rsidRPr="00BC1062">
              <w:rPr>
                <w:i/>
                <w:iCs/>
                <w:sz w:val="24"/>
              </w:rPr>
              <w:t>n</w:t>
            </w:r>
            <w:r w:rsidRPr="00BC1062">
              <w:rPr>
                <w:sz w:val="24"/>
                <w:vertAlign w:val="subscript"/>
              </w:rPr>
              <w:t>电机</w:t>
            </w:r>
            <w:r w:rsidR="003F0167" w:rsidRPr="00BC1062">
              <w:rPr>
                <w:sz w:val="24"/>
              </w:rPr>
              <w:t>=</w:t>
            </w:r>
            <w:r w:rsidRPr="00BC1062">
              <w:rPr>
                <w:sz w:val="24"/>
              </w:rPr>
              <w:t>14</w:t>
            </w:r>
            <w:r w:rsidR="00155893" w:rsidRPr="00BC1062">
              <w:rPr>
                <w:sz w:val="24"/>
              </w:rPr>
              <w:t>3</w:t>
            </w:r>
            <w:r w:rsidRPr="00BC1062">
              <w:rPr>
                <w:sz w:val="24"/>
              </w:rPr>
              <w:t>0</w:t>
            </w:r>
            <w:r w:rsidR="003F0167" w:rsidRPr="00BC1062">
              <w:rPr>
                <w:sz w:val="24"/>
              </w:rPr>
              <w:t>r/min</w:t>
            </w:r>
          </w:p>
          <w:p w14:paraId="52623F82" w14:textId="58165A38" w:rsidR="003F0167" w:rsidRPr="00BC1062" w:rsidRDefault="003F0167" w:rsidP="006953AA">
            <w:pPr>
              <w:ind w:left="720" w:rightChars="12" w:right="25"/>
              <w:rPr>
                <w:sz w:val="24"/>
              </w:rPr>
            </w:pPr>
            <w:r w:rsidRPr="00BC1062">
              <w:rPr>
                <w:i/>
                <w:iCs/>
                <w:sz w:val="24"/>
              </w:rPr>
              <w:t>n</w:t>
            </w:r>
            <w:r w:rsidR="007905CB" w:rsidRPr="00BC1062">
              <w:rPr>
                <w:sz w:val="24"/>
                <w:vertAlign w:val="subscript"/>
              </w:rPr>
              <w:t>1</w:t>
            </w:r>
            <w:r w:rsidRPr="00BC1062">
              <w:rPr>
                <w:sz w:val="24"/>
              </w:rPr>
              <w:t>=</w:t>
            </w:r>
            <w:r w:rsidR="00885B6E" w:rsidRPr="00BC1062">
              <w:rPr>
                <w:sz w:val="24"/>
              </w:rPr>
              <w:t xml:space="preserve"> </w:t>
            </w:r>
            <w:proofErr w:type="spellStart"/>
            <w:r w:rsidRPr="00BC1062">
              <w:rPr>
                <w:i/>
                <w:iCs/>
                <w:sz w:val="24"/>
              </w:rPr>
              <w:t>n</w:t>
            </w:r>
            <w:r w:rsidR="007905CB" w:rsidRPr="00BC1062">
              <w:rPr>
                <w:sz w:val="24"/>
                <w:vertAlign w:val="subscript"/>
              </w:rPr>
              <w:t>d</w:t>
            </w:r>
            <w:proofErr w:type="spellEnd"/>
            <w:r w:rsidRPr="00BC1062">
              <w:rPr>
                <w:sz w:val="24"/>
              </w:rPr>
              <w:t>/</w:t>
            </w:r>
            <w:proofErr w:type="spellStart"/>
            <w:r w:rsidRPr="00BC1062">
              <w:rPr>
                <w:i/>
                <w:iCs/>
                <w:sz w:val="24"/>
              </w:rPr>
              <w:t>i</w:t>
            </w:r>
            <w:proofErr w:type="spellEnd"/>
            <w:r w:rsidRPr="00BC1062">
              <w:rPr>
                <w:sz w:val="24"/>
                <w:vertAlign w:val="subscript"/>
              </w:rPr>
              <w:t>带</w:t>
            </w:r>
            <w:r w:rsidRPr="00BC1062">
              <w:rPr>
                <w:sz w:val="24"/>
              </w:rPr>
              <w:t>=</w:t>
            </w:r>
            <w:r w:rsidR="007905CB" w:rsidRPr="00BC1062">
              <w:rPr>
                <w:sz w:val="24"/>
              </w:rPr>
              <w:t>14</w:t>
            </w:r>
            <w:r w:rsidR="00155893" w:rsidRPr="00BC1062">
              <w:rPr>
                <w:sz w:val="24"/>
              </w:rPr>
              <w:t>3</w:t>
            </w:r>
            <w:r w:rsidR="007905CB" w:rsidRPr="00BC1062">
              <w:rPr>
                <w:sz w:val="24"/>
              </w:rPr>
              <w:t>0</w:t>
            </w:r>
            <w:r w:rsidRPr="00BC1062">
              <w:rPr>
                <w:sz w:val="24"/>
              </w:rPr>
              <w:t>/</w:t>
            </w:r>
            <w:r w:rsidR="00155893" w:rsidRPr="00BC1062">
              <w:rPr>
                <w:sz w:val="24"/>
              </w:rPr>
              <w:t>2.5</w:t>
            </w:r>
            <w:r w:rsidRPr="00BC1062">
              <w:rPr>
                <w:sz w:val="24"/>
              </w:rPr>
              <w:t>=</w:t>
            </w:r>
            <w:r w:rsidR="00155893" w:rsidRPr="00BC1062">
              <w:rPr>
                <w:sz w:val="24"/>
              </w:rPr>
              <w:t>572</w:t>
            </w:r>
            <w:r w:rsidRPr="00BC1062">
              <w:rPr>
                <w:sz w:val="24"/>
              </w:rPr>
              <w:t>(r/min)</w:t>
            </w:r>
          </w:p>
          <w:p w14:paraId="1E2B4AF3" w14:textId="4DADD188" w:rsidR="003F0167" w:rsidRPr="00BC1062" w:rsidRDefault="003F0167" w:rsidP="00885B6E">
            <w:pPr>
              <w:ind w:left="720" w:rightChars="12" w:right="25"/>
              <w:rPr>
                <w:sz w:val="24"/>
              </w:rPr>
            </w:pPr>
            <w:r w:rsidRPr="00BC1062">
              <w:rPr>
                <w:i/>
                <w:iCs/>
                <w:sz w:val="24"/>
              </w:rPr>
              <w:t>n</w:t>
            </w:r>
            <w:r w:rsidR="007905CB" w:rsidRPr="00BC1062">
              <w:rPr>
                <w:sz w:val="24"/>
                <w:vertAlign w:val="subscript"/>
              </w:rPr>
              <w:t>2</w:t>
            </w:r>
            <w:r w:rsidRPr="00BC1062">
              <w:rPr>
                <w:sz w:val="24"/>
              </w:rPr>
              <w:t>=</w:t>
            </w:r>
            <w:r w:rsidR="00885B6E" w:rsidRPr="00BC1062">
              <w:rPr>
                <w:sz w:val="24"/>
              </w:rPr>
              <w:t xml:space="preserve"> </w:t>
            </w:r>
            <w:r w:rsidRPr="00BC1062">
              <w:rPr>
                <w:i/>
                <w:iCs/>
                <w:sz w:val="24"/>
              </w:rPr>
              <w:t>n</w:t>
            </w:r>
            <w:r w:rsidR="007905CB" w:rsidRPr="00BC1062">
              <w:rPr>
                <w:sz w:val="24"/>
                <w:vertAlign w:val="subscript"/>
              </w:rPr>
              <w:t>1</w:t>
            </w:r>
            <w:r w:rsidRPr="00BC1062">
              <w:rPr>
                <w:sz w:val="24"/>
              </w:rPr>
              <w:t>/</w:t>
            </w:r>
            <w:proofErr w:type="spellStart"/>
            <w:r w:rsidRPr="00BC1062">
              <w:rPr>
                <w:i/>
                <w:iCs/>
                <w:sz w:val="24"/>
              </w:rPr>
              <w:t>i</w:t>
            </w:r>
            <w:proofErr w:type="spellEnd"/>
            <w:r w:rsidRPr="00BC1062">
              <w:rPr>
                <w:sz w:val="24"/>
                <w:vertAlign w:val="subscript"/>
              </w:rPr>
              <w:t>齿轮</w:t>
            </w:r>
            <w:r w:rsidRPr="00BC1062">
              <w:rPr>
                <w:sz w:val="24"/>
              </w:rPr>
              <w:t>=</w:t>
            </w:r>
            <w:r w:rsidR="00155893" w:rsidRPr="00BC1062">
              <w:rPr>
                <w:sz w:val="24"/>
              </w:rPr>
              <w:t>572</w:t>
            </w:r>
            <w:r w:rsidRPr="00BC1062">
              <w:rPr>
                <w:sz w:val="24"/>
              </w:rPr>
              <w:t>/</w:t>
            </w:r>
            <w:r w:rsidR="00155893" w:rsidRPr="00BC1062">
              <w:rPr>
                <w:sz w:val="24"/>
              </w:rPr>
              <w:t>4.58</w:t>
            </w:r>
            <w:r w:rsidRPr="00BC1062">
              <w:rPr>
                <w:sz w:val="24"/>
              </w:rPr>
              <w:t>=</w:t>
            </w:r>
            <w:r w:rsidR="00155893" w:rsidRPr="00BC1062">
              <w:rPr>
                <w:sz w:val="24"/>
              </w:rPr>
              <w:t>124.89</w:t>
            </w:r>
            <w:r w:rsidRPr="00BC1062">
              <w:rPr>
                <w:sz w:val="24"/>
              </w:rPr>
              <w:t>(r/min)</w:t>
            </w:r>
          </w:p>
          <w:p w14:paraId="7DE71541" w14:textId="0B68785F" w:rsidR="00885B6E" w:rsidRPr="00BC1062" w:rsidRDefault="00885B6E" w:rsidP="00885B6E">
            <w:pPr>
              <w:ind w:left="720" w:rightChars="12" w:right="25"/>
              <w:rPr>
                <w:sz w:val="24"/>
              </w:rPr>
            </w:pPr>
            <w:proofErr w:type="spellStart"/>
            <w:r w:rsidRPr="00BC1062">
              <w:rPr>
                <w:i/>
                <w:iCs/>
                <w:sz w:val="24"/>
              </w:rPr>
              <w:t>n</w:t>
            </w:r>
            <w:r w:rsidRPr="00BC1062">
              <w:rPr>
                <w:sz w:val="24"/>
                <w:vertAlign w:val="subscript"/>
              </w:rPr>
              <w:t>w</w:t>
            </w:r>
            <w:proofErr w:type="spellEnd"/>
            <w:r w:rsidRPr="00BC1062">
              <w:rPr>
                <w:sz w:val="24"/>
              </w:rPr>
              <w:t xml:space="preserve">= </w:t>
            </w:r>
            <w:r w:rsidRPr="00BC1062">
              <w:rPr>
                <w:i/>
                <w:iCs/>
                <w:sz w:val="24"/>
              </w:rPr>
              <w:t>n</w:t>
            </w:r>
            <w:r w:rsidRPr="00BC1062">
              <w:rPr>
                <w:sz w:val="24"/>
                <w:vertAlign w:val="subscript"/>
              </w:rPr>
              <w:t>筒</w:t>
            </w:r>
            <w:r w:rsidRPr="00BC1062">
              <w:rPr>
                <w:sz w:val="24"/>
              </w:rPr>
              <w:t>=1</w:t>
            </w:r>
            <w:r w:rsidR="00155893" w:rsidRPr="00BC1062">
              <w:rPr>
                <w:sz w:val="24"/>
              </w:rPr>
              <w:t>24.88</w:t>
            </w:r>
            <w:r w:rsidRPr="00BC1062">
              <w:rPr>
                <w:sz w:val="24"/>
              </w:rPr>
              <w:t>r/min</w:t>
            </w:r>
          </w:p>
          <w:p w14:paraId="25275BAC" w14:textId="77777777" w:rsidR="003F0167" w:rsidRPr="00BC1062" w:rsidRDefault="003F0167" w:rsidP="0044358D">
            <w:pPr>
              <w:numPr>
                <w:ilvl w:val="0"/>
                <w:numId w:val="26"/>
              </w:numPr>
              <w:ind w:rightChars="12" w:right="25"/>
              <w:rPr>
                <w:sz w:val="24"/>
              </w:rPr>
            </w:pPr>
            <w:proofErr w:type="gramStart"/>
            <w:r w:rsidRPr="00BC1062">
              <w:rPr>
                <w:sz w:val="24"/>
              </w:rPr>
              <w:t>计算各轴的</w:t>
            </w:r>
            <w:proofErr w:type="gramEnd"/>
            <w:r w:rsidRPr="00BC1062">
              <w:rPr>
                <w:sz w:val="24"/>
              </w:rPr>
              <w:t>功率（</w:t>
            </w:r>
            <w:r w:rsidRPr="00BC1062">
              <w:rPr>
                <w:sz w:val="24"/>
              </w:rPr>
              <w:t>KW</w:t>
            </w:r>
            <w:r w:rsidRPr="00BC1062">
              <w:rPr>
                <w:sz w:val="24"/>
              </w:rPr>
              <w:t>）</w:t>
            </w:r>
          </w:p>
          <w:p w14:paraId="71F48F1A" w14:textId="18BE5F31" w:rsidR="003F0167" w:rsidRPr="00BC1062" w:rsidRDefault="003F0167" w:rsidP="006953AA">
            <w:pPr>
              <w:ind w:left="720" w:rightChars="12" w:right="25"/>
              <w:rPr>
                <w:sz w:val="24"/>
              </w:rPr>
            </w:pPr>
            <w:r w:rsidRPr="00BC1062">
              <w:rPr>
                <w:i/>
                <w:iCs/>
                <w:sz w:val="24"/>
              </w:rPr>
              <w:t>P</w:t>
            </w:r>
            <w:r w:rsidR="007905CB" w:rsidRPr="00BC1062">
              <w:rPr>
                <w:sz w:val="24"/>
                <w:vertAlign w:val="subscript"/>
              </w:rPr>
              <w:t>d</w:t>
            </w:r>
            <w:r w:rsidR="00885B6E" w:rsidRPr="00BC1062">
              <w:rPr>
                <w:sz w:val="24"/>
              </w:rPr>
              <w:t>=</w:t>
            </w:r>
            <w:r w:rsidR="00155893" w:rsidRPr="00BC1062">
              <w:rPr>
                <w:sz w:val="24"/>
              </w:rPr>
              <w:t>2.91</w:t>
            </w:r>
            <w:r w:rsidR="00885B6E" w:rsidRPr="00BC1062">
              <w:rPr>
                <w:sz w:val="24"/>
              </w:rPr>
              <w:t>KW</w:t>
            </w:r>
          </w:p>
          <w:p w14:paraId="4E22CC6F" w14:textId="48E8FC7B" w:rsidR="00885B6E" w:rsidRPr="00BC1062" w:rsidRDefault="00885B6E" w:rsidP="006953AA">
            <w:pPr>
              <w:ind w:left="720" w:rightChars="12" w:right="25"/>
              <w:rPr>
                <w:sz w:val="24"/>
              </w:rPr>
            </w:pPr>
            <w:r w:rsidRPr="00BC1062">
              <w:rPr>
                <w:i/>
                <w:iCs/>
                <w:sz w:val="24"/>
              </w:rPr>
              <w:t>P</w:t>
            </w:r>
            <w:r w:rsidRPr="00BC1062">
              <w:rPr>
                <w:sz w:val="24"/>
                <w:vertAlign w:val="subscript"/>
              </w:rPr>
              <w:t>1</w:t>
            </w:r>
            <w:r w:rsidRPr="00BC1062">
              <w:rPr>
                <w:sz w:val="24"/>
              </w:rPr>
              <w:t xml:space="preserve">= </w:t>
            </w:r>
            <w:proofErr w:type="spellStart"/>
            <w:r w:rsidRPr="00BC1062">
              <w:rPr>
                <w:i/>
                <w:iCs/>
                <w:sz w:val="24"/>
              </w:rPr>
              <w:t>P</w:t>
            </w:r>
            <w:r w:rsidRPr="00BC1062">
              <w:rPr>
                <w:sz w:val="24"/>
                <w:vertAlign w:val="subscript"/>
              </w:rPr>
              <w:t>d</w:t>
            </w:r>
            <w:r w:rsidRPr="00BC1062">
              <w:rPr>
                <w:sz w:val="24"/>
              </w:rPr>
              <w:t>×</w:t>
            </w:r>
            <w:r w:rsidRPr="00BC1062">
              <w:rPr>
                <w:i/>
                <w:iCs/>
                <w:sz w:val="24"/>
              </w:rPr>
              <w:t>η</w:t>
            </w:r>
            <w:proofErr w:type="spellEnd"/>
            <w:r w:rsidRPr="00BC1062">
              <w:rPr>
                <w:sz w:val="24"/>
                <w:vertAlign w:val="subscript"/>
              </w:rPr>
              <w:t>带</w:t>
            </w:r>
            <w:r w:rsidRPr="00BC1062">
              <w:rPr>
                <w:sz w:val="24"/>
              </w:rPr>
              <w:t>=</w:t>
            </w:r>
            <w:r w:rsidR="00155893" w:rsidRPr="00BC1062">
              <w:rPr>
                <w:position w:val="-6"/>
                <w:sz w:val="24"/>
              </w:rPr>
              <w:object w:dxaOrig="1080" w:dyaOrig="279" w14:anchorId="2146FD93">
                <v:shape id="_x0000_i1031" type="#_x0000_t75" style="width:54pt;height:14pt" o:ole="">
                  <v:imagedata r:id="rId23" o:title=""/>
                </v:shape>
                <o:OLEObject Type="Embed" ProgID="Equation.DSMT4" ShapeID="_x0000_i1031" DrawAspect="Content" ObjectID="_1812550905" r:id="rId24"/>
              </w:object>
            </w:r>
            <w:r w:rsidRPr="00BC1062">
              <w:rPr>
                <w:sz w:val="24"/>
              </w:rPr>
              <w:t>=</w:t>
            </w:r>
            <w:r w:rsidR="00155893" w:rsidRPr="00BC1062">
              <w:rPr>
                <w:sz w:val="24"/>
              </w:rPr>
              <w:t>2.794</w:t>
            </w:r>
            <w:r w:rsidRPr="00BC1062">
              <w:rPr>
                <w:sz w:val="24"/>
              </w:rPr>
              <w:t>KW</w:t>
            </w:r>
          </w:p>
          <w:p w14:paraId="28099F0F" w14:textId="66450CB1" w:rsidR="003F0167" w:rsidRPr="00BC1062" w:rsidRDefault="003F0167" w:rsidP="006953AA">
            <w:pPr>
              <w:ind w:left="720" w:rightChars="12" w:right="25"/>
              <w:rPr>
                <w:sz w:val="24"/>
              </w:rPr>
            </w:pPr>
            <w:r w:rsidRPr="00BC1062">
              <w:rPr>
                <w:i/>
                <w:iCs/>
                <w:sz w:val="24"/>
              </w:rPr>
              <w:t>P</w:t>
            </w:r>
            <w:r w:rsidR="00885B6E" w:rsidRPr="00BC1062">
              <w:rPr>
                <w:sz w:val="24"/>
                <w:vertAlign w:val="subscript"/>
              </w:rPr>
              <w:t>2</w:t>
            </w:r>
            <w:r w:rsidRPr="00BC1062">
              <w:rPr>
                <w:sz w:val="24"/>
              </w:rPr>
              <w:t>=</w:t>
            </w:r>
            <w:r w:rsidR="00885B6E" w:rsidRPr="00BC1062">
              <w:rPr>
                <w:sz w:val="24"/>
              </w:rPr>
              <w:t xml:space="preserve"> </w:t>
            </w:r>
            <w:r w:rsidRPr="00BC1062">
              <w:rPr>
                <w:i/>
                <w:iCs/>
                <w:sz w:val="24"/>
              </w:rPr>
              <w:t>P</w:t>
            </w:r>
            <w:r w:rsidR="00885B6E" w:rsidRPr="00BC1062">
              <w:rPr>
                <w:sz w:val="24"/>
                <w:vertAlign w:val="subscript"/>
              </w:rPr>
              <w:t>1</w:t>
            </w:r>
            <w:r w:rsidRPr="00BC1062">
              <w:rPr>
                <w:sz w:val="24"/>
              </w:rPr>
              <w:t>×</w:t>
            </w:r>
            <w:r w:rsidRPr="00BC1062">
              <w:rPr>
                <w:i/>
                <w:iCs/>
                <w:sz w:val="24"/>
              </w:rPr>
              <w:t>η</w:t>
            </w:r>
            <w:r w:rsidRPr="00BC1062">
              <w:rPr>
                <w:sz w:val="24"/>
                <w:vertAlign w:val="subscript"/>
              </w:rPr>
              <w:t>轴承</w:t>
            </w:r>
            <w:r w:rsidRPr="00BC1062">
              <w:rPr>
                <w:sz w:val="24"/>
              </w:rPr>
              <w:t>×</w:t>
            </w:r>
            <w:r w:rsidRPr="00BC1062">
              <w:rPr>
                <w:i/>
                <w:iCs/>
                <w:sz w:val="24"/>
              </w:rPr>
              <w:t>η</w:t>
            </w:r>
            <w:r w:rsidRPr="00BC1062">
              <w:rPr>
                <w:sz w:val="24"/>
                <w:vertAlign w:val="subscript"/>
              </w:rPr>
              <w:t>齿轮</w:t>
            </w:r>
            <w:r w:rsidRPr="00BC1062">
              <w:rPr>
                <w:sz w:val="24"/>
              </w:rPr>
              <w:t>=</w:t>
            </w:r>
            <w:r w:rsidR="00F946FD" w:rsidRPr="00BC1062">
              <w:rPr>
                <w:sz w:val="24"/>
              </w:rPr>
              <w:t>2.794</w:t>
            </w:r>
            <w:r w:rsidRPr="00BC1062">
              <w:rPr>
                <w:sz w:val="24"/>
              </w:rPr>
              <w:t>×0.9</w:t>
            </w:r>
            <w:r w:rsidR="00885B6E" w:rsidRPr="00BC1062">
              <w:rPr>
                <w:sz w:val="24"/>
              </w:rPr>
              <w:t>9</w:t>
            </w:r>
            <w:r w:rsidRPr="00BC1062">
              <w:rPr>
                <w:sz w:val="24"/>
              </w:rPr>
              <w:t>×0.9</w:t>
            </w:r>
            <w:r w:rsidR="00885B6E" w:rsidRPr="00BC1062">
              <w:rPr>
                <w:sz w:val="24"/>
              </w:rPr>
              <w:t>8</w:t>
            </w:r>
            <w:r w:rsidRPr="00BC1062">
              <w:rPr>
                <w:sz w:val="24"/>
              </w:rPr>
              <w:t>=</w:t>
            </w:r>
            <w:r w:rsidR="00F946FD" w:rsidRPr="00BC1062">
              <w:rPr>
                <w:sz w:val="24"/>
              </w:rPr>
              <w:t>2.711</w:t>
            </w:r>
            <w:r w:rsidRPr="00BC1062">
              <w:rPr>
                <w:sz w:val="24"/>
              </w:rPr>
              <w:t>KW</w:t>
            </w:r>
          </w:p>
          <w:p w14:paraId="1427C909" w14:textId="15A24067" w:rsidR="003F0167" w:rsidRPr="00BC1062" w:rsidRDefault="003F0167" w:rsidP="00885B6E">
            <w:pPr>
              <w:ind w:left="720" w:rightChars="12" w:right="25"/>
              <w:rPr>
                <w:sz w:val="24"/>
              </w:rPr>
            </w:pPr>
            <w:r w:rsidRPr="00BC1062">
              <w:rPr>
                <w:i/>
                <w:iCs/>
                <w:sz w:val="24"/>
              </w:rPr>
              <w:t>P</w:t>
            </w:r>
            <w:r w:rsidR="00885B6E" w:rsidRPr="00BC1062">
              <w:rPr>
                <w:sz w:val="24"/>
                <w:vertAlign w:val="subscript"/>
              </w:rPr>
              <w:t>w</w:t>
            </w:r>
            <w:r w:rsidRPr="00BC1062">
              <w:rPr>
                <w:sz w:val="24"/>
              </w:rPr>
              <w:t>=</w:t>
            </w:r>
            <w:r w:rsidR="00885B6E" w:rsidRPr="00BC1062">
              <w:rPr>
                <w:sz w:val="24"/>
              </w:rPr>
              <w:t xml:space="preserve"> </w:t>
            </w:r>
            <w:r w:rsidRPr="00BC1062">
              <w:rPr>
                <w:i/>
                <w:iCs/>
                <w:sz w:val="24"/>
              </w:rPr>
              <w:t>P</w:t>
            </w:r>
            <w:r w:rsidR="00885B6E" w:rsidRPr="00BC1062">
              <w:rPr>
                <w:sz w:val="24"/>
                <w:vertAlign w:val="subscript"/>
              </w:rPr>
              <w:t>2</w:t>
            </w:r>
            <w:r w:rsidRPr="00BC1062">
              <w:rPr>
                <w:sz w:val="24"/>
              </w:rPr>
              <w:t>×</w:t>
            </w:r>
            <w:r w:rsidRPr="00BC1062">
              <w:rPr>
                <w:i/>
                <w:iCs/>
                <w:sz w:val="24"/>
              </w:rPr>
              <w:t>η</w:t>
            </w:r>
            <w:r w:rsidRPr="00BC1062">
              <w:rPr>
                <w:sz w:val="24"/>
                <w:vertAlign w:val="subscript"/>
              </w:rPr>
              <w:t>轴承</w:t>
            </w:r>
            <w:r w:rsidRPr="00BC1062">
              <w:rPr>
                <w:sz w:val="24"/>
              </w:rPr>
              <w:t>×</w:t>
            </w:r>
            <w:r w:rsidRPr="00BC1062">
              <w:rPr>
                <w:i/>
                <w:iCs/>
                <w:sz w:val="24"/>
              </w:rPr>
              <w:t>η</w:t>
            </w:r>
            <w:r w:rsidRPr="00BC1062">
              <w:rPr>
                <w:sz w:val="24"/>
                <w:vertAlign w:val="subscript"/>
              </w:rPr>
              <w:t>联轴器</w:t>
            </w:r>
            <w:r w:rsidRPr="00BC1062">
              <w:rPr>
                <w:sz w:val="24"/>
              </w:rPr>
              <w:t>=</w:t>
            </w:r>
            <w:r w:rsidR="00F946FD" w:rsidRPr="00BC1062">
              <w:rPr>
                <w:sz w:val="24"/>
              </w:rPr>
              <w:t>2.711</w:t>
            </w:r>
            <w:r w:rsidRPr="00BC1062">
              <w:rPr>
                <w:sz w:val="24"/>
              </w:rPr>
              <w:t>×0.9</w:t>
            </w:r>
            <w:r w:rsidR="00885B6E" w:rsidRPr="00BC1062">
              <w:rPr>
                <w:sz w:val="24"/>
              </w:rPr>
              <w:t>9</w:t>
            </w:r>
            <w:r w:rsidRPr="00BC1062">
              <w:rPr>
                <w:sz w:val="24"/>
              </w:rPr>
              <w:t>×0.9</w:t>
            </w:r>
            <w:r w:rsidR="00585FFA" w:rsidRPr="00BC1062">
              <w:rPr>
                <w:sz w:val="24"/>
              </w:rPr>
              <w:t>9</w:t>
            </w:r>
            <w:r w:rsidRPr="00BC1062">
              <w:rPr>
                <w:sz w:val="24"/>
              </w:rPr>
              <w:t>=</w:t>
            </w:r>
            <w:r w:rsidR="00F946FD" w:rsidRPr="00BC1062">
              <w:rPr>
                <w:sz w:val="24"/>
              </w:rPr>
              <w:t>2.657</w:t>
            </w:r>
            <w:r w:rsidRPr="00BC1062">
              <w:rPr>
                <w:sz w:val="24"/>
              </w:rPr>
              <w:t>KW</w:t>
            </w:r>
          </w:p>
          <w:p w14:paraId="555815CA" w14:textId="77777777" w:rsidR="003F0167" w:rsidRPr="00BC1062" w:rsidRDefault="003F0167" w:rsidP="0044358D">
            <w:pPr>
              <w:numPr>
                <w:ilvl w:val="0"/>
                <w:numId w:val="26"/>
              </w:numPr>
              <w:ind w:rightChars="12" w:right="25"/>
              <w:rPr>
                <w:sz w:val="24"/>
              </w:rPr>
            </w:pPr>
            <w:proofErr w:type="gramStart"/>
            <w:r w:rsidRPr="00BC1062">
              <w:rPr>
                <w:sz w:val="24"/>
              </w:rPr>
              <w:t>计算各轴扭矩</w:t>
            </w:r>
            <w:proofErr w:type="gramEnd"/>
            <w:r w:rsidRPr="00BC1062">
              <w:rPr>
                <w:sz w:val="24"/>
              </w:rPr>
              <w:t>（</w:t>
            </w:r>
            <w:proofErr w:type="spellStart"/>
            <w:r w:rsidR="00885B6E" w:rsidRPr="00BC1062">
              <w:rPr>
                <w:sz w:val="24"/>
              </w:rPr>
              <w:t>N·m</w:t>
            </w:r>
            <w:proofErr w:type="spellEnd"/>
            <w:r w:rsidRPr="00BC1062">
              <w:rPr>
                <w:sz w:val="24"/>
              </w:rPr>
              <w:t>）</w:t>
            </w:r>
          </w:p>
          <w:p w14:paraId="6B828C7B" w14:textId="75C56924" w:rsidR="00F946FD" w:rsidRPr="00BC1062" w:rsidRDefault="00F946FD" w:rsidP="00F946FD">
            <w:pPr>
              <w:tabs>
                <w:tab w:val="center" w:pos="3760"/>
                <w:tab w:val="right" w:pos="7520"/>
              </w:tabs>
              <w:ind w:rightChars="12" w:right="25"/>
              <w:rPr>
                <w:sz w:val="24"/>
              </w:rPr>
            </w:pPr>
            <w:r w:rsidRPr="00BC1062">
              <w:rPr>
                <w:sz w:val="24"/>
              </w:rPr>
              <w:tab/>
            </w:r>
            <w:r w:rsidRPr="00BC1062">
              <w:rPr>
                <w:position w:val="-30"/>
                <w:sz w:val="24"/>
              </w:rPr>
              <w:object w:dxaOrig="3980" w:dyaOrig="680" w14:anchorId="6DC36373">
                <v:shape id="_x0000_i1032" type="#_x0000_t75" style="width:199.35pt;height:34pt" o:ole="">
                  <v:imagedata r:id="rId25" o:title=""/>
                </v:shape>
                <o:OLEObject Type="Embed" ProgID="Equation.DSMT4" ShapeID="_x0000_i1032" DrawAspect="Content" ObjectID="_1812550906" r:id="rId26"/>
              </w:object>
            </w:r>
          </w:p>
          <w:p w14:paraId="43F4BA69" w14:textId="2BFABE77" w:rsidR="00F946FD" w:rsidRPr="00BC1062" w:rsidRDefault="00F946FD" w:rsidP="00F946FD">
            <w:pPr>
              <w:tabs>
                <w:tab w:val="center" w:pos="3760"/>
                <w:tab w:val="right" w:pos="7520"/>
              </w:tabs>
              <w:ind w:rightChars="12" w:right="25"/>
              <w:rPr>
                <w:sz w:val="24"/>
              </w:rPr>
            </w:pPr>
            <w:r w:rsidRPr="00BC1062">
              <w:rPr>
                <w:sz w:val="24"/>
              </w:rPr>
              <w:tab/>
            </w:r>
            <w:r w:rsidR="000F157B" w:rsidRPr="00BC1062">
              <w:rPr>
                <w:position w:val="-30"/>
                <w:sz w:val="24"/>
              </w:rPr>
              <w:object w:dxaOrig="4060" w:dyaOrig="680" w14:anchorId="4F0CE816">
                <v:shape id="_x0000_i1033" type="#_x0000_t75" style="width:203pt;height:34pt" o:ole="">
                  <v:imagedata r:id="rId27" o:title=""/>
                </v:shape>
                <o:OLEObject Type="Embed" ProgID="Equation.DSMT4" ShapeID="_x0000_i1033" DrawAspect="Content" ObjectID="_1812550907" r:id="rId28"/>
              </w:object>
            </w:r>
          </w:p>
          <w:p w14:paraId="63E11E03" w14:textId="69CC269F" w:rsidR="00F946FD" w:rsidRPr="00BC1062" w:rsidRDefault="00F946FD" w:rsidP="00F946FD">
            <w:pPr>
              <w:tabs>
                <w:tab w:val="center" w:pos="3760"/>
                <w:tab w:val="right" w:pos="7520"/>
              </w:tabs>
              <w:ind w:rightChars="12" w:right="25"/>
              <w:rPr>
                <w:sz w:val="24"/>
              </w:rPr>
            </w:pPr>
            <w:r w:rsidRPr="00BC1062">
              <w:rPr>
                <w:sz w:val="24"/>
              </w:rPr>
              <w:tab/>
            </w:r>
            <w:r w:rsidRPr="00BC1062">
              <w:rPr>
                <w:position w:val="-30"/>
                <w:sz w:val="24"/>
              </w:rPr>
              <w:object w:dxaOrig="4239" w:dyaOrig="680" w14:anchorId="0C95B259">
                <v:shape id="_x0000_i1034" type="#_x0000_t75" style="width:212pt;height:34pt" o:ole="">
                  <v:imagedata r:id="rId29" o:title=""/>
                </v:shape>
                <o:OLEObject Type="Embed" ProgID="Equation.DSMT4" ShapeID="_x0000_i1034" DrawAspect="Content" ObjectID="_1812550908" r:id="rId30"/>
              </w:object>
            </w:r>
          </w:p>
          <w:p w14:paraId="6150C3C6" w14:textId="3273B2F4" w:rsidR="007749E5" w:rsidRPr="00BC1062" w:rsidRDefault="00F946FD" w:rsidP="006C3CE5">
            <w:pPr>
              <w:tabs>
                <w:tab w:val="center" w:pos="3760"/>
                <w:tab w:val="right" w:pos="7520"/>
              </w:tabs>
              <w:ind w:rightChars="12" w:right="25"/>
              <w:rPr>
                <w:sz w:val="24"/>
              </w:rPr>
            </w:pPr>
            <w:r w:rsidRPr="00BC1062">
              <w:rPr>
                <w:sz w:val="24"/>
              </w:rPr>
              <w:tab/>
            </w:r>
            <w:r w:rsidR="004B0243" w:rsidRPr="00BC1062">
              <w:rPr>
                <w:position w:val="-30"/>
                <w:sz w:val="24"/>
              </w:rPr>
              <w:object w:dxaOrig="4280" w:dyaOrig="680" w14:anchorId="4A57D6CA">
                <v:shape id="_x0000_i1035" type="#_x0000_t75" style="width:214pt;height:34pt" o:ole="">
                  <v:imagedata r:id="rId31" o:title=""/>
                </v:shape>
                <o:OLEObject Type="Embed" ProgID="Equation.DSMT4" ShapeID="_x0000_i1035" DrawAspect="Content" ObjectID="_1812550909" r:id="rId32"/>
              </w:object>
            </w:r>
          </w:p>
          <w:p w14:paraId="72737C3C" w14:textId="77777777" w:rsidR="0005358F" w:rsidRPr="00BC1062" w:rsidRDefault="0044358D" w:rsidP="006C3CE5">
            <w:pPr>
              <w:ind w:rightChars="12" w:right="25"/>
              <w:outlineLvl w:val="0"/>
              <w:rPr>
                <w:b/>
                <w:sz w:val="24"/>
              </w:rPr>
            </w:pPr>
            <w:bookmarkStart w:id="3" w:name="_Toc200448093"/>
            <w:r w:rsidRPr="00BC1062">
              <w:rPr>
                <w:b/>
                <w:sz w:val="24"/>
              </w:rPr>
              <w:t>四</w:t>
            </w:r>
            <w:r w:rsidR="0005358F" w:rsidRPr="00BC1062">
              <w:rPr>
                <w:b/>
                <w:sz w:val="24"/>
              </w:rPr>
              <w:t>、</w:t>
            </w:r>
            <w:r w:rsidR="0005358F" w:rsidRPr="00BC1062">
              <w:rPr>
                <w:b/>
                <w:sz w:val="24"/>
              </w:rPr>
              <w:t>V</w:t>
            </w:r>
            <w:r w:rsidR="0005358F" w:rsidRPr="00BC1062">
              <w:rPr>
                <w:b/>
                <w:sz w:val="24"/>
              </w:rPr>
              <w:t>带</w:t>
            </w:r>
            <w:r w:rsidR="00B03D82" w:rsidRPr="00BC1062">
              <w:rPr>
                <w:b/>
                <w:sz w:val="24"/>
              </w:rPr>
              <w:t>传动</w:t>
            </w:r>
            <w:r w:rsidR="0005358F" w:rsidRPr="00BC1062">
              <w:rPr>
                <w:b/>
                <w:sz w:val="24"/>
              </w:rPr>
              <w:t>的</w:t>
            </w:r>
            <w:r w:rsidR="00B03D82" w:rsidRPr="00BC1062">
              <w:rPr>
                <w:b/>
                <w:sz w:val="24"/>
              </w:rPr>
              <w:t>设计计算</w:t>
            </w:r>
            <w:bookmarkEnd w:id="3"/>
          </w:p>
          <w:p w14:paraId="53720CEC" w14:textId="77777777" w:rsidR="003F0167" w:rsidRPr="00BC1062" w:rsidRDefault="003F0167" w:rsidP="00E74045">
            <w:pPr>
              <w:ind w:rightChars="12" w:right="25"/>
              <w:rPr>
                <w:sz w:val="24"/>
              </w:rPr>
            </w:pPr>
            <w:r w:rsidRPr="00BC1062">
              <w:rPr>
                <w:sz w:val="24"/>
              </w:rPr>
              <w:t>1</w:t>
            </w:r>
            <w:r w:rsidR="0044358D" w:rsidRPr="00BC1062">
              <w:rPr>
                <w:sz w:val="24"/>
              </w:rPr>
              <w:t>、</w:t>
            </w:r>
            <w:r w:rsidRPr="00BC1062">
              <w:rPr>
                <w:sz w:val="24"/>
              </w:rPr>
              <w:t>确定计算功率</w:t>
            </w:r>
            <w:r w:rsidRPr="00BC1062">
              <w:rPr>
                <w:sz w:val="24"/>
              </w:rPr>
              <w:t>P</w:t>
            </w:r>
            <w:r w:rsidRPr="00BC1062">
              <w:rPr>
                <w:sz w:val="24"/>
                <w:vertAlign w:val="subscript"/>
              </w:rPr>
              <w:t>C</w:t>
            </w:r>
          </w:p>
          <w:p w14:paraId="59668EC7" w14:textId="0ACDE331" w:rsidR="0005358F" w:rsidRPr="00BC1062" w:rsidRDefault="004B0243" w:rsidP="00E74045">
            <w:pPr>
              <w:ind w:rightChars="12" w:right="25" w:firstLineChars="150" w:firstLine="360"/>
              <w:rPr>
                <w:sz w:val="24"/>
              </w:rPr>
            </w:pPr>
            <w:r w:rsidRPr="00BC1062">
              <w:rPr>
                <w:sz w:val="24"/>
              </w:rPr>
              <w:t>查表得</w:t>
            </w:r>
            <w:r w:rsidR="002A063C">
              <w:rPr>
                <w:rFonts w:hint="eastAsia"/>
                <w:sz w:val="24"/>
              </w:rPr>
              <w:t>，</w:t>
            </w:r>
            <w:r w:rsidRPr="00BC1062">
              <w:rPr>
                <w:i/>
                <w:iCs/>
                <w:sz w:val="24"/>
              </w:rPr>
              <w:t>K</w:t>
            </w:r>
            <w:r w:rsidR="003F0167" w:rsidRPr="00BC1062">
              <w:rPr>
                <w:sz w:val="24"/>
                <w:vertAlign w:val="subscript"/>
              </w:rPr>
              <w:t>A</w:t>
            </w:r>
            <w:r w:rsidR="003F0167" w:rsidRPr="00BC1062">
              <w:rPr>
                <w:sz w:val="24"/>
              </w:rPr>
              <w:t>=1.</w:t>
            </w:r>
            <w:r w:rsidRPr="00BC1062">
              <w:rPr>
                <w:sz w:val="24"/>
              </w:rPr>
              <w:t>1</w:t>
            </w:r>
            <w:r w:rsidR="0005358F" w:rsidRPr="00BC1062">
              <w:rPr>
                <w:sz w:val="24"/>
              </w:rPr>
              <w:t>，故：</w:t>
            </w:r>
          </w:p>
          <w:p w14:paraId="4E80485A" w14:textId="0067431B" w:rsidR="003F0167" w:rsidRPr="00BC1062" w:rsidRDefault="003F0167" w:rsidP="0005358F">
            <w:pPr>
              <w:ind w:left="420" w:rightChars="12" w:right="25"/>
              <w:jc w:val="center"/>
              <w:rPr>
                <w:sz w:val="24"/>
              </w:rPr>
            </w:pPr>
            <w:r w:rsidRPr="00BC1062">
              <w:rPr>
                <w:i/>
                <w:iCs/>
                <w:sz w:val="24"/>
              </w:rPr>
              <w:t>P</w:t>
            </w:r>
            <w:r w:rsidRPr="00BC1062">
              <w:rPr>
                <w:sz w:val="24"/>
                <w:vertAlign w:val="subscript"/>
              </w:rPr>
              <w:t>C</w:t>
            </w:r>
            <w:r w:rsidRPr="00BC1062">
              <w:rPr>
                <w:sz w:val="24"/>
              </w:rPr>
              <w:t>=</w:t>
            </w:r>
            <w:r w:rsidRPr="00BC1062">
              <w:rPr>
                <w:i/>
                <w:iCs/>
                <w:sz w:val="24"/>
              </w:rPr>
              <w:t>K</w:t>
            </w:r>
            <w:r w:rsidRPr="00BC1062">
              <w:rPr>
                <w:sz w:val="24"/>
                <w:vertAlign w:val="subscript"/>
              </w:rPr>
              <w:t>A</w:t>
            </w:r>
            <w:r w:rsidRPr="00BC1062">
              <w:rPr>
                <w:i/>
                <w:iCs/>
                <w:sz w:val="24"/>
              </w:rPr>
              <w:t>P</w:t>
            </w:r>
            <w:r w:rsidRPr="00BC1062">
              <w:rPr>
                <w:sz w:val="24"/>
              </w:rPr>
              <w:t>=1.</w:t>
            </w:r>
            <w:r w:rsidR="004B0243" w:rsidRPr="00BC1062">
              <w:rPr>
                <w:sz w:val="24"/>
              </w:rPr>
              <w:t>1</w:t>
            </w:r>
            <w:r w:rsidRPr="00BC1062">
              <w:rPr>
                <w:sz w:val="24"/>
              </w:rPr>
              <w:t>×</w:t>
            </w:r>
            <w:r w:rsidR="004B0243" w:rsidRPr="00BC1062">
              <w:rPr>
                <w:sz w:val="24"/>
              </w:rPr>
              <w:t>2.91</w:t>
            </w:r>
            <w:r w:rsidRPr="00BC1062">
              <w:rPr>
                <w:sz w:val="24"/>
              </w:rPr>
              <w:t>=</w:t>
            </w:r>
            <w:r w:rsidR="004B0243" w:rsidRPr="00BC1062">
              <w:rPr>
                <w:sz w:val="24"/>
              </w:rPr>
              <w:t>3.2</w:t>
            </w:r>
            <w:r w:rsidRPr="00BC1062">
              <w:rPr>
                <w:sz w:val="24"/>
              </w:rPr>
              <w:t>KW</w:t>
            </w:r>
          </w:p>
          <w:p w14:paraId="2A64794A" w14:textId="77777777" w:rsidR="003F0167" w:rsidRPr="00BC1062" w:rsidRDefault="003F0167" w:rsidP="00E74045">
            <w:pPr>
              <w:ind w:rightChars="12" w:right="25"/>
              <w:rPr>
                <w:sz w:val="24"/>
              </w:rPr>
            </w:pPr>
            <w:r w:rsidRPr="00BC1062">
              <w:rPr>
                <w:sz w:val="24"/>
              </w:rPr>
              <w:lastRenderedPageBreak/>
              <w:t>2</w:t>
            </w:r>
            <w:r w:rsidR="0044358D" w:rsidRPr="00BC1062">
              <w:rPr>
                <w:sz w:val="24"/>
              </w:rPr>
              <w:t>、</w:t>
            </w:r>
            <w:r w:rsidRPr="00BC1062">
              <w:rPr>
                <w:sz w:val="24"/>
              </w:rPr>
              <w:t>选</w:t>
            </w:r>
            <w:r w:rsidRPr="00BC1062">
              <w:rPr>
                <w:sz w:val="24"/>
              </w:rPr>
              <w:t>V</w:t>
            </w:r>
            <w:r w:rsidR="0005358F" w:rsidRPr="00BC1062">
              <w:rPr>
                <w:sz w:val="24"/>
              </w:rPr>
              <w:t>带的</w:t>
            </w:r>
            <w:r w:rsidRPr="00BC1062">
              <w:rPr>
                <w:sz w:val="24"/>
              </w:rPr>
              <w:t>型</w:t>
            </w:r>
            <w:r w:rsidR="0005358F" w:rsidRPr="00BC1062">
              <w:rPr>
                <w:sz w:val="24"/>
              </w:rPr>
              <w:t>号</w:t>
            </w:r>
          </w:p>
          <w:p w14:paraId="6B8DE87E" w14:textId="433FDAFA" w:rsidR="003F0167" w:rsidRPr="00BC1062" w:rsidRDefault="003F0167" w:rsidP="00E74045">
            <w:pPr>
              <w:ind w:rightChars="12" w:right="25" w:firstLineChars="150" w:firstLine="360"/>
              <w:rPr>
                <w:sz w:val="24"/>
              </w:rPr>
            </w:pPr>
            <w:r w:rsidRPr="00BC1062">
              <w:rPr>
                <w:sz w:val="24"/>
              </w:rPr>
              <w:t>根据</w:t>
            </w:r>
            <w:r w:rsidRPr="002A063C">
              <w:rPr>
                <w:i/>
                <w:iCs/>
                <w:sz w:val="24"/>
              </w:rPr>
              <w:t>P</w:t>
            </w:r>
            <w:r w:rsidRPr="002A063C">
              <w:rPr>
                <w:i/>
                <w:iCs/>
                <w:sz w:val="24"/>
                <w:vertAlign w:val="subscript"/>
              </w:rPr>
              <w:t>C</w:t>
            </w:r>
            <w:r w:rsidR="0005358F" w:rsidRPr="00BC1062">
              <w:rPr>
                <w:sz w:val="24"/>
              </w:rPr>
              <w:t>=</w:t>
            </w:r>
            <w:r w:rsidR="004B0243" w:rsidRPr="00BC1062">
              <w:rPr>
                <w:sz w:val="24"/>
              </w:rPr>
              <w:t>3.2</w:t>
            </w:r>
            <w:r w:rsidR="0005358F" w:rsidRPr="00BC1062">
              <w:rPr>
                <w:sz w:val="24"/>
              </w:rPr>
              <w:t>KW</w:t>
            </w:r>
            <w:r w:rsidR="0005358F" w:rsidRPr="00BC1062">
              <w:rPr>
                <w:sz w:val="24"/>
              </w:rPr>
              <w:t>，</w:t>
            </w:r>
            <w:proofErr w:type="spellStart"/>
            <w:r w:rsidRPr="002A063C">
              <w:rPr>
                <w:i/>
                <w:iCs/>
                <w:sz w:val="24"/>
              </w:rPr>
              <w:t>n</w:t>
            </w:r>
            <w:r w:rsidR="0005358F" w:rsidRPr="002A063C">
              <w:rPr>
                <w:i/>
                <w:iCs/>
                <w:sz w:val="24"/>
                <w:vertAlign w:val="subscript"/>
              </w:rPr>
              <w:t>d</w:t>
            </w:r>
            <w:proofErr w:type="spellEnd"/>
            <w:r w:rsidR="0005358F" w:rsidRPr="00BC1062">
              <w:rPr>
                <w:sz w:val="24"/>
              </w:rPr>
              <w:t>=14</w:t>
            </w:r>
            <w:r w:rsidR="004B0243" w:rsidRPr="00BC1062">
              <w:rPr>
                <w:sz w:val="24"/>
              </w:rPr>
              <w:t>3</w:t>
            </w:r>
            <w:r w:rsidR="0005358F" w:rsidRPr="00BC1062">
              <w:rPr>
                <w:sz w:val="24"/>
              </w:rPr>
              <w:t>0r/min</w:t>
            </w:r>
            <w:r w:rsidR="0005358F" w:rsidRPr="00BC1062">
              <w:rPr>
                <w:sz w:val="24"/>
              </w:rPr>
              <w:t>，查</w:t>
            </w:r>
            <w:r w:rsidR="002A063C">
              <w:rPr>
                <w:rFonts w:hint="eastAsia"/>
                <w:sz w:val="24"/>
              </w:rPr>
              <w:t>表</w:t>
            </w:r>
            <w:r w:rsidRPr="00BC1062">
              <w:rPr>
                <w:sz w:val="24"/>
              </w:rPr>
              <w:t>得</w:t>
            </w:r>
            <w:r w:rsidR="0005358F" w:rsidRPr="00BC1062">
              <w:rPr>
                <w:sz w:val="24"/>
              </w:rPr>
              <w:t>此坐标位于</w:t>
            </w:r>
            <w:r w:rsidR="004B0243" w:rsidRPr="00BC1062">
              <w:rPr>
                <w:sz w:val="24"/>
              </w:rPr>
              <w:t>A</w:t>
            </w:r>
            <w:r w:rsidR="0005358F" w:rsidRPr="00BC1062">
              <w:rPr>
                <w:sz w:val="24"/>
              </w:rPr>
              <w:t>型范围内，故</w:t>
            </w:r>
            <w:r w:rsidRPr="00BC1062">
              <w:rPr>
                <w:sz w:val="24"/>
              </w:rPr>
              <w:t>：选用</w:t>
            </w:r>
            <w:r w:rsidR="004B0243" w:rsidRPr="00BC1062">
              <w:rPr>
                <w:sz w:val="24"/>
              </w:rPr>
              <w:t>A</w:t>
            </w:r>
            <w:r w:rsidRPr="00BC1062">
              <w:rPr>
                <w:sz w:val="24"/>
              </w:rPr>
              <w:t>型</w:t>
            </w:r>
            <w:r w:rsidR="0005358F" w:rsidRPr="00BC1062">
              <w:rPr>
                <w:sz w:val="24"/>
              </w:rPr>
              <w:t>。</w:t>
            </w:r>
          </w:p>
          <w:p w14:paraId="3E1D1718" w14:textId="77777777" w:rsidR="003F0167" w:rsidRPr="00BC1062" w:rsidRDefault="003F0167" w:rsidP="00E74045">
            <w:pPr>
              <w:ind w:rightChars="12" w:right="25"/>
              <w:rPr>
                <w:sz w:val="24"/>
              </w:rPr>
            </w:pPr>
            <w:r w:rsidRPr="00BC1062">
              <w:rPr>
                <w:sz w:val="24"/>
              </w:rPr>
              <w:t>3</w:t>
            </w:r>
            <w:r w:rsidR="0044358D" w:rsidRPr="00BC1062">
              <w:rPr>
                <w:sz w:val="24"/>
              </w:rPr>
              <w:t>、</w:t>
            </w:r>
            <w:proofErr w:type="gramStart"/>
            <w:r w:rsidR="0005358F" w:rsidRPr="00BC1062">
              <w:rPr>
                <w:sz w:val="24"/>
              </w:rPr>
              <w:t>求大小</w:t>
            </w:r>
            <w:proofErr w:type="gramEnd"/>
            <w:r w:rsidR="0005358F" w:rsidRPr="00BC1062">
              <w:rPr>
                <w:sz w:val="24"/>
              </w:rPr>
              <w:t>带轮</w:t>
            </w:r>
            <w:r w:rsidRPr="00BC1062">
              <w:rPr>
                <w:sz w:val="24"/>
              </w:rPr>
              <w:t>基准直径</w:t>
            </w:r>
            <w:r w:rsidR="0005358F" w:rsidRPr="002A063C">
              <w:rPr>
                <w:i/>
                <w:iCs/>
                <w:sz w:val="24"/>
              </w:rPr>
              <w:t>d</w:t>
            </w:r>
            <w:r w:rsidR="0005358F" w:rsidRPr="002A063C">
              <w:rPr>
                <w:i/>
                <w:iCs/>
                <w:sz w:val="24"/>
                <w:vertAlign w:val="subscript"/>
              </w:rPr>
              <w:t>2</w:t>
            </w:r>
            <w:r w:rsidR="0005358F" w:rsidRPr="002A063C">
              <w:rPr>
                <w:i/>
                <w:iCs/>
                <w:sz w:val="24"/>
              </w:rPr>
              <w:t>、</w:t>
            </w:r>
            <w:r w:rsidR="0005358F" w:rsidRPr="002A063C">
              <w:rPr>
                <w:i/>
                <w:iCs/>
                <w:sz w:val="24"/>
              </w:rPr>
              <w:t>d</w:t>
            </w:r>
            <w:r w:rsidR="0005358F" w:rsidRPr="002A063C">
              <w:rPr>
                <w:i/>
                <w:iCs/>
                <w:sz w:val="24"/>
                <w:vertAlign w:val="subscript"/>
              </w:rPr>
              <w:t>1</w:t>
            </w:r>
          </w:p>
          <w:p w14:paraId="7D0BCE27" w14:textId="140FC0BD" w:rsidR="003F0167" w:rsidRPr="00BC1062" w:rsidRDefault="0071760E" w:rsidP="00E74045">
            <w:pPr>
              <w:ind w:rightChars="12" w:right="25" w:firstLineChars="150" w:firstLine="360"/>
              <w:rPr>
                <w:sz w:val="24"/>
              </w:rPr>
            </w:pPr>
            <w:r>
              <w:rPr>
                <w:rFonts w:hint="eastAsia"/>
                <w:sz w:val="24"/>
              </w:rPr>
              <w:t>查表得</w:t>
            </w:r>
            <w:r w:rsidR="0005358F" w:rsidRPr="00BC1062">
              <w:rPr>
                <w:sz w:val="24"/>
              </w:rPr>
              <w:t>，</w:t>
            </w:r>
            <w:r w:rsidR="0005358F" w:rsidRPr="002A063C">
              <w:rPr>
                <w:i/>
                <w:iCs/>
                <w:sz w:val="24"/>
              </w:rPr>
              <w:t>d</w:t>
            </w:r>
            <w:r w:rsidR="002A063C" w:rsidRPr="002A063C">
              <w:rPr>
                <w:rFonts w:hint="eastAsia"/>
                <w:i/>
                <w:iCs/>
                <w:sz w:val="24"/>
                <w:vertAlign w:val="subscript"/>
              </w:rPr>
              <w:t>d</w:t>
            </w:r>
            <w:r w:rsidR="0005358F" w:rsidRPr="002A063C">
              <w:rPr>
                <w:i/>
                <w:iCs/>
                <w:sz w:val="24"/>
                <w:vertAlign w:val="subscript"/>
              </w:rPr>
              <w:t>1</w:t>
            </w:r>
            <w:r w:rsidR="0005358F" w:rsidRPr="00BC1062">
              <w:rPr>
                <w:sz w:val="24"/>
              </w:rPr>
              <w:t>应不小于</w:t>
            </w:r>
            <w:r w:rsidR="0005358F" w:rsidRPr="00BC1062">
              <w:rPr>
                <w:sz w:val="24"/>
              </w:rPr>
              <w:t>50mm</w:t>
            </w:r>
            <w:r w:rsidR="0005358F" w:rsidRPr="00BC1062">
              <w:rPr>
                <w:sz w:val="24"/>
              </w:rPr>
              <w:t>，现选用</w:t>
            </w:r>
            <w:r w:rsidR="0005358F" w:rsidRPr="002A063C">
              <w:rPr>
                <w:i/>
                <w:iCs/>
                <w:sz w:val="24"/>
              </w:rPr>
              <w:t>d</w:t>
            </w:r>
            <w:r w:rsidR="004B0243" w:rsidRPr="002A063C">
              <w:rPr>
                <w:i/>
                <w:iCs/>
                <w:sz w:val="24"/>
                <w:vertAlign w:val="subscript"/>
              </w:rPr>
              <w:t>d</w:t>
            </w:r>
            <w:r w:rsidR="0005358F" w:rsidRPr="002A063C">
              <w:rPr>
                <w:i/>
                <w:iCs/>
                <w:sz w:val="24"/>
                <w:vertAlign w:val="subscript"/>
              </w:rPr>
              <w:t>1</w:t>
            </w:r>
            <w:r w:rsidR="0005358F" w:rsidRPr="00BC1062">
              <w:rPr>
                <w:sz w:val="24"/>
              </w:rPr>
              <w:t>=7</w:t>
            </w:r>
            <w:r w:rsidR="004B0243" w:rsidRPr="00BC1062">
              <w:rPr>
                <w:sz w:val="24"/>
              </w:rPr>
              <w:t>5</w:t>
            </w:r>
            <w:r w:rsidR="0005358F" w:rsidRPr="00BC1062">
              <w:rPr>
                <w:sz w:val="24"/>
              </w:rPr>
              <w:t>mm</w:t>
            </w:r>
            <w:r w:rsidR="0005358F" w:rsidRPr="00BC1062">
              <w:rPr>
                <w:sz w:val="24"/>
              </w:rPr>
              <w:t>，故：</w:t>
            </w:r>
          </w:p>
          <w:p w14:paraId="48F0B796" w14:textId="08C95CF2" w:rsidR="0005358F" w:rsidRPr="00BC1062" w:rsidRDefault="0005358F" w:rsidP="004B0243">
            <w:pPr>
              <w:ind w:left="420" w:rightChars="12" w:right="25"/>
              <w:jc w:val="center"/>
              <w:rPr>
                <w:sz w:val="24"/>
              </w:rPr>
            </w:pPr>
            <w:r w:rsidRPr="002A063C">
              <w:rPr>
                <w:i/>
                <w:iCs/>
                <w:sz w:val="24"/>
              </w:rPr>
              <w:t>d</w:t>
            </w:r>
            <w:r w:rsidR="004B0243" w:rsidRPr="002A063C">
              <w:rPr>
                <w:i/>
                <w:iCs/>
                <w:sz w:val="24"/>
                <w:vertAlign w:val="subscript"/>
              </w:rPr>
              <w:t>d</w:t>
            </w:r>
            <w:r w:rsidRPr="002A063C">
              <w:rPr>
                <w:i/>
                <w:iCs/>
                <w:sz w:val="24"/>
                <w:vertAlign w:val="subscript"/>
              </w:rPr>
              <w:t>2</w:t>
            </w:r>
            <w:r w:rsidRPr="002A063C">
              <w:rPr>
                <w:i/>
                <w:iCs/>
                <w:sz w:val="24"/>
              </w:rPr>
              <w:t>=</w:t>
            </w:r>
            <w:proofErr w:type="spellStart"/>
            <w:r w:rsidR="004B0243" w:rsidRPr="002A063C">
              <w:rPr>
                <w:i/>
                <w:iCs/>
                <w:sz w:val="24"/>
              </w:rPr>
              <w:t>i</w:t>
            </w:r>
            <w:proofErr w:type="spellEnd"/>
            <m:oMath>
              <m:r>
                <w:rPr>
                  <w:rFonts w:ascii="Cambria Math" w:eastAsia="Cambria Math" w:hAnsi="Cambria Math"/>
                </w:rPr>
                <m:t xml:space="preserve"> </m:t>
              </m:r>
            </m:oMath>
            <w:r w:rsidRPr="002A063C">
              <w:rPr>
                <w:i/>
                <w:iCs/>
                <w:sz w:val="24"/>
              </w:rPr>
              <w:t>d</w:t>
            </w:r>
            <w:r w:rsidR="004B0243" w:rsidRPr="002A063C">
              <w:rPr>
                <w:i/>
                <w:iCs/>
                <w:sz w:val="24"/>
                <w:vertAlign w:val="subscript"/>
              </w:rPr>
              <w:t>d</w:t>
            </w:r>
            <w:r w:rsidRPr="002A063C">
              <w:rPr>
                <w:i/>
                <w:iCs/>
                <w:sz w:val="24"/>
                <w:vertAlign w:val="subscript"/>
              </w:rPr>
              <w:t>1</w:t>
            </w:r>
            <w:r w:rsidR="004B0243" w:rsidRPr="002A063C">
              <w:rPr>
                <w:i/>
                <w:iCs/>
                <w:sz w:val="24"/>
              </w:rPr>
              <w:t xml:space="preserve"> </w:t>
            </w:r>
            <w:r w:rsidRPr="00BC1062">
              <w:rPr>
                <w:sz w:val="24"/>
              </w:rPr>
              <w:t>=</w:t>
            </w:r>
            <w:r w:rsidR="004B0243" w:rsidRPr="00BC1062">
              <w:rPr>
                <w:sz w:val="24"/>
              </w:rPr>
              <w:t>2.5</w:t>
            </w:r>
            <w:r w:rsidRPr="00BC1062">
              <w:rPr>
                <w:sz w:val="24"/>
              </w:rPr>
              <w:t>×</w:t>
            </w:r>
            <w:r w:rsidR="004B0243" w:rsidRPr="00BC1062">
              <w:rPr>
                <w:sz w:val="24"/>
              </w:rPr>
              <w:t>75</w:t>
            </w:r>
            <w:r w:rsidRPr="00BC1062">
              <w:rPr>
                <w:sz w:val="24"/>
              </w:rPr>
              <w:t>=</w:t>
            </w:r>
            <w:r w:rsidR="004B0243" w:rsidRPr="00BC1062">
              <w:rPr>
                <w:sz w:val="24"/>
              </w:rPr>
              <w:t>187.5</w:t>
            </w:r>
            <w:r w:rsidRPr="00BC1062">
              <w:rPr>
                <w:sz w:val="24"/>
              </w:rPr>
              <w:t>mm</w:t>
            </w:r>
          </w:p>
          <w:p w14:paraId="55BFD46D" w14:textId="3B61D713" w:rsidR="0005358F" w:rsidRPr="00BC1062" w:rsidRDefault="0005358F" w:rsidP="00E74045">
            <w:pPr>
              <w:ind w:rightChars="12" w:right="25" w:firstLineChars="150" w:firstLine="360"/>
              <w:rPr>
                <w:sz w:val="24"/>
              </w:rPr>
            </w:pPr>
            <w:r w:rsidRPr="00BC1062">
              <w:rPr>
                <w:sz w:val="24"/>
              </w:rPr>
              <w:t>取</w:t>
            </w:r>
            <w:r w:rsidR="00B9526E" w:rsidRPr="00BC1062">
              <w:rPr>
                <w:sz w:val="24"/>
              </w:rPr>
              <w:t>d</w:t>
            </w:r>
            <w:r w:rsidRPr="00BC1062">
              <w:rPr>
                <w:sz w:val="24"/>
                <w:vertAlign w:val="subscript"/>
              </w:rPr>
              <w:t>d2</w:t>
            </w:r>
            <w:r w:rsidRPr="00BC1062">
              <w:rPr>
                <w:sz w:val="24"/>
              </w:rPr>
              <w:t>=</w:t>
            </w:r>
            <w:r w:rsidR="00B9526E" w:rsidRPr="00BC1062">
              <w:rPr>
                <w:sz w:val="24"/>
              </w:rPr>
              <w:t>180</w:t>
            </w:r>
            <w:r w:rsidRPr="00BC1062">
              <w:rPr>
                <w:sz w:val="24"/>
              </w:rPr>
              <w:t>mm</w:t>
            </w:r>
            <w:r w:rsidRPr="00BC1062">
              <w:rPr>
                <w:sz w:val="24"/>
              </w:rPr>
              <w:t>。</w:t>
            </w:r>
          </w:p>
          <w:p w14:paraId="3B4538C2" w14:textId="77777777" w:rsidR="0005358F" w:rsidRPr="00BC1062" w:rsidRDefault="0044358D" w:rsidP="00E74045">
            <w:pPr>
              <w:ind w:rightChars="12" w:right="25"/>
              <w:rPr>
                <w:sz w:val="24"/>
              </w:rPr>
            </w:pPr>
            <w:r w:rsidRPr="00BC1062">
              <w:rPr>
                <w:sz w:val="24"/>
              </w:rPr>
              <w:t>4</w:t>
            </w:r>
            <w:r w:rsidRPr="00BC1062">
              <w:rPr>
                <w:sz w:val="24"/>
              </w:rPr>
              <w:t>、</w:t>
            </w:r>
            <w:r w:rsidR="003F0167" w:rsidRPr="00BC1062">
              <w:rPr>
                <w:sz w:val="24"/>
              </w:rPr>
              <w:t>验算带速</w:t>
            </w:r>
            <w:r w:rsidR="003F0167" w:rsidRPr="00BC1062">
              <w:rPr>
                <w:sz w:val="24"/>
              </w:rPr>
              <w:t>v</w:t>
            </w:r>
          </w:p>
          <w:p w14:paraId="639B15FA" w14:textId="3F4D043E" w:rsidR="004B0243" w:rsidRPr="00BC1062" w:rsidRDefault="004B0243" w:rsidP="004B0243">
            <w:pPr>
              <w:tabs>
                <w:tab w:val="center" w:pos="3760"/>
                <w:tab w:val="right" w:pos="7520"/>
              </w:tabs>
              <w:ind w:rightChars="12" w:right="25" w:firstLineChars="150" w:firstLine="360"/>
              <w:rPr>
                <w:sz w:val="24"/>
              </w:rPr>
            </w:pPr>
            <w:r w:rsidRPr="00BC1062">
              <w:rPr>
                <w:sz w:val="24"/>
              </w:rPr>
              <w:tab/>
            </w:r>
            <w:r w:rsidRPr="00BC1062">
              <w:rPr>
                <w:position w:val="-24"/>
                <w:sz w:val="24"/>
              </w:rPr>
              <w:object w:dxaOrig="3840" w:dyaOrig="620" w14:anchorId="2AAD71C5">
                <v:shape id="_x0000_i1036" type="#_x0000_t75" style="width:191.65pt;height:31pt" o:ole="">
                  <v:imagedata r:id="rId33" o:title=""/>
                </v:shape>
                <o:OLEObject Type="Embed" ProgID="Equation.DSMT4" ShapeID="_x0000_i1036" DrawAspect="Content" ObjectID="_1812550910" r:id="rId34"/>
              </w:object>
            </w:r>
          </w:p>
          <w:p w14:paraId="1E30FB30" w14:textId="77777777" w:rsidR="003F0167" w:rsidRPr="00BC1062" w:rsidRDefault="0005358F" w:rsidP="00E74045">
            <w:pPr>
              <w:ind w:rightChars="12" w:right="25" w:firstLineChars="150" w:firstLine="360"/>
              <w:rPr>
                <w:sz w:val="24"/>
              </w:rPr>
            </w:pPr>
            <w:r w:rsidRPr="00BC1062">
              <w:rPr>
                <w:sz w:val="24"/>
              </w:rPr>
              <w:t>带速</w:t>
            </w:r>
            <w:r w:rsidR="003F0167" w:rsidRPr="00BC1062">
              <w:rPr>
                <w:sz w:val="24"/>
              </w:rPr>
              <w:t>在</w:t>
            </w:r>
            <w:r w:rsidR="003F0167" w:rsidRPr="00BC1062">
              <w:rPr>
                <w:sz w:val="24"/>
              </w:rPr>
              <w:t>5</w:t>
            </w:r>
            <w:r w:rsidRPr="00BC1062">
              <w:rPr>
                <w:sz w:val="24"/>
              </w:rPr>
              <w:t>-25</w:t>
            </w:r>
            <w:r w:rsidR="003F0167" w:rsidRPr="00BC1062">
              <w:rPr>
                <w:sz w:val="24"/>
              </w:rPr>
              <w:t>m/s</w:t>
            </w:r>
            <w:r w:rsidRPr="00BC1062">
              <w:rPr>
                <w:sz w:val="24"/>
              </w:rPr>
              <w:t>的范围内，</w:t>
            </w:r>
            <w:r w:rsidR="003F0167" w:rsidRPr="00BC1062">
              <w:rPr>
                <w:sz w:val="24"/>
              </w:rPr>
              <w:t>合适。</w:t>
            </w:r>
          </w:p>
          <w:p w14:paraId="58211855" w14:textId="77777777" w:rsidR="003F0167" w:rsidRPr="00BC1062" w:rsidRDefault="0005358F" w:rsidP="00E74045">
            <w:pPr>
              <w:ind w:rightChars="12" w:right="25"/>
              <w:rPr>
                <w:sz w:val="24"/>
              </w:rPr>
            </w:pPr>
            <w:r w:rsidRPr="00BC1062">
              <w:rPr>
                <w:sz w:val="24"/>
              </w:rPr>
              <w:t>5</w:t>
            </w:r>
            <w:r w:rsidR="0044358D" w:rsidRPr="00BC1062">
              <w:rPr>
                <w:sz w:val="24"/>
              </w:rPr>
              <w:t>、</w:t>
            </w:r>
            <w:r w:rsidRPr="00BC1062">
              <w:rPr>
                <w:sz w:val="24"/>
              </w:rPr>
              <w:t>求</w:t>
            </w:r>
            <w:r w:rsidRPr="00BC1062">
              <w:rPr>
                <w:sz w:val="24"/>
              </w:rPr>
              <w:t>V</w:t>
            </w:r>
            <w:r w:rsidR="003F0167" w:rsidRPr="00BC1062">
              <w:rPr>
                <w:sz w:val="24"/>
              </w:rPr>
              <w:t>带</w:t>
            </w:r>
            <w:r w:rsidRPr="00BC1062">
              <w:rPr>
                <w:sz w:val="24"/>
              </w:rPr>
              <w:t>基准</w:t>
            </w:r>
            <w:r w:rsidR="003F0167" w:rsidRPr="00BC1062">
              <w:rPr>
                <w:sz w:val="24"/>
              </w:rPr>
              <w:t>长</w:t>
            </w:r>
            <w:r w:rsidRPr="00BC1062">
              <w:rPr>
                <w:sz w:val="24"/>
              </w:rPr>
              <w:t>度</w:t>
            </w:r>
            <w:proofErr w:type="spellStart"/>
            <w:r w:rsidRPr="002A063C">
              <w:rPr>
                <w:i/>
                <w:iCs/>
                <w:sz w:val="24"/>
              </w:rPr>
              <w:t>L</w:t>
            </w:r>
            <w:r w:rsidRPr="002A063C">
              <w:rPr>
                <w:i/>
                <w:iCs/>
                <w:sz w:val="24"/>
                <w:vertAlign w:val="subscript"/>
              </w:rPr>
              <w:t>d</w:t>
            </w:r>
            <w:proofErr w:type="spellEnd"/>
            <w:r w:rsidR="003F0167" w:rsidRPr="00BC1062">
              <w:rPr>
                <w:sz w:val="24"/>
              </w:rPr>
              <w:t>和中心矩</w:t>
            </w:r>
            <w:r w:rsidRPr="002A063C">
              <w:rPr>
                <w:i/>
                <w:iCs/>
                <w:sz w:val="24"/>
              </w:rPr>
              <w:t>a</w:t>
            </w:r>
          </w:p>
          <w:p w14:paraId="6748A085" w14:textId="1CC8AAC6" w:rsidR="00B9526E" w:rsidRPr="00BC1062" w:rsidRDefault="00B9526E" w:rsidP="00E74045">
            <w:pPr>
              <w:ind w:rightChars="12" w:right="25" w:firstLineChars="150" w:firstLine="360"/>
              <w:rPr>
                <w:sz w:val="24"/>
              </w:rPr>
            </w:pPr>
            <w:r w:rsidRPr="00BC1062">
              <w:rPr>
                <w:sz w:val="24"/>
              </w:rPr>
              <w:t>由中心距范围公式</w:t>
            </w:r>
          </w:p>
          <w:p w14:paraId="57E6ED3F" w14:textId="38F0C221" w:rsidR="00B9526E" w:rsidRPr="00BC1062" w:rsidRDefault="00B9526E" w:rsidP="00B9526E">
            <w:pPr>
              <w:tabs>
                <w:tab w:val="center" w:pos="3760"/>
                <w:tab w:val="right" w:pos="7520"/>
              </w:tabs>
              <w:ind w:rightChars="12" w:right="25"/>
              <w:rPr>
                <w:sz w:val="24"/>
              </w:rPr>
            </w:pPr>
            <w:r w:rsidRPr="00BC1062">
              <w:rPr>
                <w:sz w:val="24"/>
              </w:rPr>
              <w:tab/>
            </w:r>
            <w:r w:rsidRPr="00BC1062">
              <w:rPr>
                <w:position w:val="-12"/>
                <w:sz w:val="24"/>
              </w:rPr>
              <w:object w:dxaOrig="3600" w:dyaOrig="360" w14:anchorId="4B5545CF">
                <v:shape id="_x0000_i1037" type="#_x0000_t75" style="width:180pt;height:18pt" o:ole="">
                  <v:imagedata r:id="rId35" o:title=""/>
                </v:shape>
                <o:OLEObject Type="Embed" ProgID="Equation.DSMT4" ShapeID="_x0000_i1037" DrawAspect="Content" ObjectID="_1812550911" r:id="rId36"/>
              </w:object>
            </w:r>
          </w:p>
          <w:p w14:paraId="08AF620E" w14:textId="25206829" w:rsidR="0005358F" w:rsidRPr="00BC1062" w:rsidRDefault="0005358F" w:rsidP="00E74045">
            <w:pPr>
              <w:ind w:rightChars="12" w:right="25" w:firstLineChars="150" w:firstLine="360"/>
              <w:rPr>
                <w:sz w:val="24"/>
              </w:rPr>
            </w:pPr>
            <w:r w:rsidRPr="00BC1062">
              <w:rPr>
                <w:sz w:val="24"/>
              </w:rPr>
              <w:t>初步选取</w:t>
            </w:r>
            <w:r w:rsidR="003F0167" w:rsidRPr="00BC1062">
              <w:rPr>
                <w:sz w:val="24"/>
              </w:rPr>
              <w:t>中心距</w:t>
            </w:r>
          </w:p>
          <w:p w14:paraId="0AD5EB23" w14:textId="1574FF8A" w:rsidR="00730556" w:rsidRPr="00BC1062" w:rsidRDefault="003F0167" w:rsidP="00B9526E">
            <w:pPr>
              <w:ind w:rightChars="12" w:right="25"/>
              <w:jc w:val="center"/>
              <w:rPr>
                <w:sz w:val="24"/>
              </w:rPr>
            </w:pPr>
            <w:r w:rsidRPr="00BC1062">
              <w:rPr>
                <w:i/>
                <w:iCs/>
                <w:sz w:val="24"/>
              </w:rPr>
              <w:t>a</w:t>
            </w:r>
            <w:r w:rsidRPr="00BC1062">
              <w:rPr>
                <w:sz w:val="24"/>
                <w:vertAlign w:val="subscript"/>
              </w:rPr>
              <w:t>0</w:t>
            </w:r>
            <w:r w:rsidRPr="00BC1062">
              <w:rPr>
                <w:sz w:val="24"/>
              </w:rPr>
              <w:t>=</w:t>
            </w:r>
            <w:r w:rsidR="0005358F" w:rsidRPr="00BC1062">
              <w:rPr>
                <w:sz w:val="24"/>
              </w:rPr>
              <w:t>1.5</w:t>
            </w:r>
            <w:r w:rsidR="0005358F" w:rsidRPr="00BC1062">
              <w:rPr>
                <w:sz w:val="24"/>
              </w:rPr>
              <w:t>（</w:t>
            </w:r>
            <w:r w:rsidR="00B9526E" w:rsidRPr="00BC1062">
              <w:rPr>
                <w:position w:val="-12"/>
                <w:sz w:val="24"/>
              </w:rPr>
              <w:object w:dxaOrig="880" w:dyaOrig="360" w14:anchorId="3B3E69A8">
                <v:shape id="_x0000_i1038" type="#_x0000_t75" style="width:44pt;height:18pt" o:ole="">
                  <v:imagedata r:id="rId37" o:title=""/>
                </v:shape>
                <o:OLEObject Type="Embed" ProgID="Equation.DSMT4" ShapeID="_x0000_i1038" DrawAspect="Content" ObjectID="_1812550912" r:id="rId38"/>
              </w:object>
            </w:r>
            <w:r w:rsidR="0005358F" w:rsidRPr="00BC1062">
              <w:rPr>
                <w:sz w:val="24"/>
              </w:rPr>
              <w:t>）</w:t>
            </w:r>
            <w:r w:rsidR="0005358F" w:rsidRPr="00BC1062">
              <w:rPr>
                <w:sz w:val="24"/>
              </w:rPr>
              <w:t>=1.5×</w:t>
            </w:r>
            <w:r w:rsidR="0005358F" w:rsidRPr="00BC1062">
              <w:rPr>
                <w:sz w:val="24"/>
              </w:rPr>
              <w:t>（</w:t>
            </w:r>
            <w:r w:rsidR="00B9526E" w:rsidRPr="00BC1062">
              <w:rPr>
                <w:sz w:val="24"/>
              </w:rPr>
              <w:t>75+180</w:t>
            </w:r>
            <w:r w:rsidR="0005358F" w:rsidRPr="00BC1062">
              <w:rPr>
                <w:sz w:val="24"/>
              </w:rPr>
              <w:t>）</w:t>
            </w:r>
            <w:r w:rsidR="0005358F" w:rsidRPr="00BC1062">
              <w:rPr>
                <w:sz w:val="24"/>
              </w:rPr>
              <w:t>=</w:t>
            </w:r>
            <w:r w:rsidR="00B9526E" w:rsidRPr="00BC1062">
              <w:rPr>
                <w:sz w:val="24"/>
              </w:rPr>
              <w:t>382.5</w:t>
            </w:r>
            <w:r w:rsidRPr="00BC1062">
              <w:rPr>
                <w:sz w:val="24"/>
              </w:rPr>
              <w:t>mm</w:t>
            </w:r>
          </w:p>
          <w:p w14:paraId="4BAA5982" w14:textId="447C11B9" w:rsidR="00730556" w:rsidRPr="00BC1062" w:rsidRDefault="00730556" w:rsidP="00E74045">
            <w:pPr>
              <w:ind w:rightChars="12" w:right="25" w:firstLineChars="150" w:firstLine="360"/>
              <w:rPr>
                <w:sz w:val="24"/>
              </w:rPr>
            </w:pPr>
            <w:r w:rsidRPr="00BC1062">
              <w:rPr>
                <w:sz w:val="24"/>
              </w:rPr>
              <w:t>带长：</w:t>
            </w:r>
          </w:p>
          <w:p w14:paraId="7D836C44" w14:textId="77777777" w:rsidR="00365937" w:rsidRDefault="00B9526E" w:rsidP="00365937">
            <w:pPr>
              <w:tabs>
                <w:tab w:val="center" w:pos="3760"/>
                <w:tab w:val="right" w:pos="7520"/>
              </w:tabs>
              <w:ind w:rightChars="12" w:right="25" w:firstLineChars="150" w:firstLine="360"/>
              <w:rPr>
                <w:sz w:val="24"/>
              </w:rPr>
            </w:pPr>
            <w:r w:rsidRPr="00BC1062">
              <w:rPr>
                <w:sz w:val="24"/>
              </w:rPr>
              <w:tab/>
            </w:r>
            <w:r w:rsidR="000D7592" w:rsidRPr="00BC1062">
              <w:rPr>
                <w:position w:val="-60"/>
                <w:sz w:val="24"/>
              </w:rPr>
              <w:object w:dxaOrig="4120" w:dyaOrig="1760" w14:anchorId="509051D0">
                <v:shape id="_x0000_i1039" type="#_x0000_t75" style="width:206pt;height:88pt" o:ole="">
                  <v:imagedata r:id="rId39" o:title=""/>
                </v:shape>
                <o:OLEObject Type="Embed" ProgID="Equation.DSMT4" ShapeID="_x0000_i1039" DrawAspect="Content" ObjectID="_1812550913" r:id="rId40"/>
              </w:object>
            </w:r>
          </w:p>
          <w:p w14:paraId="17C32BFA" w14:textId="068D8066" w:rsidR="00B9526E" w:rsidRPr="00365937" w:rsidRDefault="00B9526E" w:rsidP="00365937">
            <w:pPr>
              <w:tabs>
                <w:tab w:val="center" w:pos="3760"/>
                <w:tab w:val="right" w:pos="7520"/>
              </w:tabs>
              <w:ind w:rightChars="12" w:right="25" w:firstLineChars="150" w:firstLine="360"/>
              <w:rPr>
                <w:sz w:val="24"/>
              </w:rPr>
            </w:pPr>
            <w:r w:rsidRPr="00BC1062">
              <w:rPr>
                <w:sz w:val="24"/>
              </w:rPr>
              <w:t>由表选带的基准长度</w:t>
            </w:r>
            <w:proofErr w:type="spellStart"/>
            <w:r w:rsidRPr="00365937">
              <w:rPr>
                <w:i/>
                <w:iCs/>
                <w:sz w:val="24"/>
              </w:rPr>
              <w:t>L</w:t>
            </w:r>
            <w:r w:rsidRPr="00BC1062">
              <w:rPr>
                <w:sz w:val="24"/>
                <w:vertAlign w:val="subscript"/>
              </w:rPr>
              <w:t>d</w:t>
            </w:r>
            <w:proofErr w:type="spellEnd"/>
            <w:r w:rsidRPr="00BC1062">
              <w:rPr>
                <w:sz w:val="24"/>
              </w:rPr>
              <w:t>=1250mm</w:t>
            </w:r>
            <w:r w:rsidRPr="00BC1062">
              <w:rPr>
                <w:sz w:val="24"/>
              </w:rPr>
              <w:t>。</w:t>
            </w:r>
          </w:p>
          <w:p w14:paraId="2368B0AA" w14:textId="5D1A1777" w:rsidR="003F0167" w:rsidRPr="00BC1062" w:rsidRDefault="00730556" w:rsidP="00E74045">
            <w:pPr>
              <w:ind w:rightChars="12" w:right="25" w:firstLineChars="150" w:firstLine="360"/>
              <w:rPr>
                <w:sz w:val="24"/>
              </w:rPr>
            </w:pPr>
            <w:r w:rsidRPr="00BC1062">
              <w:rPr>
                <w:sz w:val="24"/>
              </w:rPr>
              <w:t>计算</w:t>
            </w:r>
            <w:r w:rsidR="003F0167" w:rsidRPr="00BC1062">
              <w:rPr>
                <w:sz w:val="24"/>
              </w:rPr>
              <w:t>实际中心距</w:t>
            </w:r>
            <w:r w:rsidRPr="00BC1062">
              <w:rPr>
                <w:sz w:val="24"/>
              </w:rPr>
              <w:t>：</w:t>
            </w:r>
          </w:p>
          <w:p w14:paraId="4294030B" w14:textId="1DBBEFFE" w:rsidR="00B9526E" w:rsidRPr="00BC1062" w:rsidRDefault="00B9526E" w:rsidP="00B9526E">
            <w:pPr>
              <w:tabs>
                <w:tab w:val="center" w:pos="3760"/>
                <w:tab w:val="right" w:pos="7520"/>
              </w:tabs>
              <w:ind w:rightChars="12" w:right="25" w:firstLineChars="150" w:firstLine="360"/>
              <w:rPr>
                <w:sz w:val="24"/>
              </w:rPr>
            </w:pPr>
            <w:r w:rsidRPr="00BC1062">
              <w:rPr>
                <w:sz w:val="24"/>
              </w:rPr>
              <w:tab/>
            </w:r>
            <w:r w:rsidRPr="00BC1062">
              <w:rPr>
                <w:position w:val="-24"/>
                <w:sz w:val="24"/>
              </w:rPr>
              <w:object w:dxaOrig="5080" w:dyaOrig="620" w14:anchorId="38503EF1">
                <v:shape id="_x0000_i1040" type="#_x0000_t75" style="width:254pt;height:31pt" o:ole="">
                  <v:imagedata r:id="rId41" o:title=""/>
                </v:shape>
                <o:OLEObject Type="Embed" ProgID="Equation.DSMT4" ShapeID="_x0000_i1040" DrawAspect="Content" ObjectID="_1812550914" r:id="rId42"/>
              </w:object>
            </w:r>
          </w:p>
          <w:p w14:paraId="09E1172E" w14:textId="77777777" w:rsidR="00730556" w:rsidRPr="00BC1062" w:rsidRDefault="00730556" w:rsidP="00E74045">
            <w:pPr>
              <w:ind w:rightChars="12" w:right="25"/>
              <w:rPr>
                <w:sz w:val="24"/>
                <w:vertAlign w:val="subscript"/>
              </w:rPr>
            </w:pPr>
            <w:r w:rsidRPr="00BC1062">
              <w:rPr>
                <w:sz w:val="24"/>
              </w:rPr>
              <w:t>6</w:t>
            </w:r>
            <w:r w:rsidR="0044358D" w:rsidRPr="00BC1062">
              <w:rPr>
                <w:sz w:val="24"/>
              </w:rPr>
              <w:t>、</w:t>
            </w:r>
            <w:r w:rsidRPr="00BC1062">
              <w:rPr>
                <w:sz w:val="24"/>
              </w:rPr>
              <w:t>验算小带轮</w:t>
            </w:r>
            <w:r w:rsidR="003F0167" w:rsidRPr="00BC1062">
              <w:rPr>
                <w:sz w:val="24"/>
              </w:rPr>
              <w:t>包角</w:t>
            </w:r>
            <w:r w:rsidR="003F0167" w:rsidRPr="002A063C">
              <w:rPr>
                <w:i/>
                <w:iCs/>
                <w:sz w:val="24"/>
              </w:rPr>
              <w:t>α</w:t>
            </w:r>
            <w:r w:rsidR="003F0167" w:rsidRPr="002A063C">
              <w:rPr>
                <w:i/>
                <w:iCs/>
                <w:sz w:val="24"/>
                <w:vertAlign w:val="subscript"/>
              </w:rPr>
              <w:t>1</w:t>
            </w:r>
          </w:p>
          <w:p w14:paraId="1EC8FF3C" w14:textId="31F01CC1" w:rsidR="005C6431" w:rsidRPr="00BC1062" w:rsidRDefault="005C6431" w:rsidP="005C6431">
            <w:pPr>
              <w:tabs>
                <w:tab w:val="center" w:pos="3760"/>
                <w:tab w:val="right" w:pos="7520"/>
              </w:tabs>
              <w:ind w:rightChars="12" w:right="25"/>
              <w:rPr>
                <w:sz w:val="24"/>
                <w:vertAlign w:val="subscript"/>
              </w:rPr>
            </w:pPr>
            <w:r w:rsidRPr="00BC1062">
              <w:rPr>
                <w:sz w:val="24"/>
                <w:vertAlign w:val="subscript"/>
              </w:rPr>
              <w:tab/>
            </w:r>
            <w:r w:rsidRPr="00BC1062">
              <w:rPr>
                <w:position w:val="-24"/>
                <w:sz w:val="24"/>
                <w:vertAlign w:val="subscript"/>
              </w:rPr>
              <w:object w:dxaOrig="6080" w:dyaOrig="660" w14:anchorId="23C4E16F">
                <v:shape id="_x0000_i1041" type="#_x0000_t75" style="width:304pt;height:33pt" o:ole="">
                  <v:imagedata r:id="rId43" o:title=""/>
                </v:shape>
                <o:OLEObject Type="Embed" ProgID="Equation.DSMT4" ShapeID="_x0000_i1041" DrawAspect="Content" ObjectID="_1812550915" r:id="rId44"/>
              </w:object>
            </w:r>
          </w:p>
          <w:p w14:paraId="7C943DE8" w14:textId="77777777" w:rsidR="00E74045" w:rsidRPr="00BC1062" w:rsidRDefault="00E74045" w:rsidP="00E74045">
            <w:pPr>
              <w:ind w:rightChars="12" w:right="25"/>
              <w:rPr>
                <w:sz w:val="24"/>
              </w:rPr>
            </w:pPr>
            <w:r w:rsidRPr="00BC1062">
              <w:rPr>
                <w:sz w:val="24"/>
              </w:rPr>
              <w:t>7</w:t>
            </w:r>
            <w:r w:rsidRPr="00BC1062">
              <w:rPr>
                <w:sz w:val="24"/>
              </w:rPr>
              <w:t>、</w:t>
            </w:r>
            <w:r w:rsidR="00730556" w:rsidRPr="00BC1062">
              <w:rPr>
                <w:sz w:val="24"/>
              </w:rPr>
              <w:t>求</w:t>
            </w:r>
            <w:r w:rsidR="00730556" w:rsidRPr="00BC1062">
              <w:rPr>
                <w:sz w:val="24"/>
              </w:rPr>
              <w:t>V</w:t>
            </w:r>
            <w:r w:rsidR="00730556" w:rsidRPr="00BC1062">
              <w:rPr>
                <w:sz w:val="24"/>
              </w:rPr>
              <w:t>带</w:t>
            </w:r>
            <w:r w:rsidR="003F0167" w:rsidRPr="00BC1062">
              <w:rPr>
                <w:sz w:val="24"/>
              </w:rPr>
              <w:t>根数</w:t>
            </w:r>
            <w:r w:rsidR="003F0167" w:rsidRPr="002A063C">
              <w:rPr>
                <w:i/>
                <w:iCs/>
                <w:sz w:val="24"/>
              </w:rPr>
              <w:t>z</w:t>
            </w:r>
          </w:p>
          <w:p w14:paraId="7AB48804" w14:textId="0BCE6DFE" w:rsidR="003F0167" w:rsidRPr="00BC1062" w:rsidRDefault="005C6431" w:rsidP="00E74045">
            <w:pPr>
              <w:ind w:rightChars="12" w:right="25" w:firstLineChars="150" w:firstLine="360"/>
              <w:rPr>
                <w:sz w:val="24"/>
              </w:rPr>
            </w:pPr>
            <w:r w:rsidRPr="00BC1062">
              <w:rPr>
                <w:sz w:val="24"/>
              </w:rPr>
              <w:t>由</w:t>
            </w:r>
            <w:r w:rsidR="003F0167" w:rsidRPr="00BC1062">
              <w:rPr>
                <w:i/>
                <w:iCs/>
                <w:sz w:val="24"/>
              </w:rPr>
              <w:t>d</w:t>
            </w:r>
            <w:r w:rsidRPr="00BC1062">
              <w:rPr>
                <w:sz w:val="24"/>
                <w:vertAlign w:val="subscript"/>
              </w:rPr>
              <w:t>d</w:t>
            </w:r>
            <w:r w:rsidR="003F0167" w:rsidRPr="00BC1062">
              <w:rPr>
                <w:sz w:val="24"/>
                <w:vertAlign w:val="subscript"/>
              </w:rPr>
              <w:t>1</w:t>
            </w:r>
            <w:r w:rsidR="003F0167" w:rsidRPr="00BC1062">
              <w:rPr>
                <w:sz w:val="24"/>
              </w:rPr>
              <w:t>=</w:t>
            </w:r>
            <w:r w:rsidR="00FC02C2" w:rsidRPr="00BC1062">
              <w:rPr>
                <w:sz w:val="24"/>
              </w:rPr>
              <w:t>7</w:t>
            </w:r>
            <w:r w:rsidRPr="00BC1062">
              <w:rPr>
                <w:sz w:val="24"/>
              </w:rPr>
              <w:t>5</w:t>
            </w:r>
            <w:r w:rsidR="003F0167" w:rsidRPr="00BC1062">
              <w:rPr>
                <w:sz w:val="24"/>
              </w:rPr>
              <w:t>mm</w:t>
            </w:r>
            <w:r w:rsidR="00FC02C2" w:rsidRPr="00BC1062">
              <w:rPr>
                <w:sz w:val="24"/>
              </w:rPr>
              <w:t>，</w:t>
            </w:r>
            <w:proofErr w:type="spellStart"/>
            <w:r w:rsidR="003F0167" w:rsidRPr="00BC1062">
              <w:rPr>
                <w:i/>
                <w:iCs/>
                <w:sz w:val="24"/>
              </w:rPr>
              <w:t>n</w:t>
            </w:r>
            <w:r w:rsidR="00FC02C2" w:rsidRPr="00BC1062">
              <w:rPr>
                <w:sz w:val="24"/>
                <w:vertAlign w:val="subscript"/>
              </w:rPr>
              <w:t>d</w:t>
            </w:r>
            <w:proofErr w:type="spellEnd"/>
            <w:r w:rsidR="003F0167" w:rsidRPr="00BC1062">
              <w:rPr>
                <w:sz w:val="24"/>
              </w:rPr>
              <w:t>=</w:t>
            </w:r>
            <w:r w:rsidR="005C2E89" w:rsidRPr="00BC1062">
              <w:rPr>
                <w:sz w:val="24"/>
              </w:rPr>
              <w:t>1</w:t>
            </w:r>
            <w:r w:rsidR="00FC02C2" w:rsidRPr="00BC1062">
              <w:rPr>
                <w:sz w:val="24"/>
              </w:rPr>
              <w:t>4</w:t>
            </w:r>
            <w:r w:rsidRPr="00BC1062">
              <w:rPr>
                <w:sz w:val="24"/>
              </w:rPr>
              <w:t>3</w:t>
            </w:r>
            <w:r w:rsidR="00FC02C2" w:rsidRPr="00BC1062">
              <w:rPr>
                <w:sz w:val="24"/>
              </w:rPr>
              <w:t>0</w:t>
            </w:r>
            <w:r w:rsidR="003F0167" w:rsidRPr="00BC1062">
              <w:rPr>
                <w:sz w:val="24"/>
              </w:rPr>
              <w:t>r/min</w:t>
            </w:r>
            <w:r w:rsidR="00FC02C2" w:rsidRPr="00BC1062">
              <w:rPr>
                <w:sz w:val="24"/>
              </w:rPr>
              <w:t>，查</w:t>
            </w:r>
            <w:r w:rsidR="003F0167" w:rsidRPr="00BC1062">
              <w:rPr>
                <w:sz w:val="24"/>
              </w:rPr>
              <w:t>表得</w:t>
            </w:r>
          </w:p>
          <w:p w14:paraId="7AD2EE52" w14:textId="148B129B" w:rsidR="00FC02C2" w:rsidRPr="00BC1062" w:rsidRDefault="003F0167" w:rsidP="00FC02C2">
            <w:pPr>
              <w:ind w:rightChars="12" w:right="25"/>
              <w:jc w:val="center"/>
              <w:rPr>
                <w:sz w:val="24"/>
              </w:rPr>
            </w:pPr>
            <w:r w:rsidRPr="00BC1062">
              <w:rPr>
                <w:i/>
                <w:iCs/>
                <w:sz w:val="24"/>
              </w:rPr>
              <w:t>P</w:t>
            </w:r>
            <w:r w:rsidRPr="00BC1062">
              <w:rPr>
                <w:sz w:val="24"/>
                <w:vertAlign w:val="subscript"/>
              </w:rPr>
              <w:t>0</w:t>
            </w:r>
            <w:r w:rsidRPr="00BC1062">
              <w:rPr>
                <w:sz w:val="24"/>
              </w:rPr>
              <w:t>=0.</w:t>
            </w:r>
            <w:r w:rsidR="005C6431" w:rsidRPr="00BC1062">
              <w:rPr>
                <w:sz w:val="24"/>
              </w:rPr>
              <w:t>674</w:t>
            </w:r>
            <w:r w:rsidRPr="00BC1062">
              <w:rPr>
                <w:sz w:val="24"/>
              </w:rPr>
              <w:t>KW</w:t>
            </w:r>
          </w:p>
          <w:p w14:paraId="090DBD26" w14:textId="28B04C81" w:rsidR="00FC02C2" w:rsidRPr="00BC1062" w:rsidRDefault="00FC02C2" w:rsidP="00E74045">
            <w:pPr>
              <w:ind w:rightChars="12" w:right="25" w:firstLineChars="150" w:firstLine="360"/>
              <w:rPr>
                <w:sz w:val="24"/>
              </w:rPr>
            </w:pPr>
            <w:r w:rsidRPr="00BC1062">
              <w:rPr>
                <w:sz w:val="24"/>
              </w:rPr>
              <w:t>由</w:t>
            </w:r>
            <w:proofErr w:type="spellStart"/>
            <w:r w:rsidR="003F0167" w:rsidRPr="00BC1062">
              <w:rPr>
                <w:i/>
                <w:iCs/>
                <w:sz w:val="24"/>
              </w:rPr>
              <w:t>n</w:t>
            </w:r>
            <w:r w:rsidRPr="00BC1062">
              <w:rPr>
                <w:sz w:val="24"/>
                <w:vertAlign w:val="subscript"/>
              </w:rPr>
              <w:t>d</w:t>
            </w:r>
            <w:proofErr w:type="spellEnd"/>
            <w:r w:rsidR="003F0167" w:rsidRPr="00BC1062">
              <w:rPr>
                <w:sz w:val="24"/>
              </w:rPr>
              <w:t>=</w:t>
            </w:r>
            <w:r w:rsidRPr="00BC1062">
              <w:rPr>
                <w:sz w:val="24"/>
              </w:rPr>
              <w:t>14</w:t>
            </w:r>
            <w:r w:rsidR="005C6431" w:rsidRPr="00BC1062">
              <w:rPr>
                <w:sz w:val="24"/>
              </w:rPr>
              <w:t>3</w:t>
            </w:r>
            <w:r w:rsidRPr="00BC1062">
              <w:rPr>
                <w:sz w:val="24"/>
              </w:rPr>
              <w:t>0</w:t>
            </w:r>
            <w:r w:rsidR="003F0167" w:rsidRPr="00BC1062">
              <w:rPr>
                <w:sz w:val="24"/>
              </w:rPr>
              <w:t>r/min</w:t>
            </w:r>
            <w:r w:rsidR="003F0167" w:rsidRPr="00BC1062">
              <w:rPr>
                <w:sz w:val="24"/>
              </w:rPr>
              <w:t>，</w:t>
            </w:r>
            <w:proofErr w:type="spellStart"/>
            <w:r w:rsidR="003F0167" w:rsidRPr="00BC1062">
              <w:rPr>
                <w:i/>
                <w:iCs/>
                <w:sz w:val="24"/>
              </w:rPr>
              <w:t>i</w:t>
            </w:r>
            <w:proofErr w:type="spellEnd"/>
            <w:r w:rsidR="003F0167" w:rsidRPr="00BC1062">
              <w:rPr>
                <w:sz w:val="24"/>
                <w:vertAlign w:val="subscript"/>
              </w:rPr>
              <w:t>带</w:t>
            </w:r>
            <w:r w:rsidR="003F0167" w:rsidRPr="00BC1062">
              <w:rPr>
                <w:sz w:val="24"/>
              </w:rPr>
              <w:t>=</w:t>
            </w:r>
            <w:r w:rsidR="005C6431" w:rsidRPr="00BC1062">
              <w:rPr>
                <w:sz w:val="24"/>
              </w:rPr>
              <w:t>2.5</w:t>
            </w:r>
            <w:r w:rsidR="003F0167" w:rsidRPr="00BC1062">
              <w:rPr>
                <w:sz w:val="24"/>
              </w:rPr>
              <w:t>和</w:t>
            </w:r>
            <w:r w:rsidR="005C6431" w:rsidRPr="00BC1062">
              <w:rPr>
                <w:sz w:val="24"/>
              </w:rPr>
              <w:t>A</w:t>
            </w:r>
            <w:r w:rsidR="003F0167" w:rsidRPr="00BC1062">
              <w:rPr>
                <w:sz w:val="24"/>
              </w:rPr>
              <w:t>型带，查得</w:t>
            </w:r>
            <w:r w:rsidRPr="00BC1062">
              <w:rPr>
                <w:sz w:val="24"/>
              </w:rPr>
              <w:t>：</w:t>
            </w:r>
          </w:p>
          <w:p w14:paraId="6F1E09EF" w14:textId="6CBF904C" w:rsidR="00E74045" w:rsidRPr="00BC1062" w:rsidRDefault="003F0167" w:rsidP="00E74045">
            <w:pPr>
              <w:ind w:rightChars="12" w:right="25"/>
              <w:jc w:val="center"/>
              <w:rPr>
                <w:sz w:val="24"/>
              </w:rPr>
            </w:pPr>
            <w:r w:rsidRPr="00BC1062">
              <w:rPr>
                <w:rFonts w:ascii="Cambria Math" w:hAnsi="Cambria Math" w:cs="Cambria Math"/>
                <w:sz w:val="24"/>
              </w:rPr>
              <w:t>△</w:t>
            </w:r>
            <w:r w:rsidRPr="00BC1062">
              <w:rPr>
                <w:i/>
                <w:iCs/>
                <w:sz w:val="24"/>
              </w:rPr>
              <w:t>P</w:t>
            </w:r>
            <w:r w:rsidRPr="00BC1062">
              <w:rPr>
                <w:sz w:val="24"/>
                <w:vertAlign w:val="subscript"/>
              </w:rPr>
              <w:t>0</w:t>
            </w:r>
            <w:r w:rsidRPr="00BC1062">
              <w:rPr>
                <w:sz w:val="24"/>
              </w:rPr>
              <w:t>=0.</w:t>
            </w:r>
            <w:r w:rsidR="005C6431" w:rsidRPr="00BC1062">
              <w:rPr>
                <w:sz w:val="24"/>
              </w:rPr>
              <w:t>168</w:t>
            </w:r>
            <w:r w:rsidRPr="00BC1062">
              <w:rPr>
                <w:sz w:val="24"/>
              </w:rPr>
              <w:t>KW</w:t>
            </w:r>
          </w:p>
          <w:p w14:paraId="58BCEDBF" w14:textId="1F2D5205" w:rsidR="003F0167" w:rsidRPr="00BC1062" w:rsidRDefault="00FC02C2" w:rsidP="005C6431">
            <w:pPr>
              <w:ind w:rightChars="12" w:right="25" w:firstLineChars="150" w:firstLine="360"/>
              <w:rPr>
                <w:sz w:val="24"/>
              </w:rPr>
            </w:pPr>
            <w:r w:rsidRPr="00BC1062">
              <w:rPr>
                <w:sz w:val="24"/>
              </w:rPr>
              <w:t>由</w:t>
            </w:r>
            <w:r w:rsidRPr="00BC1062">
              <w:rPr>
                <w:i/>
                <w:iCs/>
                <w:sz w:val="24"/>
              </w:rPr>
              <w:t>α</w:t>
            </w:r>
            <w:r w:rsidRPr="00BC1062">
              <w:rPr>
                <w:sz w:val="24"/>
                <w:vertAlign w:val="subscript"/>
              </w:rPr>
              <w:t>1</w:t>
            </w:r>
            <w:r w:rsidR="00994AEA" w:rsidRPr="00BC1062">
              <w:rPr>
                <w:sz w:val="24"/>
              </w:rPr>
              <w:t>=16</w:t>
            </w:r>
            <w:r w:rsidR="005C6431" w:rsidRPr="00BC1062">
              <w:rPr>
                <w:sz w:val="24"/>
              </w:rPr>
              <w:t>5.71</w:t>
            </w:r>
            <w:r w:rsidRPr="00BC1062">
              <w:rPr>
                <w:sz w:val="24"/>
                <w:vertAlign w:val="superscript"/>
              </w:rPr>
              <w:t>0</w:t>
            </w:r>
            <w:r w:rsidRPr="00BC1062">
              <w:rPr>
                <w:sz w:val="24"/>
              </w:rPr>
              <w:t>，查</w:t>
            </w:r>
            <w:r w:rsidR="003F0167" w:rsidRPr="00BC1062">
              <w:rPr>
                <w:sz w:val="24"/>
              </w:rPr>
              <w:t>得</w:t>
            </w:r>
            <w:r w:rsidRPr="00BC1062">
              <w:rPr>
                <w:sz w:val="24"/>
              </w:rPr>
              <w:t>：</w:t>
            </w:r>
            <w:r w:rsidR="003F0167" w:rsidRPr="00BC1062">
              <w:rPr>
                <w:i/>
                <w:iCs/>
                <w:sz w:val="24"/>
              </w:rPr>
              <w:t>K</w:t>
            </w:r>
            <w:r w:rsidR="003F0167" w:rsidRPr="00BC1062">
              <w:rPr>
                <w:sz w:val="24"/>
                <w:vertAlign w:val="subscript"/>
              </w:rPr>
              <w:t>a</w:t>
            </w:r>
            <w:r w:rsidR="003F0167" w:rsidRPr="00BC1062">
              <w:rPr>
                <w:sz w:val="24"/>
              </w:rPr>
              <w:t>=0.9</w:t>
            </w:r>
            <w:r w:rsidR="005C6431" w:rsidRPr="00BC1062">
              <w:rPr>
                <w:sz w:val="24"/>
              </w:rPr>
              <w:t>63</w:t>
            </w:r>
            <w:r w:rsidR="005C6431" w:rsidRPr="00BC1062">
              <w:rPr>
                <w:sz w:val="24"/>
              </w:rPr>
              <w:t>，</w:t>
            </w:r>
            <w:r w:rsidR="003F0167" w:rsidRPr="00BC1062">
              <w:rPr>
                <w:i/>
                <w:iCs/>
                <w:sz w:val="24"/>
              </w:rPr>
              <w:t>K</w:t>
            </w:r>
            <w:r w:rsidR="003F0167" w:rsidRPr="00BC1062">
              <w:rPr>
                <w:sz w:val="24"/>
                <w:vertAlign w:val="subscript"/>
              </w:rPr>
              <w:t>L</w:t>
            </w:r>
            <w:r w:rsidR="003F0167" w:rsidRPr="00BC1062">
              <w:rPr>
                <w:sz w:val="24"/>
              </w:rPr>
              <w:t>=</w:t>
            </w:r>
            <w:r w:rsidR="005C6431" w:rsidRPr="00BC1062">
              <w:rPr>
                <w:sz w:val="24"/>
              </w:rPr>
              <w:t>0.93</w:t>
            </w:r>
            <w:r w:rsidRPr="00BC1062">
              <w:rPr>
                <w:sz w:val="24"/>
              </w:rPr>
              <w:t>。</w:t>
            </w:r>
          </w:p>
          <w:p w14:paraId="09400392" w14:textId="692FB51D" w:rsidR="005C6431" w:rsidRPr="00BC1062" w:rsidRDefault="005C6431" w:rsidP="005C6431">
            <w:pPr>
              <w:tabs>
                <w:tab w:val="center" w:pos="3760"/>
                <w:tab w:val="right" w:pos="7520"/>
              </w:tabs>
              <w:ind w:rightChars="12" w:right="25" w:firstLineChars="150" w:firstLine="360"/>
              <w:rPr>
                <w:sz w:val="24"/>
              </w:rPr>
            </w:pPr>
            <w:r w:rsidRPr="00BC1062">
              <w:rPr>
                <w:sz w:val="24"/>
              </w:rPr>
              <w:tab/>
            </w:r>
            <w:r w:rsidR="00365937" w:rsidRPr="00BC1062">
              <w:rPr>
                <w:position w:val="-14"/>
                <w:sz w:val="24"/>
              </w:rPr>
              <w:object w:dxaOrig="5880" w:dyaOrig="400" w14:anchorId="0EE12DA1">
                <v:shape id="_x0000_i1042" type="#_x0000_t75" style="width:294pt;height:20pt" o:ole="">
                  <v:imagedata r:id="rId45" o:title=""/>
                </v:shape>
                <o:OLEObject Type="Embed" ProgID="Equation.DSMT4" ShapeID="_x0000_i1042" DrawAspect="Content" ObjectID="_1812550916" r:id="rId46"/>
              </w:object>
            </w:r>
          </w:p>
          <w:p w14:paraId="62F99752" w14:textId="77777777" w:rsidR="00FC02C2" w:rsidRPr="00BC1062" w:rsidRDefault="00FC02C2" w:rsidP="00E74045">
            <w:pPr>
              <w:ind w:rightChars="12" w:right="25" w:firstLineChars="150" w:firstLine="360"/>
              <w:rPr>
                <w:sz w:val="24"/>
              </w:rPr>
            </w:pPr>
            <w:r w:rsidRPr="00BC1062">
              <w:rPr>
                <w:sz w:val="24"/>
              </w:rPr>
              <w:t>由此可得：</w:t>
            </w:r>
          </w:p>
          <w:p w14:paraId="7A4608C2" w14:textId="1964C2B6" w:rsidR="007A741E" w:rsidRPr="00BC1062" w:rsidRDefault="007A741E" w:rsidP="007A741E">
            <w:pPr>
              <w:tabs>
                <w:tab w:val="center" w:pos="3760"/>
                <w:tab w:val="right" w:pos="7520"/>
              </w:tabs>
              <w:ind w:rightChars="12" w:right="25" w:firstLineChars="150" w:firstLine="360"/>
              <w:rPr>
                <w:sz w:val="24"/>
              </w:rPr>
            </w:pPr>
            <w:r w:rsidRPr="00BC1062">
              <w:rPr>
                <w:sz w:val="24"/>
              </w:rPr>
              <w:tab/>
            </w:r>
            <w:r w:rsidRPr="00BC1062">
              <w:rPr>
                <w:position w:val="-30"/>
                <w:sz w:val="24"/>
              </w:rPr>
              <w:object w:dxaOrig="2020" w:dyaOrig="680" w14:anchorId="778FB71C">
                <v:shape id="_x0000_i1043" type="#_x0000_t75" style="width:101pt;height:34pt" o:ole="">
                  <v:imagedata r:id="rId47" o:title=""/>
                </v:shape>
                <o:OLEObject Type="Embed" ProgID="Equation.DSMT4" ShapeID="_x0000_i1043" DrawAspect="Content" ObjectID="_1812550917" r:id="rId48"/>
              </w:object>
            </w:r>
          </w:p>
          <w:p w14:paraId="52B74EFA" w14:textId="7C147BEF" w:rsidR="00E249CE" w:rsidRPr="00BC1062" w:rsidRDefault="00E249CE" w:rsidP="00E74045">
            <w:pPr>
              <w:ind w:rightChars="12" w:right="25" w:firstLineChars="150" w:firstLine="360"/>
              <w:rPr>
                <w:sz w:val="24"/>
              </w:rPr>
            </w:pPr>
            <w:r w:rsidRPr="00BC1062">
              <w:rPr>
                <w:sz w:val="24"/>
              </w:rPr>
              <w:lastRenderedPageBreak/>
              <w:t>取</w:t>
            </w:r>
            <w:r w:rsidR="007A741E" w:rsidRPr="00BC1062">
              <w:rPr>
                <w:sz w:val="24"/>
              </w:rPr>
              <w:t>5</w:t>
            </w:r>
            <w:r w:rsidRPr="00BC1062">
              <w:rPr>
                <w:sz w:val="24"/>
              </w:rPr>
              <w:t>根。</w:t>
            </w:r>
          </w:p>
          <w:p w14:paraId="5D5DB485" w14:textId="77777777" w:rsidR="003F0167" w:rsidRPr="00BC1062" w:rsidRDefault="00E249CE" w:rsidP="00E74045">
            <w:pPr>
              <w:ind w:rightChars="12" w:right="25"/>
              <w:rPr>
                <w:sz w:val="24"/>
                <w:vertAlign w:val="subscript"/>
              </w:rPr>
            </w:pPr>
            <w:r w:rsidRPr="00BC1062">
              <w:rPr>
                <w:sz w:val="24"/>
              </w:rPr>
              <w:t>8</w:t>
            </w:r>
            <w:r w:rsidR="0044358D" w:rsidRPr="00BC1062">
              <w:rPr>
                <w:sz w:val="24"/>
              </w:rPr>
              <w:t>、</w:t>
            </w:r>
            <w:r w:rsidRPr="00BC1062">
              <w:rPr>
                <w:sz w:val="24"/>
              </w:rPr>
              <w:t>求作用在带轮轴上的压力</w:t>
            </w:r>
            <w:r w:rsidR="003F0167" w:rsidRPr="00BC1062">
              <w:rPr>
                <w:i/>
                <w:iCs/>
                <w:sz w:val="24"/>
              </w:rPr>
              <w:t>F</w:t>
            </w:r>
            <w:r w:rsidRPr="00BC1062">
              <w:rPr>
                <w:sz w:val="24"/>
                <w:vertAlign w:val="subscript"/>
              </w:rPr>
              <w:t>Q</w:t>
            </w:r>
          </w:p>
          <w:p w14:paraId="6EE33B23" w14:textId="374985CC" w:rsidR="003F0167" w:rsidRPr="00BC1062" w:rsidRDefault="00E249CE" w:rsidP="00E74045">
            <w:pPr>
              <w:ind w:rightChars="12" w:right="25" w:firstLineChars="150" w:firstLine="360"/>
              <w:rPr>
                <w:sz w:val="24"/>
              </w:rPr>
            </w:pPr>
            <w:r w:rsidRPr="00BC1062">
              <w:rPr>
                <w:sz w:val="24"/>
              </w:rPr>
              <w:t>查</w:t>
            </w:r>
            <w:r w:rsidR="003F0167" w:rsidRPr="00BC1062">
              <w:rPr>
                <w:sz w:val="24"/>
              </w:rPr>
              <w:t>得</w:t>
            </w:r>
            <w:r w:rsidR="003F0167" w:rsidRPr="00BC1062">
              <w:rPr>
                <w:i/>
                <w:iCs/>
                <w:sz w:val="24"/>
              </w:rPr>
              <w:t>q</w:t>
            </w:r>
            <w:r w:rsidR="003F0167" w:rsidRPr="00BC1062">
              <w:rPr>
                <w:sz w:val="24"/>
              </w:rPr>
              <w:t>=0.</w:t>
            </w:r>
            <w:r w:rsidR="007A741E" w:rsidRPr="00BC1062">
              <w:rPr>
                <w:sz w:val="24"/>
              </w:rPr>
              <w:t>105</w:t>
            </w:r>
            <w:r w:rsidR="003F0167" w:rsidRPr="00BC1062">
              <w:rPr>
                <w:sz w:val="24"/>
              </w:rPr>
              <w:t>kg/m</w:t>
            </w:r>
            <w:r w:rsidR="003F0167" w:rsidRPr="00BC1062">
              <w:rPr>
                <w:sz w:val="24"/>
              </w:rPr>
              <w:t>，</w:t>
            </w:r>
            <w:r w:rsidRPr="00BC1062">
              <w:rPr>
                <w:sz w:val="24"/>
              </w:rPr>
              <w:t>得</w:t>
            </w:r>
            <w:r w:rsidR="003F0167" w:rsidRPr="00BC1062">
              <w:rPr>
                <w:sz w:val="24"/>
              </w:rPr>
              <w:t>单根</w:t>
            </w:r>
            <w:r w:rsidR="003F0167" w:rsidRPr="00BC1062">
              <w:rPr>
                <w:sz w:val="24"/>
              </w:rPr>
              <w:t>V</w:t>
            </w:r>
            <w:r w:rsidR="003F0167" w:rsidRPr="00BC1062">
              <w:rPr>
                <w:sz w:val="24"/>
              </w:rPr>
              <w:t>带的初拉力：</w:t>
            </w:r>
          </w:p>
          <w:p w14:paraId="5522BAB3" w14:textId="5D711CA5" w:rsidR="007A741E" w:rsidRPr="00BC1062" w:rsidRDefault="007A741E" w:rsidP="007A741E">
            <w:pPr>
              <w:tabs>
                <w:tab w:val="center" w:pos="3760"/>
                <w:tab w:val="right" w:pos="7520"/>
              </w:tabs>
              <w:ind w:rightChars="12" w:right="25" w:firstLineChars="150" w:firstLine="360"/>
              <w:rPr>
                <w:sz w:val="24"/>
              </w:rPr>
            </w:pPr>
            <w:r w:rsidRPr="00BC1062">
              <w:rPr>
                <w:sz w:val="24"/>
              </w:rPr>
              <w:tab/>
            </w:r>
            <w:r w:rsidRPr="00BC1062">
              <w:rPr>
                <w:position w:val="-30"/>
                <w:sz w:val="24"/>
              </w:rPr>
              <w:object w:dxaOrig="7400" w:dyaOrig="720" w14:anchorId="4E1C8C57">
                <v:shape id="_x0000_i1044" type="#_x0000_t75" style="width:370pt;height:36pt" o:ole="">
                  <v:imagedata r:id="rId49" o:title=""/>
                </v:shape>
                <o:OLEObject Type="Embed" ProgID="Equation.DSMT4" ShapeID="_x0000_i1044" DrawAspect="Content" ObjectID="_1812550918" r:id="rId50"/>
              </w:object>
            </w:r>
          </w:p>
          <w:p w14:paraId="53B8C0AD" w14:textId="77777777" w:rsidR="003F0167" w:rsidRPr="00BC1062" w:rsidRDefault="00E249CE" w:rsidP="00E74045">
            <w:pPr>
              <w:ind w:rightChars="12" w:right="25" w:firstLineChars="150" w:firstLine="360"/>
              <w:rPr>
                <w:sz w:val="24"/>
              </w:rPr>
            </w:pPr>
            <w:r w:rsidRPr="00BC1062">
              <w:rPr>
                <w:sz w:val="24"/>
              </w:rPr>
              <w:t>作用在</w:t>
            </w:r>
            <w:r w:rsidR="003F0167" w:rsidRPr="00BC1062">
              <w:rPr>
                <w:sz w:val="24"/>
              </w:rPr>
              <w:t>轴</w:t>
            </w:r>
            <w:r w:rsidRPr="00BC1062">
              <w:rPr>
                <w:sz w:val="24"/>
              </w:rPr>
              <w:t>上的压</w:t>
            </w:r>
            <w:r w:rsidR="003F0167" w:rsidRPr="00BC1062">
              <w:rPr>
                <w:sz w:val="24"/>
              </w:rPr>
              <w:t>力</w:t>
            </w:r>
            <w:r w:rsidRPr="00BC1062">
              <w:rPr>
                <w:sz w:val="24"/>
              </w:rPr>
              <w:t xml:space="preserve"> </w:t>
            </w:r>
          </w:p>
          <w:p w14:paraId="1BCBDB79" w14:textId="1FF71AB9" w:rsidR="003F0167" w:rsidRPr="00BC1062" w:rsidRDefault="007A741E" w:rsidP="007A741E">
            <w:pPr>
              <w:tabs>
                <w:tab w:val="center" w:pos="3760"/>
                <w:tab w:val="right" w:pos="7520"/>
              </w:tabs>
              <w:ind w:rightChars="12" w:right="25" w:firstLineChars="150" w:firstLine="360"/>
              <w:rPr>
                <w:sz w:val="24"/>
              </w:rPr>
            </w:pPr>
            <w:r w:rsidRPr="00BC1062">
              <w:rPr>
                <w:sz w:val="24"/>
              </w:rPr>
              <w:tab/>
            </w:r>
            <w:r w:rsidRPr="00BC1062">
              <w:rPr>
                <w:position w:val="-32"/>
                <w:sz w:val="24"/>
              </w:rPr>
              <w:object w:dxaOrig="5960" w:dyaOrig="760" w14:anchorId="1EBBF5DE">
                <v:shape id="_x0000_i1045" type="#_x0000_t75" style="width:298pt;height:38pt" o:ole="">
                  <v:imagedata r:id="rId51" o:title=""/>
                </v:shape>
                <o:OLEObject Type="Embed" ProgID="Equation.DSMT4" ShapeID="_x0000_i1045" DrawAspect="Content" ObjectID="_1812550919" r:id="rId52"/>
              </w:object>
            </w:r>
          </w:p>
          <w:p w14:paraId="76AF79B6" w14:textId="77777777" w:rsidR="00B03D82" w:rsidRPr="00BC1062" w:rsidRDefault="0044358D" w:rsidP="006C3CE5">
            <w:pPr>
              <w:ind w:rightChars="12" w:right="25"/>
              <w:outlineLvl w:val="0"/>
              <w:rPr>
                <w:b/>
                <w:sz w:val="24"/>
              </w:rPr>
            </w:pPr>
            <w:bookmarkStart w:id="4" w:name="_Toc200448094"/>
            <w:r w:rsidRPr="00BC1062">
              <w:rPr>
                <w:b/>
                <w:sz w:val="24"/>
              </w:rPr>
              <w:t>五</w:t>
            </w:r>
            <w:r w:rsidR="003F0167" w:rsidRPr="00BC1062">
              <w:rPr>
                <w:b/>
                <w:sz w:val="24"/>
              </w:rPr>
              <w:t>、</w:t>
            </w:r>
            <w:r w:rsidR="00B03D82" w:rsidRPr="00BC1062">
              <w:rPr>
                <w:b/>
                <w:sz w:val="24"/>
              </w:rPr>
              <w:t>圆柱</w:t>
            </w:r>
            <w:r w:rsidR="003F0167" w:rsidRPr="00BC1062">
              <w:rPr>
                <w:b/>
                <w:sz w:val="24"/>
              </w:rPr>
              <w:t>齿轮传动的设计计算</w:t>
            </w:r>
            <w:bookmarkEnd w:id="4"/>
          </w:p>
          <w:p w14:paraId="44DD2344" w14:textId="77777777" w:rsidR="003F0167" w:rsidRPr="00BC1062" w:rsidRDefault="003F0167" w:rsidP="00A27522">
            <w:pPr>
              <w:ind w:rightChars="12" w:right="25"/>
              <w:rPr>
                <w:sz w:val="24"/>
              </w:rPr>
            </w:pPr>
            <w:r w:rsidRPr="00BC1062">
              <w:rPr>
                <w:sz w:val="24"/>
              </w:rPr>
              <w:t>1</w:t>
            </w:r>
            <w:r w:rsidR="0044358D" w:rsidRPr="00BC1062">
              <w:rPr>
                <w:sz w:val="24"/>
              </w:rPr>
              <w:t>、</w:t>
            </w:r>
            <w:r w:rsidR="00E74045" w:rsidRPr="00BC1062">
              <w:rPr>
                <w:sz w:val="24"/>
              </w:rPr>
              <w:t>选择</w:t>
            </w:r>
            <w:r w:rsidRPr="00BC1062">
              <w:rPr>
                <w:sz w:val="24"/>
              </w:rPr>
              <w:t>齿轮材料</w:t>
            </w:r>
            <w:r w:rsidR="00E74045" w:rsidRPr="00BC1062">
              <w:rPr>
                <w:sz w:val="24"/>
              </w:rPr>
              <w:t>及确定许用应力</w:t>
            </w:r>
          </w:p>
          <w:p w14:paraId="21A0D561" w14:textId="4F1AE16B" w:rsidR="007A741E" w:rsidRPr="00BC1062" w:rsidRDefault="007A741E" w:rsidP="007A741E">
            <w:pPr>
              <w:ind w:firstLineChars="200" w:firstLine="480"/>
            </w:pPr>
            <w:r w:rsidRPr="00BC1062">
              <w:rPr>
                <w:rFonts w:ascii="Cambria Math" w:hAnsi="Cambria Math" w:cs="Cambria Math"/>
                <w:sz w:val="24"/>
              </w:rPr>
              <w:t>①</w:t>
            </w:r>
            <w:r w:rsidRPr="00BC1062">
              <w:rPr>
                <w:sz w:val="24"/>
              </w:rPr>
              <w:t>根据传动方案，选用直齿轮传动，</w:t>
            </w:r>
            <w:proofErr w:type="gramStart"/>
            <w:r w:rsidRPr="00BC1062">
              <w:rPr>
                <w:sz w:val="24"/>
              </w:rPr>
              <w:t>压力角取为</w:t>
            </w:r>
            <w:proofErr w:type="gramEnd"/>
            <w:r w:rsidRPr="00B47A9A">
              <w:rPr>
                <w:i/>
                <w:iCs/>
                <w:sz w:val="24"/>
              </w:rPr>
              <w:t>α</w:t>
            </w:r>
            <w:r w:rsidRPr="00BC1062">
              <w:rPr>
                <w:sz w:val="24"/>
              </w:rPr>
              <w:t>=20°</w:t>
            </w:r>
            <w:r w:rsidRPr="00BC1062">
              <w:rPr>
                <w:sz w:val="24"/>
              </w:rPr>
              <w:t>。</w:t>
            </w:r>
          </w:p>
          <w:p w14:paraId="3226A283" w14:textId="1A899BE9" w:rsidR="007A741E" w:rsidRPr="00BC1062" w:rsidRDefault="007A741E" w:rsidP="007A741E">
            <w:pPr>
              <w:ind w:firstLineChars="200" w:firstLine="480"/>
            </w:pPr>
            <w:r w:rsidRPr="00BC1062">
              <w:rPr>
                <w:rFonts w:ascii="Cambria Math" w:hAnsi="Cambria Math" w:cs="Cambria Math"/>
                <w:sz w:val="24"/>
              </w:rPr>
              <w:t>②</w:t>
            </w:r>
            <w:r w:rsidRPr="00BC1062">
              <w:rPr>
                <w:sz w:val="24"/>
              </w:rPr>
              <w:t>参考</w:t>
            </w:r>
            <w:r w:rsidR="002A063C">
              <w:rPr>
                <w:rFonts w:hint="eastAsia"/>
                <w:sz w:val="24"/>
              </w:rPr>
              <w:t>手册</w:t>
            </w:r>
            <w:r w:rsidRPr="00BC1062">
              <w:rPr>
                <w:sz w:val="24"/>
              </w:rPr>
              <w:t>选用</w:t>
            </w:r>
            <w:r w:rsidRPr="00BC1062">
              <w:rPr>
                <w:sz w:val="24"/>
              </w:rPr>
              <w:t>7</w:t>
            </w:r>
            <w:r w:rsidRPr="00BC1062">
              <w:rPr>
                <w:sz w:val="24"/>
              </w:rPr>
              <w:t>级精度。</w:t>
            </w:r>
          </w:p>
          <w:p w14:paraId="0F353EE1" w14:textId="58CAD448" w:rsidR="007A741E" w:rsidRPr="00BC1062" w:rsidRDefault="007A741E" w:rsidP="007A741E">
            <w:pPr>
              <w:ind w:firstLineChars="200" w:firstLine="480"/>
            </w:pPr>
            <w:r w:rsidRPr="00BC1062">
              <w:rPr>
                <w:rFonts w:ascii="Cambria Math" w:hAnsi="Cambria Math" w:cs="Cambria Math"/>
                <w:sz w:val="24"/>
              </w:rPr>
              <w:t>③</w:t>
            </w:r>
            <w:r w:rsidRPr="00BC1062">
              <w:rPr>
                <w:sz w:val="24"/>
              </w:rPr>
              <w:t>材料选择小齿轮</w:t>
            </w:r>
            <w:r w:rsidRPr="00BC1062">
              <w:rPr>
                <w:sz w:val="24"/>
              </w:rPr>
              <w:t>40Cr</w:t>
            </w:r>
            <w:r w:rsidRPr="00BC1062">
              <w:rPr>
                <w:sz w:val="24"/>
              </w:rPr>
              <w:t>（调质），硬度为</w:t>
            </w:r>
            <w:r w:rsidRPr="00BC1062">
              <w:rPr>
                <w:sz w:val="24"/>
              </w:rPr>
              <w:t>280HBW</w:t>
            </w:r>
            <w:r w:rsidRPr="00BC1062">
              <w:rPr>
                <w:sz w:val="24"/>
              </w:rPr>
              <w:t>，大齿轮</w:t>
            </w:r>
            <w:r w:rsidRPr="00BC1062">
              <w:rPr>
                <w:sz w:val="24"/>
              </w:rPr>
              <w:t>45</w:t>
            </w:r>
            <w:r w:rsidR="005E7F76">
              <w:rPr>
                <w:rFonts w:hint="eastAsia"/>
                <w:sz w:val="24"/>
              </w:rPr>
              <w:t>Cr</w:t>
            </w:r>
            <w:r w:rsidRPr="00BC1062">
              <w:rPr>
                <w:sz w:val="24"/>
              </w:rPr>
              <w:t>（调质），硬度为</w:t>
            </w:r>
            <w:r w:rsidRPr="00BC1062">
              <w:rPr>
                <w:sz w:val="24"/>
              </w:rPr>
              <w:t>240HBW</w:t>
            </w:r>
            <w:r w:rsidRPr="00BC1062">
              <w:rPr>
                <w:sz w:val="24"/>
              </w:rPr>
              <w:t>。</w:t>
            </w:r>
          </w:p>
          <w:p w14:paraId="366F6445" w14:textId="77777777" w:rsidR="005E7F76" w:rsidRDefault="005E7F76" w:rsidP="00A27522">
            <w:pPr>
              <w:ind w:rightChars="12" w:right="25"/>
              <w:rPr>
                <w:rFonts w:ascii="Cambria Math" w:hAnsi="Cambria Math" w:cs="Cambria Math"/>
                <w:sz w:val="24"/>
              </w:rPr>
            </w:pPr>
          </w:p>
          <w:p w14:paraId="43218505" w14:textId="77777777" w:rsidR="005E7F76" w:rsidRDefault="005E7F76" w:rsidP="00A27522">
            <w:pPr>
              <w:ind w:rightChars="12" w:right="25"/>
              <w:rPr>
                <w:rFonts w:ascii="Cambria Math" w:hAnsi="Cambria Math" w:cs="Cambria Math"/>
                <w:sz w:val="24"/>
              </w:rPr>
            </w:pPr>
          </w:p>
          <w:p w14:paraId="5B0CB59E" w14:textId="4F777FD1" w:rsidR="003F0167" w:rsidRPr="00BC1062" w:rsidRDefault="003F0167" w:rsidP="00A27522">
            <w:pPr>
              <w:ind w:rightChars="12" w:right="25"/>
              <w:rPr>
                <w:sz w:val="24"/>
              </w:rPr>
            </w:pPr>
            <w:r w:rsidRPr="00BC1062">
              <w:rPr>
                <w:sz w:val="24"/>
              </w:rPr>
              <w:t>2</w:t>
            </w:r>
            <w:r w:rsidR="0044358D" w:rsidRPr="00BC1062">
              <w:rPr>
                <w:sz w:val="24"/>
              </w:rPr>
              <w:t>、</w:t>
            </w:r>
            <w:r w:rsidRPr="00BC1062">
              <w:rPr>
                <w:sz w:val="24"/>
              </w:rPr>
              <w:t>按齿面接触疲劳强度设计</w:t>
            </w:r>
          </w:p>
          <w:p w14:paraId="67DF84AB" w14:textId="04E52A40" w:rsidR="007A741E" w:rsidRPr="00BC1062" w:rsidRDefault="007A741E" w:rsidP="007A741E">
            <w:pPr>
              <w:tabs>
                <w:tab w:val="center" w:pos="3760"/>
                <w:tab w:val="right" w:pos="7520"/>
              </w:tabs>
              <w:ind w:rightChars="12" w:right="25"/>
              <w:rPr>
                <w:sz w:val="24"/>
              </w:rPr>
            </w:pPr>
            <w:r w:rsidRPr="00BC1062">
              <w:rPr>
                <w:sz w:val="24"/>
              </w:rPr>
              <w:tab/>
            </w:r>
            <w:r w:rsidRPr="00BC1062">
              <w:rPr>
                <w:position w:val="-34"/>
                <w:sz w:val="24"/>
              </w:rPr>
              <w:object w:dxaOrig="3640" w:dyaOrig="880" w14:anchorId="00B2BDC0">
                <v:shape id="_x0000_i1046" type="#_x0000_t75" style="width:181.65pt;height:44pt" o:ole="">
                  <v:imagedata r:id="rId53" o:title=""/>
                </v:shape>
                <o:OLEObject Type="Embed" ProgID="Equation.DSMT4" ShapeID="_x0000_i1046" DrawAspect="Content" ObjectID="_1812550920" r:id="rId54"/>
              </w:object>
            </w:r>
          </w:p>
          <w:p w14:paraId="7CD8AB25" w14:textId="034B84F5" w:rsidR="00D91412" w:rsidRPr="00BC1062" w:rsidRDefault="00D91412" w:rsidP="00D91412">
            <w:pPr>
              <w:ind w:rightChars="12" w:right="25"/>
              <w:rPr>
                <w:sz w:val="24"/>
              </w:rPr>
            </w:pPr>
            <w:r w:rsidRPr="00BC1062">
              <w:rPr>
                <w:sz w:val="24"/>
              </w:rPr>
              <w:t>（</w:t>
            </w:r>
            <w:r w:rsidRPr="00BC1062">
              <w:rPr>
                <w:sz w:val="24"/>
              </w:rPr>
              <w:t>1</w:t>
            </w:r>
            <w:r w:rsidRPr="00BC1062">
              <w:rPr>
                <w:sz w:val="24"/>
              </w:rPr>
              <w:t>）确定公式中各参数值</w:t>
            </w:r>
          </w:p>
          <w:p w14:paraId="75E15890" w14:textId="77777777" w:rsidR="007A741E" w:rsidRPr="00BC1062" w:rsidRDefault="007A741E" w:rsidP="007A741E">
            <w:pPr>
              <w:ind w:firstLineChars="200" w:firstLine="480"/>
            </w:pPr>
            <w:r w:rsidRPr="00BC1062">
              <w:rPr>
                <w:sz w:val="24"/>
              </w:rPr>
              <w:t>1)</w:t>
            </w:r>
            <w:r w:rsidRPr="00BC1062">
              <w:rPr>
                <w:sz w:val="24"/>
              </w:rPr>
              <w:t>试选</w:t>
            </w:r>
            <w:proofErr w:type="spellStart"/>
            <w:r w:rsidRPr="00BC1062">
              <w:rPr>
                <w:i/>
                <w:iCs/>
                <w:sz w:val="24"/>
              </w:rPr>
              <w:t>K</w:t>
            </w:r>
            <w:r w:rsidRPr="00BC1062">
              <w:rPr>
                <w:sz w:val="24"/>
                <w:vertAlign w:val="subscript"/>
              </w:rPr>
              <w:t>Ht</w:t>
            </w:r>
            <w:proofErr w:type="spellEnd"/>
            <w:r w:rsidRPr="00BC1062">
              <w:rPr>
                <w:sz w:val="24"/>
              </w:rPr>
              <w:t>=1.3</w:t>
            </w:r>
          </w:p>
          <w:p w14:paraId="610F8A7D" w14:textId="77777777" w:rsidR="007A741E" w:rsidRPr="00BC1062" w:rsidRDefault="007A741E" w:rsidP="007A741E">
            <w:pPr>
              <w:ind w:firstLineChars="200" w:firstLine="480"/>
            </w:pPr>
            <w:r w:rsidRPr="00BC1062">
              <w:rPr>
                <w:sz w:val="24"/>
              </w:rPr>
              <w:t>2)</w:t>
            </w:r>
            <w:r w:rsidRPr="00BC1062">
              <w:rPr>
                <w:sz w:val="24"/>
              </w:rPr>
              <w:t>计算小齿轮传递的扭矩</w:t>
            </w:r>
            <w:r w:rsidRPr="00BC1062">
              <w:rPr>
                <w:sz w:val="24"/>
              </w:rPr>
              <w:t>:</w:t>
            </w:r>
          </w:p>
          <w:p w14:paraId="2C40D91E" w14:textId="2FDFE535" w:rsidR="007A741E" w:rsidRPr="00BC1062" w:rsidRDefault="00233517" w:rsidP="007A741E">
            <w:pPr>
              <w:pStyle w:val="aa"/>
              <w:spacing w:after="0"/>
              <w:ind w:firstLine="480"/>
            </w:pPr>
            <m:oMathPara>
              <m:oMath>
                <m:r>
                  <w:rPr>
                    <w:rFonts w:ascii="Cambria Math" w:eastAsia="Cambria Math" w:hAnsi="Cambria Math"/>
                  </w:rPr>
                  <m:t>T</m:t>
                </m:r>
                <m:r>
                  <m:rPr>
                    <m:sty m:val="p"/>
                  </m:rPr>
                  <w:rPr>
                    <w:rFonts w:ascii="Cambria Math" w:eastAsia="Cambria Math" w:hAnsi="Cambria Math"/>
                  </w:rPr>
                  <m:t>=46.648N·m</m:t>
                </m:r>
              </m:oMath>
            </m:oMathPara>
          </w:p>
          <w:p w14:paraId="4ED62977" w14:textId="42D97B69" w:rsidR="007A741E" w:rsidRPr="00BC1062" w:rsidRDefault="007A741E" w:rsidP="007A741E">
            <w:pPr>
              <w:ind w:firstLineChars="200" w:firstLine="480"/>
            </w:pPr>
            <w:r w:rsidRPr="00BC1062">
              <w:rPr>
                <w:sz w:val="24"/>
              </w:rPr>
              <w:t>3)</w:t>
            </w:r>
            <w:r w:rsidR="00233517" w:rsidRPr="00BC1062">
              <w:rPr>
                <w:sz w:val="24"/>
              </w:rPr>
              <w:t>查表</w:t>
            </w:r>
            <w:r w:rsidRPr="00BC1062">
              <w:rPr>
                <w:sz w:val="24"/>
              </w:rPr>
              <w:t>选取齿宽系数</w:t>
            </w:r>
            <w:proofErr w:type="spellStart"/>
            <w:r w:rsidRPr="00BC1062">
              <w:rPr>
                <w:i/>
                <w:iCs/>
                <w:sz w:val="24"/>
              </w:rPr>
              <w:t>φ</w:t>
            </w:r>
            <w:r w:rsidRPr="00BC1062">
              <w:rPr>
                <w:sz w:val="24"/>
                <w:vertAlign w:val="subscript"/>
              </w:rPr>
              <w:t>d</w:t>
            </w:r>
            <w:proofErr w:type="spellEnd"/>
            <w:r w:rsidRPr="00BC1062">
              <w:rPr>
                <w:sz w:val="24"/>
              </w:rPr>
              <w:t>=1</w:t>
            </w:r>
            <w:r w:rsidRPr="00BC1062">
              <w:rPr>
                <w:sz w:val="24"/>
              </w:rPr>
              <w:t>。</w:t>
            </w:r>
          </w:p>
          <w:p w14:paraId="0901A4B5" w14:textId="77777777" w:rsidR="007A741E" w:rsidRPr="00BC1062" w:rsidRDefault="007A741E" w:rsidP="007A741E">
            <w:pPr>
              <w:ind w:firstLineChars="200" w:firstLine="480"/>
            </w:pPr>
            <w:r w:rsidRPr="00BC1062">
              <w:rPr>
                <w:sz w:val="24"/>
              </w:rPr>
              <w:t>4)</w:t>
            </w:r>
            <w:r w:rsidRPr="00BC1062">
              <w:rPr>
                <w:sz w:val="24"/>
              </w:rPr>
              <w:t>计算区域系数</w:t>
            </w:r>
            <w:r w:rsidRPr="0032736C">
              <w:rPr>
                <w:i/>
                <w:iCs/>
                <w:sz w:val="24"/>
              </w:rPr>
              <w:t>Z</w:t>
            </w:r>
            <w:r w:rsidRPr="00BC1062">
              <w:rPr>
                <w:sz w:val="24"/>
                <w:vertAlign w:val="subscript"/>
              </w:rPr>
              <w:t>H</w:t>
            </w:r>
          </w:p>
          <w:p w14:paraId="1F186B81" w14:textId="05331C98" w:rsidR="007A741E" w:rsidRPr="00BC1062" w:rsidRDefault="00000000" w:rsidP="007A741E">
            <w:pPr>
              <w:pStyle w:val="aa"/>
              <w:spacing w:after="0"/>
              <w:ind w:firstLine="480"/>
            </w:pPr>
            <m:oMathPara>
              <m:oMath>
                <m:sSub>
                  <m:sSubPr>
                    <m:ctrlPr>
                      <w:rPr>
                        <w:rFonts w:ascii="Cambria Math" w:hAnsi="Cambria Math"/>
                        <w:i/>
                      </w:rPr>
                    </m:ctrlPr>
                  </m:sSubPr>
                  <m:e>
                    <m:r>
                      <w:rPr>
                        <w:rFonts w:ascii="Cambria Math" w:eastAsia="Cambria Math" w:hAnsi="Cambria Math"/>
                      </w:rPr>
                      <m:t>Z</m:t>
                    </m:r>
                  </m:e>
                  <m:sub>
                    <m:r>
                      <w:rPr>
                        <w:rFonts w:ascii="Cambria Math" w:eastAsia="Cambria Math" w:hAnsi="Cambria Math"/>
                      </w:rPr>
                      <m:t>H</m:t>
                    </m:r>
                  </m:sub>
                </m:sSub>
                <m:r>
                  <m:rPr>
                    <m:sty m:val="p"/>
                  </m:rPr>
                  <w:rPr>
                    <w:rFonts w:ascii="Cambria Math" w:eastAsia="Cambria Math" w:hAnsi="Cambria Math"/>
                  </w:rPr>
                  <m:t>=</m:t>
                </m:r>
                <m:rad>
                  <m:radPr>
                    <m:degHide m:val="1"/>
                    <m:ctrlPr>
                      <w:rPr>
                        <w:rFonts w:ascii="Cambria Math" w:hAnsi="Cambria Math"/>
                      </w:rPr>
                    </m:ctrlPr>
                  </m:radPr>
                  <m:deg/>
                  <m:e>
                    <m:f>
                      <m:fPr>
                        <m:ctrlPr>
                          <w:rPr>
                            <w:rFonts w:ascii="Cambria Math" w:eastAsia="Cambria Math" w:hAnsi="Cambria Math"/>
                          </w:rPr>
                        </m:ctrlPr>
                      </m:fPr>
                      <m:num>
                        <m:r>
                          <m:rPr>
                            <m:sty m:val="p"/>
                          </m:rPr>
                          <w:rPr>
                            <w:rFonts w:ascii="Cambria Math" w:eastAsia="Cambria Math" w:hAnsi="Cambria Math"/>
                          </w:rPr>
                          <m:t>2</m:t>
                        </m:r>
                      </m:num>
                      <m:den>
                        <m:r>
                          <m:rPr>
                            <m:sty m:val="p"/>
                          </m:rPr>
                          <w:rPr>
                            <w:rFonts w:ascii="Cambria Math" w:eastAsia="Cambria Math" w:hAnsi="Cambria Math"/>
                          </w:rPr>
                          <m:t>cos α×sin α</m:t>
                        </m:r>
                      </m:den>
                    </m:f>
                  </m:e>
                </m:rad>
                <m:r>
                  <m:rPr>
                    <m:sty m:val="p"/>
                  </m:rPr>
                  <w:rPr>
                    <w:rFonts w:ascii="Cambria Math" w:eastAsia="Cambria Math" w:hAnsi="Cambria Math"/>
                  </w:rPr>
                  <m:t>=</m:t>
                </m:r>
                <m:rad>
                  <m:radPr>
                    <m:degHide m:val="1"/>
                    <m:ctrlPr>
                      <w:rPr>
                        <w:rFonts w:ascii="Cambria Math" w:hAnsi="Cambria Math"/>
                      </w:rPr>
                    </m:ctrlPr>
                  </m:radPr>
                  <m:deg/>
                  <m:e>
                    <m:f>
                      <m:fPr>
                        <m:ctrlPr>
                          <w:rPr>
                            <w:rFonts w:ascii="Cambria Math" w:eastAsia="Cambria Math" w:hAnsi="Cambria Math"/>
                          </w:rPr>
                        </m:ctrlPr>
                      </m:fPr>
                      <m:num>
                        <m:r>
                          <m:rPr>
                            <m:sty m:val="p"/>
                          </m:rPr>
                          <w:rPr>
                            <w:rFonts w:ascii="Cambria Math" w:eastAsia="Cambria Math" w:hAnsi="Cambria Math"/>
                          </w:rPr>
                          <m:t>2</m:t>
                        </m:r>
                      </m:num>
                      <m:den>
                        <m:r>
                          <m:rPr>
                            <m:sty m:val="p"/>
                          </m:rPr>
                          <w:rPr>
                            <w:rFonts w:ascii="Cambria Math" w:eastAsia="Cambria Math" w:hAnsi="Cambria Math"/>
                          </w:rPr>
                          <m:t>cos 20°×sin 20°</m:t>
                        </m:r>
                      </m:den>
                    </m:f>
                  </m:e>
                </m:rad>
                <m:r>
                  <m:rPr>
                    <m:sty m:val="p"/>
                  </m:rPr>
                  <w:rPr>
                    <w:rFonts w:ascii="Cambria Math" w:eastAsia="Cambria Math" w:hAnsi="Cambria Math"/>
                  </w:rPr>
                  <m:t>=2.495</m:t>
                </m:r>
              </m:oMath>
            </m:oMathPara>
          </w:p>
          <w:p w14:paraId="06E0ECBD" w14:textId="4EF05A43" w:rsidR="007A741E" w:rsidRPr="00BC1062" w:rsidRDefault="007A741E" w:rsidP="007A741E">
            <w:pPr>
              <w:ind w:firstLineChars="200" w:firstLine="480"/>
            </w:pPr>
            <w:r w:rsidRPr="00BC1062">
              <w:rPr>
                <w:sz w:val="24"/>
              </w:rPr>
              <w:t>5)</w:t>
            </w:r>
            <w:r w:rsidR="002A063C">
              <w:rPr>
                <w:rFonts w:hint="eastAsia"/>
                <w:sz w:val="24"/>
              </w:rPr>
              <w:t>查表</w:t>
            </w:r>
            <w:r w:rsidRPr="00BC1062">
              <w:rPr>
                <w:sz w:val="24"/>
              </w:rPr>
              <w:t>查得材料的弹性影响系数</w:t>
            </w:r>
            <w:r w:rsidRPr="002A063C">
              <w:rPr>
                <w:i/>
                <w:iCs/>
                <w:sz w:val="24"/>
              </w:rPr>
              <w:t>Z</w:t>
            </w:r>
            <w:r w:rsidRPr="00BC1062">
              <w:rPr>
                <w:sz w:val="24"/>
                <w:vertAlign w:val="subscript"/>
              </w:rPr>
              <w:t>E</w:t>
            </w:r>
            <w:r w:rsidRPr="00BC1062">
              <w:rPr>
                <w:sz w:val="24"/>
              </w:rPr>
              <w:t>=189.8MPa</w:t>
            </w:r>
            <w:r w:rsidRPr="00BC1062">
              <w:rPr>
                <w:sz w:val="24"/>
              </w:rPr>
              <w:t>。</w:t>
            </w:r>
          </w:p>
          <w:p w14:paraId="7DE6BCF6" w14:textId="75C3AD07" w:rsidR="007A741E" w:rsidRPr="00BC1062" w:rsidRDefault="007A741E" w:rsidP="007A741E">
            <w:pPr>
              <w:ind w:firstLineChars="200" w:firstLine="480"/>
            </w:pPr>
            <w:r w:rsidRPr="00BC1062">
              <w:rPr>
                <w:sz w:val="24"/>
              </w:rPr>
              <w:t>6)</w:t>
            </w:r>
            <w:r w:rsidRPr="00BC1062">
              <w:rPr>
                <w:sz w:val="24"/>
              </w:rPr>
              <w:t>计算接触疲劳强度用重合度系数</w:t>
            </w:r>
            <w:proofErr w:type="spellStart"/>
            <w:r w:rsidRPr="00BC1062">
              <w:rPr>
                <w:i/>
                <w:iCs/>
                <w:sz w:val="24"/>
              </w:rPr>
              <w:t>Z</w:t>
            </w:r>
            <w:r w:rsidRPr="00BC1062">
              <w:rPr>
                <w:sz w:val="24"/>
                <w:vertAlign w:val="subscript"/>
              </w:rPr>
              <w:t>ε</w:t>
            </w:r>
            <w:proofErr w:type="spellEnd"/>
            <w:r w:rsidRPr="00BC1062">
              <w:rPr>
                <w:sz w:val="24"/>
              </w:rPr>
              <w:t>。</w:t>
            </w:r>
          </w:p>
          <w:p w14:paraId="17EC3350" w14:textId="43121F22" w:rsidR="007A741E" w:rsidRPr="00BC1062" w:rsidRDefault="00000000" w:rsidP="007A741E">
            <w:pPr>
              <w:pStyle w:val="aa"/>
              <w:spacing w:after="0"/>
              <w:ind w:firstLine="480"/>
              <w:rPr>
                <w:i/>
                <w:iCs/>
              </w:rPr>
            </w:pPr>
            <m:oMathPara>
              <m:oMath>
                <m:sSub>
                  <m:sSubPr>
                    <m:ctrlPr>
                      <w:rPr>
                        <w:rFonts w:ascii="Cambria Math" w:hAnsi="Cambria Math"/>
                        <w:i/>
                        <w:iCs/>
                      </w:rPr>
                    </m:ctrlPr>
                  </m:sSubPr>
                  <m:e>
                    <m:r>
                      <w:rPr>
                        <w:rFonts w:ascii="Cambria Math" w:eastAsia="Cambria Math" w:hAnsi="Cambria Math"/>
                      </w:rPr>
                      <m:t>α</m:t>
                    </m:r>
                  </m:e>
                  <m:sub>
                    <m:r>
                      <w:rPr>
                        <w:rFonts w:ascii="Cambria Math" w:eastAsia="Cambria Math" w:hAnsi="Cambria Math"/>
                      </w:rPr>
                      <m:t>a1</m:t>
                    </m:r>
                  </m:sub>
                </m:sSub>
                <m:r>
                  <w:rPr>
                    <w:rFonts w:ascii="Cambria Math" w:eastAsia="Cambria Math" w:hAnsi="Cambria Math"/>
                  </w:rPr>
                  <m:t>=</m:t>
                </m:r>
                <m:r>
                  <m:rPr>
                    <m:sty m:val="p"/>
                  </m:rPr>
                  <w:rPr>
                    <w:rFonts w:ascii="Cambria Math" w:eastAsia="Cambria Math" w:hAnsi="Cambria Math"/>
                  </w:rPr>
                  <m:t>arccos</m:t>
                </m:r>
                <m:d>
                  <m:dPr>
                    <m:ctrlPr>
                      <w:rPr>
                        <w:rFonts w:ascii="Cambria Math" w:eastAsia="Cambria Math" w:hAnsi="Cambria Math"/>
                        <w:i/>
                        <w:iCs/>
                      </w:rPr>
                    </m:ctrlPr>
                  </m:dPr>
                  <m:e>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1</m:t>
                            </m:r>
                          </m:sub>
                        </m:sSub>
                        <m:r>
                          <w:rPr>
                            <w:rFonts w:ascii="Cambria Math" w:eastAsia="Cambria Math" w:hAnsi="Cambria Math"/>
                          </w:rPr>
                          <m:t>×</m:t>
                        </m:r>
                        <m:r>
                          <m:rPr>
                            <m:sty m:val="p"/>
                          </m:rPr>
                          <w:rPr>
                            <w:rFonts w:ascii="Cambria Math" w:eastAsia="Cambria Math" w:hAnsi="Cambria Math"/>
                          </w:rPr>
                          <m:t>cos</m:t>
                        </m:r>
                        <m:r>
                          <w:rPr>
                            <w:rFonts w:ascii="Cambria Math" w:eastAsia="Cambria Math" w:hAnsi="Cambria Math"/>
                          </w:rPr>
                          <m:t>α</m:t>
                        </m:r>
                      </m:num>
                      <m:den>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1</m:t>
                            </m:r>
                          </m:sub>
                        </m:sSub>
                        <m:r>
                          <w:rPr>
                            <w:rFonts w:ascii="Cambria Math" w:eastAsia="Cambria Math" w:hAnsi="Cambria Math"/>
                          </w:rPr>
                          <m:t>+2</m:t>
                        </m:r>
                        <m:sSubSup>
                          <m:sSubSupPr>
                            <m:ctrlPr>
                              <w:rPr>
                                <w:rFonts w:ascii="Cambria Math" w:hAnsi="Cambria Math"/>
                                <w:i/>
                                <w:iCs/>
                              </w:rPr>
                            </m:ctrlPr>
                          </m:sSubSupPr>
                          <m:e>
                            <m:r>
                              <w:rPr>
                                <w:rFonts w:ascii="Cambria Math" w:eastAsia="Cambria Math" w:hAnsi="Cambria Math"/>
                              </w:rPr>
                              <m:t>h</m:t>
                            </m:r>
                          </m:e>
                          <m:sub>
                            <m:r>
                              <w:rPr>
                                <w:rFonts w:ascii="Cambria Math" w:eastAsia="Cambria Math" w:hAnsi="Cambria Math"/>
                              </w:rPr>
                              <m:t>an</m:t>
                            </m:r>
                          </m:sub>
                          <m:sup>
                            <m:r>
                              <w:rPr>
                                <w:rFonts w:ascii="Cambria Math" w:eastAsia="Cambria Math" w:hAnsi="Cambria Math"/>
                              </w:rPr>
                              <m:t>*</m:t>
                            </m:r>
                          </m:sup>
                        </m:sSubSup>
                      </m:den>
                    </m:f>
                  </m:e>
                </m:d>
                <m:r>
                  <w:rPr>
                    <w:rFonts w:ascii="Cambria Math" w:eastAsia="Cambria Math" w:hAnsi="Cambria Math"/>
                  </w:rPr>
                  <m:t>=</m:t>
                </m:r>
                <m:r>
                  <m:rPr>
                    <m:sty m:val="p"/>
                  </m:rPr>
                  <w:rPr>
                    <w:rFonts w:ascii="Cambria Math" w:eastAsia="Cambria Math" w:hAnsi="Cambria Math"/>
                  </w:rPr>
                  <m:t>arccos</m:t>
                </m:r>
                <m:d>
                  <m:dPr>
                    <m:ctrlPr>
                      <w:rPr>
                        <w:rFonts w:ascii="Cambria Math" w:eastAsia="Cambria Math" w:hAnsi="Cambria Math"/>
                        <w:i/>
                        <w:iCs/>
                      </w:rPr>
                    </m:ctrlPr>
                  </m:dPr>
                  <m:e>
                    <m:f>
                      <m:fPr>
                        <m:ctrlPr>
                          <w:rPr>
                            <w:rFonts w:ascii="Cambria Math" w:eastAsia="Cambria Math" w:hAnsi="Cambria Math"/>
                            <w:i/>
                            <w:iCs/>
                          </w:rPr>
                        </m:ctrlPr>
                      </m:fPr>
                      <m:num>
                        <m:r>
                          <w:rPr>
                            <w:rFonts w:ascii="Cambria Math" w:eastAsia="Cambria Math" w:hAnsi="Cambria Math"/>
                          </w:rPr>
                          <m:t>30×</m:t>
                        </m:r>
                        <m:r>
                          <m:rPr>
                            <m:sty m:val="p"/>
                          </m:rPr>
                          <w:rPr>
                            <w:rFonts w:ascii="Cambria Math" w:eastAsia="Cambria Math" w:hAnsi="Cambria Math"/>
                          </w:rPr>
                          <m:t>cos</m:t>
                        </m:r>
                        <m:r>
                          <w:rPr>
                            <w:rFonts w:ascii="Cambria Math" w:eastAsia="Cambria Math" w:hAnsi="Cambria Math"/>
                          </w:rPr>
                          <m:t>20°</m:t>
                        </m:r>
                      </m:num>
                      <m:den>
                        <m:r>
                          <w:rPr>
                            <w:rFonts w:ascii="Cambria Math" w:eastAsia="Cambria Math" w:hAnsi="Cambria Math"/>
                          </w:rPr>
                          <m:t>30+2×1</m:t>
                        </m:r>
                      </m:den>
                    </m:f>
                  </m:e>
                </m:d>
                <m:r>
                  <w:rPr>
                    <w:rFonts w:ascii="Cambria Math" w:eastAsia="Cambria Math" w:hAnsi="Cambria Math"/>
                  </w:rPr>
                  <m:t>=28.24139°</m:t>
                </m:r>
              </m:oMath>
            </m:oMathPara>
          </w:p>
          <w:p w14:paraId="5B7946F9" w14:textId="0A117B5E" w:rsidR="007A741E" w:rsidRPr="00BC1062" w:rsidRDefault="00000000" w:rsidP="007A741E">
            <w:pPr>
              <w:pStyle w:val="aa"/>
              <w:spacing w:after="0"/>
              <w:ind w:firstLine="480"/>
            </w:pPr>
            <m:oMathPara>
              <m:oMath>
                <m:sSub>
                  <m:sSubPr>
                    <m:ctrlPr>
                      <w:rPr>
                        <w:rFonts w:ascii="Cambria Math" w:hAnsi="Cambria Math"/>
                        <w:i/>
                        <w:iCs/>
                      </w:rPr>
                    </m:ctrlPr>
                  </m:sSubPr>
                  <m:e>
                    <m:r>
                      <w:rPr>
                        <w:rFonts w:ascii="Cambria Math" w:eastAsia="Cambria Math" w:hAnsi="Cambria Math"/>
                      </w:rPr>
                      <m:t>α</m:t>
                    </m:r>
                  </m:e>
                  <m:sub>
                    <m:r>
                      <w:rPr>
                        <w:rFonts w:ascii="Cambria Math" w:eastAsia="Cambria Math" w:hAnsi="Cambria Math"/>
                      </w:rPr>
                      <m:t>a2</m:t>
                    </m:r>
                  </m:sub>
                </m:sSub>
                <m:r>
                  <m:rPr>
                    <m:sty m:val="p"/>
                  </m:rPr>
                  <w:rPr>
                    <w:rFonts w:ascii="Cambria Math" w:eastAsia="Cambria Math" w:hAnsi="Cambria Math"/>
                  </w:rPr>
                  <m:t>=arccos</m:t>
                </m:r>
                <m:d>
                  <m:dPr>
                    <m:ctrlPr>
                      <w:rPr>
                        <w:rFonts w:ascii="Cambria Math" w:eastAsia="Cambria Math" w:hAnsi="Cambria Math"/>
                      </w:rPr>
                    </m:ctrlPr>
                  </m:dPr>
                  <m:e>
                    <m:f>
                      <m:fPr>
                        <m:ctrlPr>
                          <w:rPr>
                            <w:rFonts w:ascii="Cambria Math" w:eastAsia="Cambria Math" w:hAnsi="Cambria Math"/>
                          </w:rPr>
                        </m:ctrlPr>
                      </m:fPr>
                      <m:num>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2</m:t>
                            </m:r>
                          </m:sub>
                        </m:sSub>
                        <m:r>
                          <m:rPr>
                            <m:sty m:val="p"/>
                          </m:rPr>
                          <w:rPr>
                            <w:rFonts w:ascii="Cambria Math" w:eastAsia="Cambria Math" w:hAnsi="Cambria Math"/>
                          </w:rPr>
                          <m:t xml:space="preserve">×cos </m:t>
                        </m:r>
                        <m:r>
                          <w:rPr>
                            <w:rFonts w:ascii="Cambria Math" w:eastAsia="Cambria Math" w:hAnsi="Cambria Math"/>
                          </w:rPr>
                          <m:t>α</m:t>
                        </m:r>
                      </m:num>
                      <m:den>
                        <m:sSub>
                          <m:sSubPr>
                            <m:ctrlPr>
                              <w:rPr>
                                <w:rFonts w:ascii="Cambria Math" w:hAnsi="Cambria Math"/>
                              </w:rPr>
                            </m:ctrlPr>
                          </m:sSubPr>
                          <m:e>
                            <m:r>
                              <w:rPr>
                                <w:rFonts w:ascii="Cambria Math" w:eastAsia="Cambria Math" w:hAnsi="Cambria Math"/>
                              </w:rPr>
                              <m:t>z</m:t>
                            </m:r>
                          </m:e>
                          <m:sub>
                            <m:r>
                              <m:rPr>
                                <m:sty m:val="p"/>
                              </m:rPr>
                              <w:rPr>
                                <w:rFonts w:ascii="Cambria Math" w:eastAsia="Cambria Math" w:hAnsi="Cambria Math"/>
                              </w:rPr>
                              <m:t>2</m:t>
                            </m:r>
                          </m:sub>
                        </m:sSub>
                        <m:r>
                          <m:rPr>
                            <m:sty m:val="p"/>
                          </m:rPr>
                          <w:rPr>
                            <w:rFonts w:ascii="Cambria Math" w:eastAsia="Cambria Math" w:hAnsi="Cambria Math"/>
                          </w:rPr>
                          <m:t>+2</m:t>
                        </m:r>
                        <m:sSubSup>
                          <m:sSubSupPr>
                            <m:ctrlPr>
                              <w:rPr>
                                <w:rFonts w:ascii="Cambria Math" w:hAnsi="Cambria Math"/>
                              </w:rPr>
                            </m:ctrlPr>
                          </m:sSubSupPr>
                          <m:e>
                            <m:r>
                              <w:rPr>
                                <w:rFonts w:ascii="Cambria Math" w:eastAsia="Cambria Math" w:hAnsi="Cambria Math"/>
                              </w:rPr>
                              <m:t>h</m:t>
                            </m:r>
                          </m:e>
                          <m:sub>
                            <m:r>
                              <m:rPr>
                                <m:sty m:val="p"/>
                              </m:rPr>
                              <w:rPr>
                                <w:rFonts w:ascii="Cambria Math" w:eastAsia="Cambria Math" w:hAnsi="Cambria Math"/>
                              </w:rPr>
                              <m:t>an</m:t>
                            </m:r>
                          </m:sub>
                          <m:sup>
                            <m:r>
                              <m:rPr>
                                <m:sty m:val="p"/>
                              </m:rPr>
                              <w:rPr>
                                <w:rFonts w:ascii="Cambria Math" w:eastAsia="Cambria Math" w:hAnsi="Cambria Math"/>
                              </w:rPr>
                              <m:t>*</m:t>
                            </m:r>
                          </m:sup>
                        </m:sSubSup>
                      </m:den>
                    </m:f>
                  </m:e>
                </m:d>
                <m:r>
                  <m:rPr>
                    <m:sty m:val="p"/>
                  </m:rPr>
                  <w:rPr>
                    <w:rFonts w:ascii="Cambria Math" w:eastAsia="Cambria Math" w:hAnsi="Cambria Math"/>
                  </w:rPr>
                  <m:t>=arccos</m:t>
                </m:r>
                <m:d>
                  <m:dPr>
                    <m:ctrlPr>
                      <w:rPr>
                        <w:rFonts w:ascii="Cambria Math" w:eastAsia="Cambria Math" w:hAnsi="Cambria Math"/>
                      </w:rPr>
                    </m:ctrlPr>
                  </m:dPr>
                  <m:e>
                    <m:f>
                      <m:fPr>
                        <m:ctrlPr>
                          <w:rPr>
                            <w:rFonts w:ascii="Cambria Math" w:eastAsia="Cambria Math" w:hAnsi="Cambria Math"/>
                          </w:rPr>
                        </m:ctrlPr>
                      </m:fPr>
                      <m:num>
                        <m:r>
                          <m:rPr>
                            <m:sty m:val="p"/>
                          </m:rPr>
                          <w:rPr>
                            <w:rFonts w:ascii="Cambria Math" w:eastAsia="Cambria Math" w:hAnsi="Cambria Math"/>
                          </w:rPr>
                          <m:t>137×cos 20°</m:t>
                        </m:r>
                      </m:num>
                      <m:den>
                        <m:r>
                          <m:rPr>
                            <m:sty m:val="p"/>
                          </m:rPr>
                          <w:rPr>
                            <w:rFonts w:ascii="Cambria Math" w:eastAsia="Cambria Math" w:hAnsi="Cambria Math"/>
                          </w:rPr>
                          <m:t>137+2×1</m:t>
                        </m:r>
                      </m:den>
                    </m:f>
                  </m:e>
                </m:d>
                <m:r>
                  <m:rPr>
                    <m:sty m:val="p"/>
                  </m:rPr>
                  <w:rPr>
                    <w:rFonts w:ascii="Cambria Math" w:eastAsia="Cambria Math" w:hAnsi="Cambria Math"/>
                  </w:rPr>
                  <m:t>=22.15427°</m:t>
                </m:r>
              </m:oMath>
            </m:oMathPara>
          </w:p>
          <w:p w14:paraId="56A4A02A" w14:textId="18314402" w:rsidR="007A741E" w:rsidRPr="00BC1062" w:rsidRDefault="00000000" w:rsidP="007A741E">
            <w:pPr>
              <w:pStyle w:val="aa"/>
              <w:spacing w:after="0"/>
              <w:ind w:firstLine="480"/>
            </w:pPr>
            <m:oMathPara>
              <m:oMath>
                <m:sSub>
                  <m:sSubPr>
                    <m:ctrlPr>
                      <w:rPr>
                        <w:rFonts w:ascii="Cambria Math" w:hAnsi="Cambria Math"/>
                        <w:i/>
                        <w:iCs/>
                      </w:rPr>
                    </m:ctrlPr>
                  </m:sSubPr>
                  <m:e>
                    <m:r>
                      <w:rPr>
                        <w:rFonts w:ascii="Cambria Math" w:eastAsia="Cambria Math" w:hAnsi="Cambria Math"/>
                      </w:rPr>
                      <m:t>ε</m:t>
                    </m:r>
                  </m:e>
                  <m:sub>
                    <m:r>
                      <w:rPr>
                        <w:rFonts w:ascii="Cambria Math" w:eastAsia="Cambria Math" w:hAnsi="Cambria Math"/>
                      </w:rPr>
                      <m:t>α</m:t>
                    </m:r>
                  </m:sub>
                </m:sSub>
                <m:r>
                  <m:rPr>
                    <m:sty m:val="p"/>
                  </m:rPr>
                  <w:rPr>
                    <w:rFonts w:ascii="Cambria Math" w:eastAsia="Cambria Math" w:hAnsi="Cambria Math"/>
                  </w:rPr>
                  <m:t>=</m:t>
                </m:r>
                <m:f>
                  <m:fPr>
                    <m:ctrlPr>
                      <w:rPr>
                        <w:rFonts w:ascii="Cambria Math" w:eastAsia="Cambria Math" w:hAnsi="Cambria Math"/>
                      </w:rPr>
                    </m:ctrlPr>
                  </m:fPr>
                  <m:num>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1</m:t>
                        </m:r>
                      </m:sub>
                    </m:sSub>
                    <m:d>
                      <m:dPr>
                        <m:ctrlPr>
                          <w:rPr>
                            <w:rFonts w:ascii="Cambria Math" w:eastAsia="Cambria Math" w:hAnsi="Cambria Math"/>
                          </w:rPr>
                        </m:ctrlPr>
                      </m:dPr>
                      <m:e>
                        <m:r>
                          <m:rPr>
                            <m:sty m:val="p"/>
                          </m:rPr>
                          <w:rPr>
                            <w:rFonts w:ascii="Cambria Math" w:eastAsia="Cambria Math" w:hAnsi="Cambria Math"/>
                          </w:rPr>
                          <m:t xml:space="preserve">tan </m:t>
                        </m:r>
                        <m:sSub>
                          <m:sSubPr>
                            <m:ctrlPr>
                              <w:rPr>
                                <w:rFonts w:ascii="Cambria Math" w:hAnsi="Cambria Math"/>
                                <w:i/>
                                <w:iCs/>
                              </w:rPr>
                            </m:ctrlPr>
                          </m:sSubPr>
                          <m:e>
                            <m:r>
                              <w:rPr>
                                <w:rFonts w:ascii="Cambria Math" w:eastAsia="Cambria Math" w:hAnsi="Cambria Math"/>
                              </w:rPr>
                              <m:t>α</m:t>
                            </m:r>
                          </m:e>
                          <m:sub>
                            <m:r>
                              <w:rPr>
                                <w:rFonts w:ascii="Cambria Math" w:eastAsia="Cambria Math" w:hAnsi="Cambria Math"/>
                              </w:rPr>
                              <m:t>a1</m:t>
                            </m:r>
                          </m:sub>
                        </m:sSub>
                        <m:r>
                          <m:rPr>
                            <m:sty m:val="p"/>
                          </m:rPr>
                          <w:rPr>
                            <w:rFonts w:ascii="Cambria Math" w:eastAsia="Cambria Math" w:hAnsi="Cambria Math"/>
                          </w:rPr>
                          <m:t xml:space="preserve">-tan </m:t>
                        </m:r>
                        <m:r>
                          <w:rPr>
                            <w:rFonts w:ascii="Cambria Math" w:eastAsia="Cambria Math" w:hAnsi="Cambria Math"/>
                          </w:rPr>
                          <m:t>α'</m:t>
                        </m:r>
                      </m:e>
                    </m:d>
                    <m:r>
                      <m:rPr>
                        <m:sty m:val="p"/>
                      </m:rPr>
                      <w:rPr>
                        <w:rFonts w:ascii="Cambria Math" w:eastAsia="Cambria Math" w:hAnsi="Cambria Math"/>
                      </w:rPr>
                      <m:t>+</m:t>
                    </m:r>
                    <m:sSub>
                      <m:sSubPr>
                        <m:ctrlPr>
                          <w:rPr>
                            <w:rFonts w:ascii="Cambria Math" w:hAnsi="Cambria Math"/>
                          </w:rPr>
                        </m:ctrlPr>
                      </m:sSubPr>
                      <m:e>
                        <m:r>
                          <m:rPr>
                            <m:sty m:val="p"/>
                          </m:rPr>
                          <w:rPr>
                            <w:rFonts w:ascii="Cambria Math" w:eastAsia="Cambria Math" w:hAnsi="Cambria Math"/>
                          </w:rPr>
                          <m:t>z</m:t>
                        </m:r>
                      </m:e>
                      <m:sub>
                        <m:r>
                          <m:rPr>
                            <m:sty m:val="p"/>
                          </m:rPr>
                          <w:rPr>
                            <w:rFonts w:ascii="Cambria Math" w:eastAsia="Cambria Math" w:hAnsi="Cambria Math"/>
                          </w:rPr>
                          <m:t>2</m:t>
                        </m:r>
                      </m:sub>
                    </m:sSub>
                    <m:d>
                      <m:dPr>
                        <m:ctrlPr>
                          <w:rPr>
                            <w:rFonts w:ascii="Cambria Math" w:eastAsia="Cambria Math" w:hAnsi="Cambria Math"/>
                          </w:rPr>
                        </m:ctrlPr>
                      </m:dPr>
                      <m:e>
                        <m:r>
                          <m:rPr>
                            <m:sty m:val="p"/>
                          </m:rPr>
                          <w:rPr>
                            <w:rFonts w:ascii="Cambria Math" w:eastAsia="Cambria Math" w:hAnsi="Cambria Math"/>
                          </w:rPr>
                          <m:t>tan</m:t>
                        </m:r>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α</m:t>
                            </m:r>
                          </m:e>
                          <m:sub>
                            <m:r>
                              <w:rPr>
                                <w:rFonts w:ascii="Cambria Math" w:eastAsia="Cambria Math" w:hAnsi="Cambria Math"/>
                              </w:rPr>
                              <m:t>a2</m:t>
                            </m:r>
                          </m:sub>
                        </m:sSub>
                        <m:r>
                          <m:rPr>
                            <m:sty m:val="p"/>
                          </m:rPr>
                          <w:rPr>
                            <w:rFonts w:ascii="Cambria Math" w:eastAsia="Cambria Math" w:hAnsi="Cambria Math"/>
                          </w:rPr>
                          <m:t xml:space="preserve">-tan </m:t>
                        </m:r>
                        <m:r>
                          <w:rPr>
                            <w:rFonts w:ascii="Cambria Math" w:eastAsia="Cambria Math" w:hAnsi="Cambria Math"/>
                          </w:rPr>
                          <m:t>α'</m:t>
                        </m:r>
                      </m:e>
                    </m:d>
                  </m:num>
                  <m:den>
                    <m:r>
                      <m:rPr>
                        <m:sty m:val="p"/>
                      </m:rPr>
                      <w:rPr>
                        <w:rFonts w:ascii="Cambria Math" w:eastAsia="Cambria Math" w:hAnsi="Cambria Math"/>
                      </w:rPr>
                      <m:t>2π</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30×</m:t>
                    </m:r>
                    <m:d>
                      <m:dPr>
                        <m:ctrlPr>
                          <w:rPr>
                            <w:rFonts w:ascii="Cambria Math" w:eastAsia="Cambria Math" w:hAnsi="Cambria Math"/>
                          </w:rPr>
                        </m:ctrlPr>
                      </m:dPr>
                      <m:e>
                        <m:r>
                          <m:rPr>
                            <m:sty m:val="p"/>
                          </m:rPr>
                          <w:rPr>
                            <w:rFonts w:ascii="Cambria Math" w:eastAsia="Cambria Math" w:hAnsi="Cambria Math"/>
                          </w:rPr>
                          <m:t>tan 28.24139°-tan 20°</m:t>
                        </m:r>
                      </m:e>
                    </m:d>
                    <m:r>
                      <m:rPr>
                        <m:sty m:val="p"/>
                      </m:rPr>
                      <w:rPr>
                        <w:rFonts w:ascii="Cambria Math" w:eastAsia="Cambria Math" w:hAnsi="Cambria Math"/>
                      </w:rPr>
                      <m:t>+137×</m:t>
                    </m:r>
                    <m:d>
                      <m:dPr>
                        <m:ctrlPr>
                          <w:rPr>
                            <w:rFonts w:ascii="Cambria Math" w:eastAsia="Cambria Math" w:hAnsi="Cambria Math"/>
                          </w:rPr>
                        </m:ctrlPr>
                      </m:dPr>
                      <m:e>
                        <m:r>
                          <m:rPr>
                            <m:sty m:val="p"/>
                          </m:rPr>
                          <w:rPr>
                            <w:rFonts w:ascii="Cambria Math" w:eastAsia="Cambria Math" w:hAnsi="Cambria Math"/>
                          </w:rPr>
                          <m:t>tan 22.15427°-tan 20°</m:t>
                        </m:r>
                      </m:e>
                    </m:d>
                  </m:num>
                  <m:den>
                    <m:r>
                      <m:rPr>
                        <m:sty m:val="p"/>
                      </m:rPr>
                      <w:rPr>
                        <w:rFonts w:ascii="Cambria Math" w:eastAsia="Cambria Math" w:hAnsi="Cambria Math"/>
                      </w:rPr>
                      <m:t>2π</m:t>
                    </m:r>
                  </m:den>
                </m:f>
                <m:r>
                  <m:rPr>
                    <m:sty m:val="p"/>
                  </m:rPr>
                  <w:rPr>
                    <w:rFonts w:ascii="Cambria Math" w:eastAsia="Cambria Math" w:hAnsi="Cambria Math"/>
                  </w:rPr>
                  <m:t>=1.769</m:t>
                </m:r>
              </m:oMath>
            </m:oMathPara>
          </w:p>
          <w:p w14:paraId="04A13FB5" w14:textId="1E9A04B9" w:rsidR="007A741E" w:rsidRPr="00BC1062" w:rsidRDefault="00000000" w:rsidP="007A741E">
            <w:pPr>
              <w:pStyle w:val="aa"/>
              <w:spacing w:after="0"/>
              <w:ind w:firstLine="480"/>
            </w:pPr>
            <m:oMathPara>
              <m:oMath>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ε</m:t>
                    </m:r>
                  </m:sub>
                </m:sSub>
                <m:r>
                  <m:rPr>
                    <m:sty m:val="p"/>
                  </m:rPr>
                  <w:rPr>
                    <w:rFonts w:ascii="Cambria Math" w:eastAsia="Cambria Math" w:hAnsi="Cambria Math"/>
                  </w:rPr>
                  <m:t>=</m:t>
                </m:r>
                <m:rad>
                  <m:radPr>
                    <m:degHide m:val="1"/>
                    <m:ctrlPr>
                      <w:rPr>
                        <w:rFonts w:ascii="Cambria Math" w:hAnsi="Cambria Math"/>
                        <w:iCs/>
                      </w:rPr>
                    </m:ctrlPr>
                  </m:radPr>
                  <m:deg/>
                  <m:e>
                    <m:f>
                      <m:fPr>
                        <m:ctrlPr>
                          <w:rPr>
                            <w:rFonts w:ascii="Cambria Math" w:eastAsia="Cambria Math" w:hAnsi="Cambria Math"/>
                            <w:iCs/>
                          </w:rPr>
                        </m:ctrlPr>
                      </m:fPr>
                      <m:num>
                        <m:r>
                          <m:rPr>
                            <m:sty m:val="p"/>
                          </m:rPr>
                          <w:rPr>
                            <w:rFonts w:ascii="Cambria Math" w:eastAsia="Cambria Math" w:hAnsi="Cambria Math"/>
                          </w:rPr>
                          <m:t>4-</m:t>
                        </m:r>
                        <m:sSub>
                          <m:sSubPr>
                            <m:ctrlPr>
                              <w:rPr>
                                <w:rFonts w:ascii="Cambria Math" w:hAnsi="Cambria Math"/>
                                <w:i/>
                                <w:iCs/>
                              </w:rPr>
                            </m:ctrlPr>
                          </m:sSubPr>
                          <m:e>
                            <m:r>
                              <w:rPr>
                                <w:rFonts w:ascii="Cambria Math" w:eastAsia="Cambria Math" w:hAnsi="Cambria Math"/>
                              </w:rPr>
                              <m:t>ε</m:t>
                            </m:r>
                          </m:e>
                          <m:sub>
                            <m:r>
                              <w:rPr>
                                <w:rFonts w:ascii="Cambria Math" w:eastAsia="Cambria Math" w:hAnsi="Cambria Math"/>
                              </w:rPr>
                              <m:t>α</m:t>
                            </m:r>
                          </m:sub>
                        </m:sSub>
                      </m:num>
                      <m:den>
                        <m:r>
                          <m:rPr>
                            <m:sty m:val="p"/>
                          </m:rPr>
                          <w:rPr>
                            <w:rFonts w:ascii="Cambria Math" w:eastAsia="Cambria Math" w:hAnsi="Cambria Math"/>
                          </w:rPr>
                          <m:t>3</m:t>
                        </m:r>
                      </m:den>
                    </m:f>
                  </m:e>
                </m:rad>
                <m:r>
                  <m:rPr>
                    <m:sty m:val="p"/>
                  </m:rPr>
                  <w:rPr>
                    <w:rFonts w:ascii="Cambria Math" w:eastAsia="Cambria Math" w:hAnsi="Cambria Math"/>
                  </w:rPr>
                  <m:t>=</m:t>
                </m:r>
                <m:rad>
                  <m:radPr>
                    <m:degHide m:val="1"/>
                    <m:ctrlPr>
                      <w:rPr>
                        <w:rFonts w:ascii="Cambria Math" w:hAnsi="Cambria Math"/>
                      </w:rPr>
                    </m:ctrlPr>
                  </m:radPr>
                  <m:deg/>
                  <m:e>
                    <m:f>
                      <m:fPr>
                        <m:ctrlPr>
                          <w:rPr>
                            <w:rFonts w:ascii="Cambria Math" w:eastAsia="Cambria Math" w:hAnsi="Cambria Math"/>
                          </w:rPr>
                        </m:ctrlPr>
                      </m:fPr>
                      <m:num>
                        <m:r>
                          <m:rPr>
                            <m:sty m:val="p"/>
                          </m:rPr>
                          <w:rPr>
                            <w:rFonts w:ascii="Cambria Math" w:eastAsia="Cambria Math" w:hAnsi="Cambria Math"/>
                          </w:rPr>
                          <m:t>4-1.769</m:t>
                        </m:r>
                      </m:num>
                      <m:den>
                        <m:r>
                          <m:rPr>
                            <m:sty m:val="p"/>
                          </m:rPr>
                          <w:rPr>
                            <w:rFonts w:ascii="Cambria Math" w:eastAsia="Cambria Math" w:hAnsi="Cambria Math"/>
                          </w:rPr>
                          <m:t>3</m:t>
                        </m:r>
                      </m:den>
                    </m:f>
                  </m:e>
                </m:rad>
                <m:r>
                  <m:rPr>
                    <m:sty m:val="p"/>
                  </m:rPr>
                  <w:rPr>
                    <w:rFonts w:ascii="Cambria Math" w:eastAsia="Cambria Math" w:hAnsi="Cambria Math"/>
                  </w:rPr>
                  <m:t>=0.862</m:t>
                </m:r>
              </m:oMath>
            </m:oMathPara>
          </w:p>
          <w:p w14:paraId="3915AB11" w14:textId="77777777" w:rsidR="007A741E" w:rsidRPr="002A063C" w:rsidRDefault="007A741E" w:rsidP="007A741E">
            <w:pPr>
              <w:ind w:firstLineChars="200" w:firstLine="480"/>
            </w:pPr>
            <w:r w:rsidRPr="00BC1062">
              <w:rPr>
                <w:sz w:val="24"/>
              </w:rPr>
              <w:lastRenderedPageBreak/>
              <w:t>7)</w:t>
            </w:r>
            <w:r w:rsidRPr="00BC1062">
              <w:rPr>
                <w:sz w:val="24"/>
              </w:rPr>
              <w:t>计算接触疲劳许用应力</w:t>
            </w:r>
            <w:r w:rsidRPr="00BC1062">
              <w:rPr>
                <w:sz w:val="24"/>
              </w:rPr>
              <w:t>[</w:t>
            </w:r>
            <w:proofErr w:type="spellStart"/>
            <w:r w:rsidRPr="00BC1062">
              <w:rPr>
                <w:i/>
                <w:iCs/>
                <w:sz w:val="24"/>
              </w:rPr>
              <w:t>σ</w:t>
            </w:r>
            <w:r w:rsidRPr="00BC1062">
              <w:rPr>
                <w:sz w:val="24"/>
                <w:vertAlign w:val="subscript"/>
              </w:rPr>
              <w:t>H</w:t>
            </w:r>
            <w:proofErr w:type="spellEnd"/>
            <w:r w:rsidRPr="002A063C">
              <w:rPr>
                <w:sz w:val="24"/>
              </w:rPr>
              <w:t>]</w:t>
            </w:r>
          </w:p>
          <w:p w14:paraId="0F507A61" w14:textId="6E86BCC2" w:rsidR="007A741E" w:rsidRPr="00BC1062" w:rsidRDefault="007A741E" w:rsidP="007A741E">
            <w:pPr>
              <w:ind w:firstLineChars="200" w:firstLine="480"/>
            </w:pPr>
            <w:r w:rsidRPr="00BC1062">
              <w:rPr>
                <w:sz w:val="24"/>
              </w:rPr>
              <w:t>查得小齿轮和大齿轮的接触疲劳极限分别为</w:t>
            </w:r>
          </w:p>
          <w:p w14:paraId="1D738E7E" w14:textId="77777777" w:rsidR="007A741E" w:rsidRPr="00BC1062" w:rsidRDefault="007A741E" w:rsidP="007A741E">
            <w:pPr>
              <w:ind w:firstLineChars="200" w:firstLine="480"/>
            </w:pPr>
            <w:r w:rsidRPr="00BC1062">
              <w:rPr>
                <w:i/>
                <w:iCs/>
                <w:sz w:val="24"/>
              </w:rPr>
              <w:t>σ</w:t>
            </w:r>
            <w:r w:rsidRPr="00BC1062">
              <w:rPr>
                <w:sz w:val="24"/>
                <w:vertAlign w:val="subscript"/>
              </w:rPr>
              <w:t>Hlim1</w:t>
            </w:r>
            <w:r w:rsidRPr="00BC1062">
              <w:rPr>
                <w:sz w:val="24"/>
              </w:rPr>
              <w:t>=600Mpa</w:t>
            </w:r>
            <w:r w:rsidRPr="00BC1062">
              <w:rPr>
                <w:sz w:val="24"/>
              </w:rPr>
              <w:t>，</w:t>
            </w:r>
            <w:r w:rsidRPr="00BC1062">
              <w:rPr>
                <w:i/>
                <w:iCs/>
                <w:sz w:val="24"/>
              </w:rPr>
              <w:t>σ</w:t>
            </w:r>
            <w:r w:rsidRPr="00BC1062">
              <w:rPr>
                <w:sz w:val="24"/>
                <w:vertAlign w:val="subscript"/>
              </w:rPr>
              <w:t>Hlim2</w:t>
            </w:r>
            <w:r w:rsidRPr="00BC1062">
              <w:rPr>
                <w:sz w:val="24"/>
              </w:rPr>
              <w:t>=550Mpa</w:t>
            </w:r>
          </w:p>
          <w:p w14:paraId="752E348A" w14:textId="62104E14" w:rsidR="007A741E" w:rsidRPr="00BC1062" w:rsidRDefault="007A741E" w:rsidP="007A741E">
            <w:pPr>
              <w:ind w:firstLineChars="200" w:firstLine="480"/>
            </w:pPr>
            <w:r w:rsidRPr="00BC1062">
              <w:rPr>
                <w:sz w:val="24"/>
              </w:rPr>
              <w:t>计算应力循环次数：</w:t>
            </w:r>
          </w:p>
          <w:p w14:paraId="08A277E4" w14:textId="4BB51A17" w:rsidR="007A741E" w:rsidRPr="00BC1062" w:rsidRDefault="00000000" w:rsidP="007A741E">
            <w:pPr>
              <w:pStyle w:val="aa"/>
              <w:spacing w:after="0"/>
              <w:ind w:firstLine="480"/>
            </w:pPr>
            <m:oMathPara>
              <m:oMath>
                <m:sSub>
                  <m:sSubPr>
                    <m:ctrlPr>
                      <w:rPr>
                        <w:rFonts w:ascii="Cambria Math" w:hAnsi="Cambria Math"/>
                      </w:rPr>
                    </m:ctrlPr>
                  </m:sSubPr>
                  <m:e>
                    <m:r>
                      <w:rPr>
                        <w:rFonts w:ascii="Cambria Math" w:eastAsia="Cambria Math" w:hAnsi="Cambria Math"/>
                      </w:rPr>
                      <m:t>N</m:t>
                    </m:r>
                  </m:e>
                  <m:sub>
                    <m:r>
                      <m:rPr>
                        <m:sty m:val="p"/>
                      </m:rPr>
                      <w:rPr>
                        <w:rFonts w:ascii="Cambria Math" w:eastAsia="Cambria Math" w:hAnsi="Cambria Math"/>
                      </w:rPr>
                      <m:t>L1</m:t>
                    </m:r>
                  </m:sub>
                </m:sSub>
                <m:r>
                  <m:rPr>
                    <m:sty m:val="p"/>
                  </m:rPr>
                  <w:rPr>
                    <w:rFonts w:ascii="Cambria Math" w:eastAsia="Cambria Math" w:hAnsi="Cambria Math"/>
                  </w:rPr>
                  <m:t>=60</m:t>
                </m:r>
                <m:r>
                  <w:rPr>
                    <w:rFonts w:ascii="Cambria Math" w:eastAsia="Cambria Math" w:hAnsi="Cambria Math"/>
                  </w:rPr>
                  <m:t xml:space="preserve"> n j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h</m:t>
                    </m:r>
                  </m:sub>
                </m:sSub>
                <m:r>
                  <m:rPr>
                    <m:sty m:val="p"/>
                  </m:rPr>
                  <w:rPr>
                    <w:rFonts w:ascii="Cambria Math" w:eastAsia="Cambria Math" w:hAnsi="Cambria Math"/>
                  </w:rPr>
                  <m:t>=60×572×1×16×300×10=1.647×</m:t>
                </m:r>
                <m:sSup>
                  <m:sSupPr>
                    <m:ctrlPr>
                      <w:rPr>
                        <w:rFonts w:ascii="Cambria Math" w:hAnsi="Cambria Math"/>
                      </w:rPr>
                    </m:ctrlPr>
                  </m:sSupPr>
                  <m:e>
                    <m:r>
                      <m:rPr>
                        <m:sty m:val="p"/>
                      </m:rPr>
                      <w:rPr>
                        <w:rFonts w:ascii="Cambria Math" w:eastAsia="Cambria Math" w:hAnsi="Cambria Math"/>
                      </w:rPr>
                      <m:t>10</m:t>
                    </m:r>
                  </m:e>
                  <m:sup>
                    <m:r>
                      <m:rPr>
                        <m:sty m:val="p"/>
                      </m:rPr>
                      <w:rPr>
                        <w:rFonts w:ascii="Cambria Math" w:eastAsia="Cambria Math" w:hAnsi="Cambria Math"/>
                      </w:rPr>
                      <m:t>9</m:t>
                    </m:r>
                  </m:sup>
                </m:sSup>
              </m:oMath>
            </m:oMathPara>
          </w:p>
          <w:p w14:paraId="5BDE0CB7" w14:textId="1D58865D" w:rsidR="007A741E" w:rsidRPr="00BC1062" w:rsidRDefault="00000000" w:rsidP="007A741E">
            <w:pPr>
              <w:pStyle w:val="aa"/>
              <w:spacing w:after="0"/>
              <w:ind w:firstLine="480"/>
            </w:pPr>
            <m:oMathPara>
              <m:oMath>
                <m:sSub>
                  <m:sSubPr>
                    <m:ctrlPr>
                      <w:rPr>
                        <w:rFonts w:ascii="Cambria Math" w:hAnsi="Cambria Math"/>
                        <w:i/>
                        <w:iCs/>
                      </w:rPr>
                    </m:ctrlPr>
                  </m:sSubPr>
                  <m:e>
                    <m:r>
                      <w:rPr>
                        <w:rFonts w:ascii="Cambria Math" w:eastAsia="Cambria Math" w:hAnsi="Cambria Math"/>
                      </w:rPr>
                      <m:t>N</m:t>
                    </m:r>
                  </m:e>
                  <m:sub>
                    <m:r>
                      <w:rPr>
                        <w:rFonts w:ascii="Cambria Math" w:eastAsia="Cambria Math" w:hAnsi="Cambria Math"/>
                      </w:rPr>
                      <m:t>L2</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N</m:t>
                        </m:r>
                      </m:e>
                      <m:sub>
                        <m:r>
                          <w:rPr>
                            <w:rFonts w:ascii="Cambria Math" w:eastAsia="Cambria Math" w:hAnsi="Cambria Math"/>
                          </w:rPr>
                          <m:t>L1</m:t>
                        </m:r>
                      </m:sub>
                    </m:sSub>
                  </m:num>
                  <m:den>
                    <m:r>
                      <w:rPr>
                        <w:rFonts w:ascii="Cambria Math" w:eastAsia="Cambria Math" w:hAnsi="Cambria Math"/>
                      </w:rPr>
                      <m:t>i</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1.647×</m:t>
                    </m:r>
                    <m:sSup>
                      <m:sSupPr>
                        <m:ctrlPr>
                          <w:rPr>
                            <w:rFonts w:ascii="Cambria Math" w:hAnsi="Cambria Math"/>
                          </w:rPr>
                        </m:ctrlPr>
                      </m:sSupPr>
                      <m:e>
                        <m:r>
                          <m:rPr>
                            <m:sty m:val="p"/>
                          </m:rPr>
                          <w:rPr>
                            <w:rFonts w:ascii="Cambria Math" w:eastAsia="Cambria Math" w:hAnsi="Cambria Math"/>
                          </w:rPr>
                          <m:t>10</m:t>
                        </m:r>
                      </m:e>
                      <m:sup>
                        <m:r>
                          <m:rPr>
                            <m:sty m:val="p"/>
                          </m:rPr>
                          <w:rPr>
                            <w:rFonts w:ascii="Cambria Math" w:eastAsia="Cambria Math" w:hAnsi="Cambria Math"/>
                          </w:rPr>
                          <m:t>9</m:t>
                        </m:r>
                      </m:sup>
                    </m:sSup>
                  </m:num>
                  <m:den>
                    <m:r>
                      <m:rPr>
                        <m:sty m:val="p"/>
                      </m:rPr>
                      <w:rPr>
                        <w:rFonts w:ascii="Cambria Math" w:eastAsia="Cambria Math" w:hAnsi="Cambria Math"/>
                      </w:rPr>
                      <m:t>4.567</m:t>
                    </m:r>
                  </m:den>
                </m:f>
                <m:r>
                  <m:rPr>
                    <m:sty m:val="p"/>
                  </m:rPr>
                  <w:rPr>
                    <w:rFonts w:ascii="Cambria Math" w:eastAsia="Cambria Math" w:hAnsi="Cambria Math"/>
                  </w:rPr>
                  <m:t>=3.606×</m:t>
                </m:r>
                <m:sSup>
                  <m:sSupPr>
                    <m:ctrlPr>
                      <w:rPr>
                        <w:rFonts w:ascii="Cambria Math" w:hAnsi="Cambria Math"/>
                      </w:rPr>
                    </m:ctrlPr>
                  </m:sSupPr>
                  <m:e>
                    <m:r>
                      <m:rPr>
                        <m:sty m:val="p"/>
                      </m:rPr>
                      <w:rPr>
                        <w:rFonts w:ascii="Cambria Math" w:eastAsia="Cambria Math" w:hAnsi="Cambria Math"/>
                      </w:rPr>
                      <m:t>10</m:t>
                    </m:r>
                  </m:e>
                  <m:sup>
                    <m:r>
                      <m:rPr>
                        <m:sty m:val="p"/>
                      </m:rPr>
                      <w:rPr>
                        <w:rFonts w:ascii="Cambria Math" w:eastAsia="Cambria Math" w:hAnsi="Cambria Math"/>
                      </w:rPr>
                      <m:t>8</m:t>
                    </m:r>
                  </m:sup>
                </m:sSup>
              </m:oMath>
            </m:oMathPara>
          </w:p>
          <w:p w14:paraId="709AACBB" w14:textId="14DC9D2E" w:rsidR="007A741E" w:rsidRPr="00BC1062" w:rsidRDefault="007A741E" w:rsidP="007A741E">
            <w:pPr>
              <w:ind w:firstLineChars="200" w:firstLine="480"/>
            </w:pPr>
            <w:r w:rsidRPr="00BC1062">
              <w:rPr>
                <w:sz w:val="24"/>
              </w:rPr>
              <w:t>查取接触疲劳系数</w:t>
            </w:r>
          </w:p>
          <w:p w14:paraId="78E1837B" w14:textId="77777777" w:rsidR="007A741E" w:rsidRPr="00BC1062" w:rsidRDefault="007A741E" w:rsidP="007A741E">
            <w:pPr>
              <w:ind w:firstLineChars="200" w:firstLine="480"/>
            </w:pPr>
            <w:r w:rsidRPr="00BC1062">
              <w:rPr>
                <w:i/>
                <w:iCs/>
                <w:sz w:val="24"/>
              </w:rPr>
              <w:t>K</w:t>
            </w:r>
            <w:r w:rsidRPr="00BC1062">
              <w:rPr>
                <w:i/>
                <w:iCs/>
                <w:sz w:val="24"/>
                <w:vertAlign w:val="subscript"/>
              </w:rPr>
              <w:t>HN1</w:t>
            </w:r>
            <w:r w:rsidRPr="00BC1062">
              <w:rPr>
                <w:sz w:val="24"/>
              </w:rPr>
              <w:t>=0.99</w:t>
            </w:r>
            <w:r w:rsidRPr="00BC1062">
              <w:rPr>
                <w:sz w:val="24"/>
              </w:rPr>
              <w:t>，</w:t>
            </w:r>
            <w:r w:rsidRPr="00BC1062">
              <w:rPr>
                <w:i/>
                <w:iCs/>
                <w:sz w:val="24"/>
              </w:rPr>
              <w:t>K</w:t>
            </w:r>
            <w:r w:rsidRPr="00BC1062">
              <w:rPr>
                <w:i/>
                <w:iCs/>
                <w:sz w:val="24"/>
                <w:vertAlign w:val="subscript"/>
              </w:rPr>
              <w:t>HN2</w:t>
            </w:r>
            <w:r w:rsidRPr="00BC1062">
              <w:rPr>
                <w:sz w:val="24"/>
              </w:rPr>
              <w:t>=0.97</w:t>
            </w:r>
          </w:p>
          <w:p w14:paraId="7E7E0821" w14:textId="77777777" w:rsidR="007A741E" w:rsidRPr="00BC1062" w:rsidRDefault="007A741E" w:rsidP="007A741E">
            <w:pPr>
              <w:ind w:firstLineChars="200" w:firstLine="480"/>
            </w:pPr>
            <w:r w:rsidRPr="00BC1062">
              <w:rPr>
                <w:sz w:val="24"/>
              </w:rPr>
              <w:t>取失效概率为</w:t>
            </w:r>
            <w:r w:rsidRPr="00BC1062">
              <w:rPr>
                <w:sz w:val="24"/>
              </w:rPr>
              <w:t>1%</w:t>
            </w:r>
            <w:r w:rsidRPr="00BC1062">
              <w:rPr>
                <w:sz w:val="24"/>
              </w:rPr>
              <w:t>，安全系数</w:t>
            </w:r>
            <w:r w:rsidRPr="0071760E">
              <w:rPr>
                <w:i/>
                <w:iCs/>
                <w:sz w:val="24"/>
              </w:rPr>
              <w:t>S</w:t>
            </w:r>
            <w:r w:rsidRPr="00BC1062">
              <w:rPr>
                <w:sz w:val="24"/>
              </w:rPr>
              <w:t>=1</w:t>
            </w:r>
            <w:r w:rsidRPr="00BC1062">
              <w:rPr>
                <w:sz w:val="24"/>
              </w:rPr>
              <w:t>，得</w:t>
            </w:r>
          </w:p>
          <w:p w14:paraId="440AE355" w14:textId="6FC304BB" w:rsidR="007A741E" w:rsidRPr="00BC1062" w:rsidRDefault="00000000" w:rsidP="007A741E">
            <w:pPr>
              <w:pStyle w:val="aa"/>
              <w:spacing w:after="0"/>
              <w:ind w:firstLine="480"/>
              <w:rPr>
                <w:i/>
                <w:iCs/>
              </w:rPr>
            </w:pPr>
            <m:oMathPara>
              <m:oMath>
                <m:d>
                  <m:dPr>
                    <m:begChr m:val="["/>
                    <m:endChr m:val="]"/>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H1</m:t>
                        </m:r>
                      </m:sub>
                    </m:sSub>
                  </m:e>
                </m:d>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Hlim1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HN1</m:t>
                        </m:r>
                      </m:sub>
                    </m:sSub>
                  </m:num>
                  <m:den>
                    <m:sSub>
                      <m:sSubPr>
                        <m:ctrlPr>
                          <w:rPr>
                            <w:rFonts w:ascii="Cambria Math" w:hAnsi="Cambria Math"/>
                            <w:i/>
                            <w:iCs/>
                          </w:rPr>
                        </m:ctrlPr>
                      </m:sSubPr>
                      <m:e>
                        <m:r>
                          <w:rPr>
                            <w:rFonts w:ascii="Cambria Math" w:eastAsia="Cambria Math" w:hAnsi="Cambria Math"/>
                          </w:rPr>
                          <m:t>S</m:t>
                        </m:r>
                      </m:e>
                      <m:sub>
                        <m:r>
                          <w:rPr>
                            <w:rFonts w:ascii="Cambria Math" w:eastAsia="Cambria Math" w:hAnsi="Cambria Math"/>
                          </w:rPr>
                          <m:t>H</m:t>
                        </m:r>
                      </m:sub>
                    </m:sSub>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600×0.99</m:t>
                    </m:r>
                  </m:num>
                  <m:den>
                    <m:r>
                      <w:rPr>
                        <w:rFonts w:ascii="Cambria Math" w:eastAsia="Cambria Math" w:hAnsi="Cambria Math"/>
                      </w:rPr>
                      <m:t>1</m:t>
                    </m:r>
                  </m:den>
                </m:f>
                <m:r>
                  <w:rPr>
                    <w:rFonts w:ascii="Cambria Math" w:eastAsia="Cambria Math" w:hAnsi="Cambria Math"/>
                  </w:rPr>
                  <m:t>=594</m:t>
                </m:r>
                <m:r>
                  <m:rPr>
                    <m:sty m:val="p"/>
                  </m:rPr>
                  <w:rPr>
                    <w:rFonts w:ascii="Cambria Math" w:eastAsia="Cambria Math" w:hAnsi="Cambria Math"/>
                  </w:rPr>
                  <m:t>MPa</m:t>
                </m:r>
              </m:oMath>
            </m:oMathPara>
          </w:p>
          <w:p w14:paraId="70C00BC4" w14:textId="532A8013" w:rsidR="007A741E" w:rsidRPr="00BC1062" w:rsidRDefault="00000000" w:rsidP="007A741E">
            <w:pPr>
              <w:pStyle w:val="aa"/>
              <w:spacing w:after="0"/>
              <w:ind w:firstLine="480"/>
            </w:pPr>
            <m:oMathPara>
              <m:oMath>
                <m:d>
                  <m:dPr>
                    <m:begChr m:val="["/>
                    <m:endChr m:val="]"/>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H2</m:t>
                        </m:r>
                      </m:sub>
                    </m:sSub>
                  </m:e>
                </m:d>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Hlim2</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HN2</m:t>
                        </m:r>
                      </m:sub>
                    </m:sSub>
                  </m:num>
                  <m:den>
                    <m:sSub>
                      <m:sSubPr>
                        <m:ctrlPr>
                          <w:rPr>
                            <w:rFonts w:ascii="Cambria Math" w:hAnsi="Cambria Math"/>
                            <w:i/>
                            <w:iCs/>
                          </w:rPr>
                        </m:ctrlPr>
                      </m:sSubPr>
                      <m:e>
                        <m:r>
                          <w:rPr>
                            <w:rFonts w:ascii="Cambria Math" w:eastAsia="Cambria Math" w:hAnsi="Cambria Math"/>
                          </w:rPr>
                          <m:t>S</m:t>
                        </m:r>
                      </m:e>
                      <m:sub>
                        <m:r>
                          <w:rPr>
                            <w:rFonts w:ascii="Cambria Math" w:eastAsia="Cambria Math" w:hAnsi="Cambria Math"/>
                          </w:rPr>
                          <m:t>H</m:t>
                        </m:r>
                      </m:sub>
                    </m:sSub>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550×0.97</m:t>
                    </m:r>
                  </m:num>
                  <m:den>
                    <m:r>
                      <w:rPr>
                        <w:rFonts w:ascii="Cambria Math" w:eastAsia="Cambria Math" w:hAnsi="Cambria Math"/>
                      </w:rPr>
                      <m:t>1</m:t>
                    </m:r>
                  </m:den>
                </m:f>
                <m:r>
                  <m:rPr>
                    <m:sty m:val="p"/>
                  </m:rPr>
                  <w:rPr>
                    <w:rFonts w:ascii="Cambria Math" w:eastAsia="Cambria Math" w:hAnsi="Cambria Math"/>
                  </w:rPr>
                  <m:t>=534MPa</m:t>
                </m:r>
              </m:oMath>
            </m:oMathPara>
          </w:p>
          <w:p w14:paraId="129060E2" w14:textId="31307865" w:rsidR="007A741E" w:rsidRPr="00BC1062" w:rsidRDefault="007A741E" w:rsidP="007A741E">
            <w:pPr>
              <w:ind w:firstLineChars="200" w:firstLine="480"/>
            </w:pPr>
            <w:r w:rsidRPr="00BC1062">
              <w:rPr>
                <w:sz w:val="24"/>
              </w:rPr>
              <w:t>取</w:t>
            </w:r>
            <w:r w:rsidRPr="00BC1062">
              <w:rPr>
                <w:sz w:val="24"/>
              </w:rPr>
              <w:t>[</w:t>
            </w:r>
            <w:r w:rsidRPr="00BC1062">
              <w:rPr>
                <w:i/>
                <w:iCs/>
                <w:sz w:val="24"/>
              </w:rPr>
              <w:t>σ</w:t>
            </w:r>
            <w:r w:rsidRPr="00BC1062">
              <w:rPr>
                <w:sz w:val="24"/>
                <w:vertAlign w:val="subscript"/>
              </w:rPr>
              <w:t>H</w:t>
            </w:r>
            <w:r w:rsidR="00233517" w:rsidRPr="00BC1062">
              <w:rPr>
                <w:sz w:val="24"/>
                <w:vertAlign w:val="subscript"/>
              </w:rPr>
              <w:t>1</w:t>
            </w:r>
            <w:r w:rsidRPr="00BC1062">
              <w:rPr>
                <w:sz w:val="24"/>
              </w:rPr>
              <w:t>]</w:t>
            </w:r>
            <w:r w:rsidRPr="00BC1062">
              <w:rPr>
                <w:sz w:val="24"/>
              </w:rPr>
              <w:t>和</w:t>
            </w:r>
            <w:r w:rsidRPr="00BC1062">
              <w:rPr>
                <w:sz w:val="24"/>
              </w:rPr>
              <w:t>[</w:t>
            </w:r>
            <w:r w:rsidRPr="00BC1062">
              <w:rPr>
                <w:i/>
                <w:iCs/>
                <w:sz w:val="24"/>
              </w:rPr>
              <w:t>σ</w:t>
            </w:r>
            <w:r w:rsidRPr="00BC1062">
              <w:rPr>
                <w:sz w:val="24"/>
                <w:vertAlign w:val="subscript"/>
              </w:rPr>
              <w:t>H</w:t>
            </w:r>
            <w:r w:rsidR="00233517" w:rsidRPr="00BC1062">
              <w:rPr>
                <w:sz w:val="24"/>
                <w:vertAlign w:val="subscript"/>
              </w:rPr>
              <w:t>2</w:t>
            </w:r>
            <w:r w:rsidRPr="00BC1062">
              <w:rPr>
                <w:sz w:val="24"/>
              </w:rPr>
              <w:t>]</w:t>
            </w:r>
            <w:r w:rsidRPr="00BC1062">
              <w:rPr>
                <w:sz w:val="24"/>
              </w:rPr>
              <w:t>中较小者作为该齿轮副的接触疲劳许用应力，即</w:t>
            </w:r>
            <w:r w:rsidRPr="00BC1062">
              <w:rPr>
                <w:sz w:val="24"/>
              </w:rPr>
              <w:t>[</w:t>
            </w:r>
            <w:proofErr w:type="spellStart"/>
            <w:r w:rsidRPr="00BC1062">
              <w:rPr>
                <w:sz w:val="24"/>
              </w:rPr>
              <w:t>σ</w:t>
            </w:r>
            <w:r w:rsidRPr="00BC1062">
              <w:rPr>
                <w:sz w:val="24"/>
                <w:vertAlign w:val="subscript"/>
              </w:rPr>
              <w:t>H</w:t>
            </w:r>
            <w:proofErr w:type="spellEnd"/>
            <w:r w:rsidRPr="00BC1062">
              <w:rPr>
                <w:sz w:val="24"/>
              </w:rPr>
              <w:t>]=534MPa</w:t>
            </w:r>
          </w:p>
          <w:p w14:paraId="47E1692F" w14:textId="77777777" w:rsidR="007A741E" w:rsidRPr="00BC1062" w:rsidRDefault="007A741E" w:rsidP="007A741E">
            <w:pPr>
              <w:ind w:firstLineChars="200" w:firstLine="480"/>
            </w:pPr>
            <w:r w:rsidRPr="00BC1062">
              <w:rPr>
                <w:sz w:val="24"/>
              </w:rPr>
              <w:t>8)</w:t>
            </w:r>
            <w:r w:rsidRPr="00BC1062">
              <w:rPr>
                <w:sz w:val="24"/>
              </w:rPr>
              <w:t>试算小齿轮分度圆直径</w:t>
            </w:r>
          </w:p>
          <w:p w14:paraId="2D8D1AEC" w14:textId="5D6BC8C8" w:rsidR="007A741E" w:rsidRPr="00BC1062" w:rsidRDefault="00000000" w:rsidP="007A741E">
            <w:pPr>
              <w:pStyle w:val="aa"/>
              <w:spacing w:after="0"/>
              <w:ind w:firstLine="480"/>
            </w:pPr>
            <m:oMathPara>
              <m:oMathParaPr>
                <m:jc m:val="center"/>
              </m:oMathParaPr>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1t</m:t>
                    </m:r>
                  </m:sub>
                </m:sSub>
                <m:r>
                  <w:rPr>
                    <w:rFonts w:ascii="Cambria Math" w:eastAsia="Cambria Math" w:hAnsi="Cambria Math"/>
                  </w:rPr>
                  <m:t>≥</m:t>
                </m:r>
                <m:rad>
                  <m:radPr>
                    <m:ctrlPr>
                      <w:rPr>
                        <w:rFonts w:ascii="Cambria Math" w:hAnsi="Cambria Math"/>
                        <w:i/>
                        <w:iCs/>
                      </w:rPr>
                    </m:ctrlPr>
                  </m:radPr>
                  <m:deg>
                    <m:r>
                      <w:rPr>
                        <w:rFonts w:ascii="Cambria Math" w:eastAsia="Cambria Math" w:hAnsi="Cambria Math"/>
                      </w:rPr>
                      <m:t>3</m:t>
                    </m:r>
                  </m:deg>
                  <m:e>
                    <m:f>
                      <m:fPr>
                        <m:ctrlPr>
                          <w:rPr>
                            <w:rFonts w:ascii="Cambria Math" w:eastAsia="Cambria Math" w:hAnsi="Cambria Math"/>
                            <w:i/>
                            <w:iCs/>
                          </w:rPr>
                        </m:ctrlPr>
                      </m:fPr>
                      <m:num>
                        <m:r>
                          <w:rPr>
                            <w:rFonts w:ascii="Cambria Math" w:eastAsia="Cambria Math" w:hAnsi="Cambria Math"/>
                          </w:rPr>
                          <m:t>2</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Ht</m:t>
                            </m:r>
                          </m:sub>
                        </m:sSub>
                        <m:r>
                          <w:rPr>
                            <w:rFonts w:ascii="Cambria Math" w:eastAsia="Cambria Math" w:hAnsi="Cambria Math"/>
                          </w:rPr>
                          <m:t xml:space="preserve"> T</m:t>
                        </m:r>
                      </m:num>
                      <m:den>
                        <m:sSub>
                          <m:sSubPr>
                            <m:ctrlPr>
                              <w:rPr>
                                <w:rFonts w:ascii="Cambria Math" w:hAnsi="Cambria Math"/>
                                <w:i/>
                                <w:iCs/>
                              </w:rPr>
                            </m:ctrlPr>
                          </m:sSubPr>
                          <m:e>
                            <m:r>
                              <w:rPr>
                                <w:rFonts w:ascii="Cambria Math" w:eastAsia="Cambria Math" w:hAnsi="Cambria Math"/>
                              </w:rPr>
                              <m:t>φ</m:t>
                            </m:r>
                          </m:e>
                          <m:sub>
                            <m:r>
                              <w:rPr>
                                <w:rFonts w:ascii="Cambria Math" w:eastAsia="Cambria Math" w:hAnsi="Cambria Math"/>
                              </w:rPr>
                              <m:t>d</m:t>
                            </m:r>
                          </m:sub>
                        </m:sSub>
                      </m:den>
                    </m:f>
                    <m:r>
                      <w:rPr>
                        <w:rFonts w:ascii="Cambria Math" w:eastAsia="Cambria Math" w:hAnsi="Cambria Math"/>
                      </w:rPr>
                      <m:t xml:space="preserve"> </m:t>
                    </m:r>
                    <m:f>
                      <m:fPr>
                        <m:ctrlPr>
                          <w:rPr>
                            <w:rFonts w:ascii="Cambria Math" w:eastAsia="Cambria Math" w:hAnsi="Cambria Math"/>
                            <w:i/>
                            <w:iCs/>
                          </w:rPr>
                        </m:ctrlPr>
                      </m:fPr>
                      <m:num>
                        <m:r>
                          <w:rPr>
                            <w:rFonts w:ascii="Cambria Math" w:eastAsia="Cambria Math" w:hAnsi="Cambria Math"/>
                          </w:rPr>
                          <m:t>u+1</m:t>
                        </m:r>
                      </m:num>
                      <m:den>
                        <m:r>
                          <w:rPr>
                            <w:rFonts w:ascii="Cambria Math" w:eastAsia="Cambria Math" w:hAnsi="Cambria Math"/>
                          </w:rPr>
                          <m:t>u</m:t>
                        </m:r>
                      </m:den>
                    </m:f>
                    <m:r>
                      <w:rPr>
                        <w:rFonts w:ascii="Cambria Math" w:eastAsia="Cambria Math" w:hAnsi="Cambria Math"/>
                      </w:rPr>
                      <m:t xml:space="preserve"> </m:t>
                    </m:r>
                    <m:sSup>
                      <m:sSupPr>
                        <m:ctrlPr>
                          <w:rPr>
                            <w:rFonts w:ascii="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H</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E</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ε</m:t>
                                    </m:r>
                                  </m:sub>
                                </m:sSub>
                              </m:num>
                              <m:den>
                                <m:d>
                                  <m:dPr>
                                    <m:begChr m:val="["/>
                                    <m:endChr m:val="]"/>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H</m:t>
                                        </m:r>
                                      </m:sub>
                                    </m:sSub>
                                  </m:e>
                                </m:d>
                              </m:den>
                            </m:f>
                          </m:e>
                        </m:d>
                      </m:e>
                      <m:sup>
                        <m:r>
                          <w:rPr>
                            <w:rFonts w:ascii="Cambria Math" w:eastAsia="Cambria Math" w:hAnsi="Cambria Math"/>
                          </w:rPr>
                          <m:t>2</m:t>
                        </m:r>
                      </m:sup>
                    </m:sSup>
                  </m:e>
                </m:rad>
                <m:r>
                  <m:rPr>
                    <m:sty m:val="p"/>
                  </m:rPr>
                  <w:rPr>
                    <w:rFonts w:ascii="Cambria Math" w:eastAsia="Cambria Math" w:hAnsi="Cambria Math"/>
                  </w:rPr>
                  <m:t>=</m:t>
                </m:r>
                <m:rad>
                  <m:radPr>
                    <m:ctrlPr>
                      <w:rPr>
                        <w:rFonts w:ascii="Cambria Math" w:hAnsi="Cambria Math"/>
                      </w:rPr>
                    </m:ctrlPr>
                  </m:radPr>
                  <m:deg>
                    <m:r>
                      <m:rPr>
                        <m:sty m:val="p"/>
                      </m:rPr>
                      <w:rPr>
                        <w:rFonts w:ascii="Cambria Math" w:eastAsia="Cambria Math" w:hAnsi="Cambria Math"/>
                      </w:rPr>
                      <m:t>3</m:t>
                    </m:r>
                  </m:deg>
                  <m:e>
                    <m:f>
                      <m:fPr>
                        <m:ctrlPr>
                          <w:rPr>
                            <w:rFonts w:ascii="Cambria Math" w:eastAsia="Cambria Math" w:hAnsi="Cambria Math"/>
                          </w:rPr>
                        </m:ctrlPr>
                      </m:fPr>
                      <m:num>
                        <m:r>
                          <m:rPr>
                            <m:sty m:val="p"/>
                          </m:rPr>
                          <w:rPr>
                            <w:rFonts w:ascii="Cambria Math" w:eastAsia="Cambria Math" w:hAnsi="Cambria Math"/>
                          </w:rPr>
                          <m:t>2×1.3×46648</m:t>
                        </m:r>
                      </m:num>
                      <m:den>
                        <m:r>
                          <m:rPr>
                            <m:sty m:val="p"/>
                          </m:rPr>
                          <w:rPr>
                            <w:rFonts w:ascii="Cambria Math" w:eastAsia="Cambria Math" w:hAnsi="Cambria Math"/>
                          </w:rPr>
                          <m:t>1</m:t>
                        </m:r>
                      </m:den>
                    </m:f>
                    <m:r>
                      <m:rPr>
                        <m:sty m:val="p"/>
                      </m:rPr>
                      <w:rPr>
                        <w:rFonts w:ascii="Cambria Math" w:eastAsia="Cambria Math" w:hAnsi="Cambria Math"/>
                      </w:rPr>
                      <m:t xml:space="preserve"> </m:t>
                    </m:r>
                    <m:f>
                      <m:fPr>
                        <m:ctrlPr>
                          <w:rPr>
                            <w:rFonts w:ascii="Cambria Math" w:eastAsia="Cambria Math" w:hAnsi="Cambria Math"/>
                          </w:rPr>
                        </m:ctrlPr>
                      </m:fPr>
                      <m:num>
                        <m:f>
                          <m:fPr>
                            <m:ctrlPr>
                              <w:rPr>
                                <w:rFonts w:ascii="Cambria Math" w:eastAsia="Cambria Math" w:hAnsi="Cambria Math"/>
                              </w:rPr>
                            </m:ctrlPr>
                          </m:fPr>
                          <m:num>
                            <m:r>
                              <m:rPr>
                                <m:sty m:val="p"/>
                              </m:rPr>
                              <w:rPr>
                                <w:rFonts w:ascii="Cambria Math" w:eastAsia="Cambria Math" w:hAnsi="Cambria Math"/>
                              </w:rPr>
                              <m:t>137</m:t>
                            </m:r>
                          </m:num>
                          <m:den>
                            <m:r>
                              <m:rPr>
                                <m:sty m:val="p"/>
                              </m:rPr>
                              <w:rPr>
                                <w:rFonts w:ascii="Cambria Math" w:eastAsia="Cambria Math" w:hAnsi="Cambria Math"/>
                              </w:rPr>
                              <m:t>30</m:t>
                            </m:r>
                          </m:den>
                        </m:f>
                        <m:r>
                          <m:rPr>
                            <m:sty m:val="p"/>
                          </m:rPr>
                          <w:rPr>
                            <w:rFonts w:ascii="Cambria Math" w:eastAsia="Cambria Math" w:hAnsi="Cambria Math"/>
                          </w:rPr>
                          <m:t>+1</m:t>
                        </m:r>
                      </m:num>
                      <m:den>
                        <m:f>
                          <m:fPr>
                            <m:ctrlPr>
                              <w:rPr>
                                <w:rFonts w:ascii="Cambria Math" w:eastAsia="Cambria Math" w:hAnsi="Cambria Math"/>
                              </w:rPr>
                            </m:ctrlPr>
                          </m:fPr>
                          <m:num>
                            <m:r>
                              <m:rPr>
                                <m:sty m:val="p"/>
                              </m:rPr>
                              <w:rPr>
                                <w:rFonts w:ascii="Cambria Math" w:eastAsia="Cambria Math" w:hAnsi="Cambria Math"/>
                              </w:rPr>
                              <m:t>137</m:t>
                            </m:r>
                          </m:num>
                          <m:den>
                            <m:r>
                              <m:rPr>
                                <m:sty m:val="p"/>
                              </m:rPr>
                              <w:rPr>
                                <w:rFonts w:ascii="Cambria Math" w:eastAsia="Cambria Math" w:hAnsi="Cambria Math"/>
                              </w:rPr>
                              <m:t>30</m:t>
                            </m:r>
                          </m:den>
                        </m:f>
                      </m:den>
                    </m:f>
                    <m:r>
                      <m:rPr>
                        <m:sty m:val="p"/>
                      </m:rPr>
                      <w:rPr>
                        <w:rFonts w:ascii="Cambria Math" w:eastAsia="Cambria Math" w:hAnsi="Cambria Math"/>
                      </w:rPr>
                      <m:t xml:space="preserve"> </m:t>
                    </m:r>
                    <m:sSup>
                      <m:sSupPr>
                        <m:ctrlPr>
                          <w:rPr>
                            <w:rFonts w:ascii="Cambria Math" w:hAnsi="Cambria Math"/>
                          </w:rPr>
                        </m:ctrlPr>
                      </m:sSupPr>
                      <m:e>
                        <m:d>
                          <m:dPr>
                            <m:ctrlPr>
                              <w:rPr>
                                <w:rFonts w:ascii="Cambria Math" w:eastAsia="Cambria Math" w:hAnsi="Cambria Math"/>
                              </w:rPr>
                            </m:ctrlPr>
                          </m:dPr>
                          <m:e>
                            <m:f>
                              <m:fPr>
                                <m:ctrlPr>
                                  <w:rPr>
                                    <w:rFonts w:ascii="Cambria Math" w:eastAsia="Cambria Math" w:hAnsi="Cambria Math"/>
                                  </w:rPr>
                                </m:ctrlPr>
                              </m:fPr>
                              <m:num>
                                <m:r>
                                  <m:rPr>
                                    <m:sty m:val="p"/>
                                  </m:rPr>
                                  <w:rPr>
                                    <w:rFonts w:ascii="Cambria Math" w:eastAsia="Cambria Math" w:hAnsi="Cambria Math"/>
                                  </w:rPr>
                                  <m:t>2.495×189.8×0.862</m:t>
                                </m:r>
                              </m:num>
                              <m:den>
                                <m:r>
                                  <m:rPr>
                                    <m:sty m:val="p"/>
                                  </m:rPr>
                                  <w:rPr>
                                    <w:rFonts w:ascii="Cambria Math" w:eastAsia="Cambria Math" w:hAnsi="Cambria Math"/>
                                  </w:rPr>
                                  <m:t>534</m:t>
                                </m:r>
                              </m:den>
                            </m:f>
                          </m:e>
                        </m:d>
                      </m:e>
                      <m:sup>
                        <m:r>
                          <m:rPr>
                            <m:sty m:val="p"/>
                          </m:rPr>
                          <w:rPr>
                            <w:rFonts w:ascii="Cambria Math" w:eastAsia="Cambria Math" w:hAnsi="Cambria Math"/>
                          </w:rPr>
                          <m:t>2</m:t>
                        </m:r>
                      </m:sup>
                    </m:sSup>
                  </m:e>
                </m:rad>
                <m:r>
                  <m:rPr>
                    <m:sty m:val="p"/>
                  </m:rPr>
                  <w:rPr>
                    <w:rFonts w:ascii="Cambria Math" w:eastAsia="Cambria Math" w:hAnsi="Cambria Math"/>
                  </w:rPr>
                  <m:t>=44.207mm</m:t>
                </m:r>
              </m:oMath>
            </m:oMathPara>
          </w:p>
          <w:p w14:paraId="224E803A" w14:textId="63FA343A" w:rsidR="00D91412" w:rsidRPr="00BC1062" w:rsidRDefault="00D91412" w:rsidP="00D91412">
            <w:pPr>
              <w:pStyle w:val="aa"/>
              <w:spacing w:after="0"/>
              <w:rPr>
                <w:sz w:val="24"/>
              </w:rPr>
            </w:pPr>
            <w:r w:rsidRPr="00BC1062">
              <w:rPr>
                <w:sz w:val="24"/>
              </w:rPr>
              <w:t>（</w:t>
            </w:r>
            <w:r w:rsidRPr="00BC1062">
              <w:rPr>
                <w:sz w:val="24"/>
              </w:rPr>
              <w:t>2</w:t>
            </w:r>
            <w:r w:rsidRPr="00BC1062">
              <w:rPr>
                <w:sz w:val="24"/>
              </w:rPr>
              <w:t>）调整小齿轮分度圆直径</w:t>
            </w:r>
          </w:p>
          <w:p w14:paraId="205F0460" w14:textId="77777777" w:rsidR="00D91412" w:rsidRPr="00BC1062" w:rsidRDefault="00D91412" w:rsidP="00D91412">
            <w:pPr>
              <w:ind w:firstLineChars="200" w:firstLine="480"/>
            </w:pPr>
            <w:r w:rsidRPr="00BC1062">
              <w:rPr>
                <w:sz w:val="24"/>
              </w:rPr>
              <w:t>1)</w:t>
            </w:r>
            <w:r w:rsidRPr="00BC1062">
              <w:rPr>
                <w:sz w:val="24"/>
              </w:rPr>
              <w:t>计算实际载荷系数前的数据准备</w:t>
            </w:r>
          </w:p>
          <w:p w14:paraId="7837A41F" w14:textId="77777777" w:rsidR="00D91412" w:rsidRPr="00BC1062" w:rsidRDefault="00D91412" w:rsidP="00D91412">
            <w:pPr>
              <w:ind w:firstLineChars="200" w:firstLine="480"/>
            </w:pPr>
            <w:r w:rsidRPr="00BC1062">
              <w:rPr>
                <w:rFonts w:ascii="Cambria Math" w:hAnsi="Cambria Math" w:cs="Cambria Math"/>
                <w:sz w:val="24"/>
              </w:rPr>
              <w:t>①</w:t>
            </w:r>
            <w:r w:rsidRPr="00BC1062">
              <w:rPr>
                <w:sz w:val="24"/>
              </w:rPr>
              <w:t>圆周速度</w:t>
            </w:r>
            <w:r w:rsidRPr="00BC1062">
              <w:rPr>
                <w:i/>
                <w:iCs/>
                <w:sz w:val="24"/>
              </w:rPr>
              <w:t>ν</w:t>
            </w:r>
          </w:p>
          <w:p w14:paraId="09A043E2" w14:textId="1265D36B" w:rsidR="00D91412" w:rsidRPr="00770F83" w:rsidRDefault="00D91412" w:rsidP="00D91412">
            <w:pPr>
              <w:pStyle w:val="aa"/>
              <w:spacing w:after="0"/>
              <w:ind w:firstLine="480"/>
              <w:rPr>
                <w:rFonts w:eastAsiaTheme="minorEastAsia"/>
                <w:i/>
              </w:rPr>
            </w:pPr>
            <m:oMathPara>
              <m:oMath>
                <m:r>
                  <w:rPr>
                    <w:rFonts w:ascii="Cambria Math" w:eastAsia="Cambria Math" w:hAnsi="Cambria Math"/>
                  </w:rPr>
                  <m:t>v=</m:t>
                </m:r>
                <m:f>
                  <m:fPr>
                    <m:ctrlPr>
                      <w:rPr>
                        <w:rFonts w:ascii="Cambria Math" w:eastAsia="Cambria Math" w:hAnsi="Cambria Math"/>
                        <w:i/>
                        <w:iCs/>
                      </w:rPr>
                    </m:ctrlPr>
                  </m:fPr>
                  <m:num>
                    <m:r>
                      <w:rPr>
                        <w:rFonts w:ascii="Cambria Math" w:eastAsia="Cambria Math" w:hAnsi="Cambria Math"/>
                      </w:rPr>
                      <m:t xml:space="preserve">π </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1t</m:t>
                        </m:r>
                      </m:sub>
                    </m:sSub>
                    <m:r>
                      <w:rPr>
                        <w:rFonts w:ascii="Cambria Math" w:eastAsia="Cambria Math" w:hAnsi="Cambria Math"/>
                      </w:rPr>
                      <m:t xml:space="preserve"> n</m:t>
                    </m:r>
                  </m:num>
                  <m:den>
                    <m:r>
                      <w:rPr>
                        <w:rFonts w:ascii="Cambria Math" w:eastAsia="Cambria Math" w:hAnsi="Cambria Math"/>
                      </w:rPr>
                      <m:t>60×1000</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π×44.207×572</m:t>
                    </m:r>
                  </m:num>
                  <m:den>
                    <m:r>
                      <w:rPr>
                        <w:rFonts w:ascii="Cambria Math" w:eastAsia="Cambria Math" w:hAnsi="Cambria Math"/>
                      </w:rPr>
                      <m:t>60×1000</m:t>
                    </m:r>
                  </m:den>
                </m:f>
                <m:r>
                  <m:rPr>
                    <m:sty m:val="p"/>
                  </m:rPr>
                  <w:rPr>
                    <w:rFonts w:ascii="Cambria Math" w:eastAsia="Cambria Math" w:hAnsi="Cambria Math"/>
                  </w:rPr>
                  <m:t>=1.324m</m:t>
                </m:r>
                <m:r>
                  <m:rPr>
                    <m:sty m:val="p"/>
                  </m:rPr>
                  <w:rPr>
                    <w:rFonts w:ascii="Cambria Math" w:hAnsi="Cambria Math" w:cs="宋体"/>
                  </w:rPr>
                  <m:t>/s</m:t>
                </m:r>
              </m:oMath>
            </m:oMathPara>
          </w:p>
          <w:p w14:paraId="6458EA13" w14:textId="77777777" w:rsidR="00D91412" w:rsidRPr="00BC1062" w:rsidRDefault="00D91412" w:rsidP="00D91412">
            <w:pPr>
              <w:ind w:firstLineChars="200" w:firstLine="480"/>
            </w:pPr>
            <w:r w:rsidRPr="00BC1062">
              <w:rPr>
                <w:rFonts w:ascii="Cambria Math" w:hAnsi="Cambria Math" w:cs="Cambria Math"/>
                <w:sz w:val="24"/>
              </w:rPr>
              <w:t>②</w:t>
            </w:r>
            <w:r w:rsidRPr="00BC1062">
              <w:rPr>
                <w:sz w:val="24"/>
              </w:rPr>
              <w:t>齿宽</w:t>
            </w:r>
            <w:r w:rsidRPr="00BC1062">
              <w:rPr>
                <w:i/>
                <w:iCs/>
                <w:sz w:val="24"/>
              </w:rPr>
              <w:t>b</w:t>
            </w:r>
          </w:p>
          <w:p w14:paraId="4218C4DA" w14:textId="698897EB" w:rsidR="00D91412" w:rsidRPr="00BC1062" w:rsidRDefault="00D91412" w:rsidP="00D91412">
            <w:pPr>
              <w:pStyle w:val="aa"/>
              <w:spacing w:after="0"/>
              <w:ind w:firstLine="480"/>
            </w:pPr>
            <m:oMathPara>
              <m:oMath>
                <m:r>
                  <w:rPr>
                    <w:rFonts w:ascii="Cambria Math" w:eastAsia="Cambria Math" w:hAnsi="Cambria Math"/>
                  </w:rPr>
                  <m:t>b=</m:t>
                </m:r>
                <m:sSub>
                  <m:sSubPr>
                    <m:ctrlPr>
                      <w:rPr>
                        <w:rFonts w:ascii="Cambria Math" w:hAnsi="Cambria Math"/>
                        <w:i/>
                        <w:iCs/>
                      </w:rPr>
                    </m:ctrlPr>
                  </m:sSubPr>
                  <m:e>
                    <m:r>
                      <w:rPr>
                        <w:rFonts w:ascii="Cambria Math" w:eastAsia="Cambria Math" w:hAnsi="Cambria Math"/>
                      </w:rPr>
                      <m:t>φ</m:t>
                    </m:r>
                  </m:e>
                  <m:sub>
                    <m:r>
                      <w:rPr>
                        <w:rFonts w:ascii="Cambria Math" w:eastAsia="Cambria Math" w:hAnsi="Cambria Math"/>
                      </w:rPr>
                      <m:t>d</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1t</m:t>
                    </m:r>
                  </m:sub>
                </m:sSub>
                <m:r>
                  <w:rPr>
                    <w:rFonts w:ascii="Cambria Math" w:eastAsia="Cambria Math" w:hAnsi="Cambria Math"/>
                  </w:rPr>
                  <m:t>=1×44.207=44.2</m:t>
                </m:r>
                <m:r>
                  <m:rPr>
                    <m:sty m:val="p"/>
                  </m:rPr>
                  <w:rPr>
                    <w:rFonts w:ascii="Cambria Math" w:eastAsia="Cambria Math" w:hAnsi="Cambria Math"/>
                  </w:rPr>
                  <m:t>07mm</m:t>
                </m:r>
              </m:oMath>
            </m:oMathPara>
          </w:p>
          <w:p w14:paraId="4B44B2E4" w14:textId="77777777" w:rsidR="00D91412" w:rsidRPr="00BC1062" w:rsidRDefault="00D91412" w:rsidP="00D91412">
            <w:pPr>
              <w:ind w:firstLineChars="200" w:firstLine="480"/>
            </w:pPr>
            <w:r w:rsidRPr="00BC1062">
              <w:rPr>
                <w:sz w:val="24"/>
              </w:rPr>
              <w:t>2)</w:t>
            </w:r>
            <w:r w:rsidRPr="00BC1062">
              <w:rPr>
                <w:sz w:val="24"/>
              </w:rPr>
              <w:t>计算实际载荷系数</w:t>
            </w:r>
            <w:r w:rsidRPr="00BC1062">
              <w:rPr>
                <w:i/>
                <w:iCs/>
                <w:sz w:val="24"/>
              </w:rPr>
              <w:t>K</w:t>
            </w:r>
            <w:r w:rsidRPr="00BC1062">
              <w:rPr>
                <w:sz w:val="24"/>
                <w:vertAlign w:val="subscript"/>
              </w:rPr>
              <w:t>H</w:t>
            </w:r>
            <w:r w:rsidRPr="00BC1062">
              <w:rPr>
                <w:sz w:val="24"/>
              </w:rPr>
              <w:t>。</w:t>
            </w:r>
          </w:p>
          <w:p w14:paraId="258FAA8C" w14:textId="38391067" w:rsidR="00D91412" w:rsidRPr="00BC1062" w:rsidRDefault="00D91412" w:rsidP="00D91412">
            <w:pPr>
              <w:ind w:firstLineChars="200" w:firstLine="480"/>
            </w:pPr>
            <w:r w:rsidRPr="00BC1062">
              <w:rPr>
                <w:rFonts w:ascii="Cambria Math" w:hAnsi="Cambria Math" w:cs="Cambria Math"/>
                <w:sz w:val="24"/>
              </w:rPr>
              <w:t>①</w:t>
            </w:r>
            <w:r w:rsidRPr="00BC1062">
              <w:rPr>
                <w:sz w:val="24"/>
              </w:rPr>
              <w:t>查得使用系数</w:t>
            </w:r>
            <w:r w:rsidRPr="00BC1062">
              <w:rPr>
                <w:i/>
                <w:iCs/>
                <w:sz w:val="24"/>
              </w:rPr>
              <w:t>K</w:t>
            </w:r>
            <w:r w:rsidRPr="00BC1062">
              <w:rPr>
                <w:sz w:val="24"/>
                <w:vertAlign w:val="subscript"/>
              </w:rPr>
              <w:t>A</w:t>
            </w:r>
            <w:r w:rsidRPr="00BC1062">
              <w:rPr>
                <w:sz w:val="24"/>
              </w:rPr>
              <w:t>=1</w:t>
            </w:r>
            <w:r w:rsidRPr="00BC1062">
              <w:rPr>
                <w:sz w:val="24"/>
              </w:rPr>
              <w:t>。</w:t>
            </w:r>
          </w:p>
          <w:p w14:paraId="138E8EE9" w14:textId="003706D4" w:rsidR="00D91412" w:rsidRPr="00BC1062" w:rsidRDefault="00D91412" w:rsidP="00D91412">
            <w:pPr>
              <w:ind w:firstLineChars="200" w:firstLine="480"/>
            </w:pPr>
            <w:r w:rsidRPr="00BC1062">
              <w:rPr>
                <w:rFonts w:ascii="Cambria Math" w:hAnsi="Cambria Math" w:cs="Cambria Math"/>
                <w:sz w:val="24"/>
              </w:rPr>
              <w:t>②</w:t>
            </w:r>
            <w:r w:rsidRPr="00BC1062">
              <w:rPr>
                <w:sz w:val="24"/>
              </w:rPr>
              <w:t>根据</w:t>
            </w:r>
            <w:r w:rsidRPr="00BC1062">
              <w:rPr>
                <w:i/>
                <w:iCs/>
                <w:sz w:val="24"/>
              </w:rPr>
              <w:t>v</w:t>
            </w:r>
            <w:r w:rsidRPr="00BC1062">
              <w:rPr>
                <w:sz w:val="24"/>
              </w:rPr>
              <w:t>=1.324m/s</w:t>
            </w:r>
            <w:r w:rsidRPr="00BC1062">
              <w:rPr>
                <w:sz w:val="24"/>
              </w:rPr>
              <w:t>、</w:t>
            </w:r>
            <w:r w:rsidRPr="00BC1062">
              <w:rPr>
                <w:sz w:val="24"/>
              </w:rPr>
              <w:t>7</w:t>
            </w:r>
            <w:r w:rsidRPr="00BC1062">
              <w:rPr>
                <w:sz w:val="24"/>
              </w:rPr>
              <w:t>级精度，查得动载系数</w:t>
            </w:r>
            <w:proofErr w:type="spellStart"/>
            <w:r w:rsidRPr="00BC1062">
              <w:rPr>
                <w:i/>
                <w:iCs/>
                <w:sz w:val="24"/>
              </w:rPr>
              <w:t>Kv</w:t>
            </w:r>
            <w:proofErr w:type="spellEnd"/>
            <w:r w:rsidRPr="00BC1062">
              <w:rPr>
                <w:sz w:val="24"/>
              </w:rPr>
              <w:t>=1.03</w:t>
            </w:r>
            <w:r w:rsidRPr="00BC1062">
              <w:rPr>
                <w:sz w:val="24"/>
              </w:rPr>
              <w:t>。</w:t>
            </w:r>
          </w:p>
          <w:p w14:paraId="5F0D3026" w14:textId="77777777" w:rsidR="00D91412" w:rsidRPr="00BC1062" w:rsidRDefault="00D91412" w:rsidP="00D91412">
            <w:pPr>
              <w:ind w:firstLineChars="200" w:firstLine="480"/>
            </w:pPr>
            <w:r w:rsidRPr="00BC1062">
              <w:rPr>
                <w:rFonts w:ascii="Cambria Math" w:hAnsi="Cambria Math" w:cs="Cambria Math"/>
                <w:sz w:val="24"/>
              </w:rPr>
              <w:t>③</w:t>
            </w:r>
            <w:r w:rsidRPr="00BC1062">
              <w:rPr>
                <w:sz w:val="24"/>
              </w:rPr>
              <w:t>齿轮的圆周力。</w:t>
            </w:r>
          </w:p>
          <w:p w14:paraId="17FD01CA" w14:textId="42BBCEA8" w:rsidR="00D91412" w:rsidRPr="00BC1062" w:rsidRDefault="00000000" w:rsidP="00D91412">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2 T</m:t>
                    </m:r>
                  </m:num>
                  <m:den>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2×46648</m:t>
                    </m:r>
                  </m:num>
                  <m:den>
                    <m:r>
                      <m:rPr>
                        <m:sty m:val="p"/>
                      </m:rPr>
                      <w:rPr>
                        <w:rFonts w:ascii="Cambria Math" w:eastAsia="Cambria Math" w:hAnsi="Cambria Math"/>
                      </w:rPr>
                      <m:t>44.207</m:t>
                    </m:r>
                  </m:den>
                </m:f>
                <m:r>
                  <m:rPr>
                    <m:sty m:val="p"/>
                  </m:rPr>
                  <w:rPr>
                    <w:rFonts w:ascii="Cambria Math" w:eastAsia="Cambria Math" w:hAnsi="Cambria Math"/>
                  </w:rPr>
                  <m:t>=2110.435N</m:t>
                </m:r>
              </m:oMath>
            </m:oMathPara>
          </w:p>
          <w:p w14:paraId="603A7002" w14:textId="2EC95EF4" w:rsidR="00D91412" w:rsidRPr="00BC1062" w:rsidRDefault="00000000" w:rsidP="00D91412">
            <w:pPr>
              <w:pStyle w:val="aa"/>
              <w:spacing w:after="0"/>
              <w:ind w:firstLine="480"/>
              <w:rPr>
                <w:rFonts w:eastAsiaTheme="minorEastAsia"/>
                <w:i/>
              </w:rPr>
            </w:pPr>
            <m:oMathPara>
              <m:oMath>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A</m:t>
                    </m:r>
                  </m:sub>
                </m:sSub>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m:t>
                        </m:r>
                      </m:sub>
                    </m:sSub>
                  </m:num>
                  <m:den>
                    <m:r>
                      <w:rPr>
                        <w:rFonts w:ascii="Cambria Math" w:eastAsia="Cambria Math" w:hAnsi="Cambria Math"/>
                      </w:rPr>
                      <m:t>b</m:t>
                    </m:r>
                  </m:den>
                </m:f>
                <m:r>
                  <w:rPr>
                    <w:rFonts w:ascii="Cambria Math" w:eastAsia="Cambria Math" w:hAnsi="Cambria Math"/>
                  </w:rPr>
                  <m:t>=1</m:t>
                </m:r>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2110.435</m:t>
                    </m:r>
                  </m:num>
                  <m:den>
                    <m:r>
                      <m:rPr>
                        <m:sty m:val="p"/>
                      </m:rPr>
                      <w:rPr>
                        <w:rFonts w:ascii="Cambria Math" w:eastAsia="Cambria Math" w:hAnsi="Cambria Math"/>
                      </w:rPr>
                      <m:t>44.207</m:t>
                    </m:r>
                  </m:den>
                </m:f>
                <m:r>
                  <m:rPr>
                    <m:sty m:val="p"/>
                  </m:rPr>
                  <w:rPr>
                    <w:rFonts w:ascii="Cambria Math" w:eastAsia="Cambria Math" w:hAnsi="Cambria Math"/>
                  </w:rPr>
                  <m:t>=47.74</m:t>
                </m:r>
                <m:r>
                  <w:rPr>
                    <w:rFonts w:ascii="Cambria Math" w:eastAsiaTheme="minorEastAsia" w:hAnsi="Cambria Math"/>
                  </w:rPr>
                  <m:t>N</m:t>
                </m:r>
                <m:r>
                  <m:rPr>
                    <m:sty m:val="p"/>
                  </m:rPr>
                  <w:rPr>
                    <w:rFonts w:ascii="Cambria Math" w:hAnsi="Cambria Math"/>
                  </w:rPr>
                  <m:t>/</m:t>
                </m:r>
                <m:r>
                  <m:rPr>
                    <m:sty m:val="p"/>
                  </m:rPr>
                  <w:rPr>
                    <w:rFonts w:ascii="Cambria Math" w:eastAsia="Cambria Math" w:hAnsi="Cambria Math"/>
                  </w:rPr>
                  <m:t>mm&lt;100</m:t>
                </m:r>
                <m:r>
                  <w:rPr>
                    <w:rFonts w:ascii="Cambria Math" w:eastAsiaTheme="minorEastAsia" w:hAnsi="Cambria Math"/>
                  </w:rPr>
                  <m:t>N</m:t>
                </m:r>
                <m:r>
                  <m:rPr>
                    <m:sty m:val="p"/>
                  </m:rPr>
                  <w:rPr>
                    <w:rFonts w:ascii="Cambria Math" w:eastAsia="Cambria Math" w:hAnsi="Cambria Math"/>
                  </w:rPr>
                  <m:t>/</m:t>
                </m:r>
                <m:r>
                  <w:rPr>
                    <w:rFonts w:ascii="Cambria Math" w:eastAsiaTheme="minorEastAsia" w:hAnsi="Cambria Math"/>
                  </w:rPr>
                  <m:t>mm</m:t>
                </m:r>
              </m:oMath>
            </m:oMathPara>
          </w:p>
          <w:p w14:paraId="3CE7DD76" w14:textId="7E4C944D" w:rsidR="00D91412" w:rsidRPr="00BC1062" w:rsidRDefault="00D91412" w:rsidP="00D91412">
            <w:pPr>
              <w:ind w:firstLineChars="200" w:firstLine="480"/>
            </w:pPr>
            <w:r w:rsidRPr="00BC1062">
              <w:rPr>
                <w:sz w:val="24"/>
              </w:rPr>
              <w:t>查得齿间载荷分配系数</w:t>
            </w:r>
            <w:r w:rsidRPr="00BC1062">
              <w:rPr>
                <w:i/>
                <w:iCs/>
                <w:sz w:val="24"/>
              </w:rPr>
              <w:t>K</w:t>
            </w:r>
            <w:r w:rsidRPr="00BC1062">
              <w:rPr>
                <w:sz w:val="24"/>
                <w:vertAlign w:val="subscript"/>
              </w:rPr>
              <w:t>Hα</w:t>
            </w:r>
            <w:r w:rsidRPr="00BC1062">
              <w:rPr>
                <w:sz w:val="24"/>
              </w:rPr>
              <w:t>=1.2</w:t>
            </w:r>
          </w:p>
          <w:p w14:paraId="2627BE74" w14:textId="5AE240C3" w:rsidR="00D91412" w:rsidRPr="00BC1062" w:rsidRDefault="00D91412" w:rsidP="00D91412">
            <w:pPr>
              <w:ind w:firstLineChars="200" w:firstLine="480"/>
            </w:pPr>
            <w:r w:rsidRPr="00BC1062">
              <w:rPr>
                <w:sz w:val="24"/>
              </w:rPr>
              <w:t>用插值法查得</w:t>
            </w:r>
            <w:r w:rsidRPr="00BC1062">
              <w:rPr>
                <w:sz w:val="24"/>
              </w:rPr>
              <w:t>7</w:t>
            </w:r>
            <w:r w:rsidRPr="00BC1062">
              <w:rPr>
                <w:sz w:val="24"/>
              </w:rPr>
              <w:t>级精度、小齿轮对称支承布置时，得齿向载荷分布系数</w:t>
            </w:r>
            <w:r w:rsidRPr="00BC1062">
              <w:rPr>
                <w:i/>
                <w:iCs/>
                <w:sz w:val="24"/>
              </w:rPr>
              <w:t>K</w:t>
            </w:r>
            <w:r w:rsidRPr="00BC1062">
              <w:rPr>
                <w:sz w:val="24"/>
                <w:vertAlign w:val="subscript"/>
              </w:rPr>
              <w:t>Hβ</w:t>
            </w:r>
            <w:r w:rsidRPr="00BC1062">
              <w:rPr>
                <w:sz w:val="24"/>
              </w:rPr>
              <w:t>=1.22</w:t>
            </w:r>
          </w:p>
          <w:p w14:paraId="5DC21FA9" w14:textId="77777777" w:rsidR="00D91412" w:rsidRPr="00BC1062" w:rsidRDefault="00D91412" w:rsidP="00D91412">
            <w:pPr>
              <w:ind w:firstLineChars="200" w:firstLine="480"/>
            </w:pPr>
            <w:r w:rsidRPr="00BC1062">
              <w:rPr>
                <w:sz w:val="24"/>
              </w:rPr>
              <w:t>由此，得到实际载荷系数</w:t>
            </w:r>
          </w:p>
          <w:p w14:paraId="7B458715" w14:textId="7EB02F73" w:rsidR="00D91412" w:rsidRPr="00BC1062" w:rsidRDefault="00000000" w:rsidP="00D91412">
            <w:pPr>
              <w:pStyle w:val="aa"/>
              <w:spacing w:after="0"/>
              <w:ind w:firstLine="480"/>
            </w:pPr>
            <m:oMathPara>
              <m:oMath>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A</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v</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Hα</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Hβ</m:t>
                    </m:r>
                  </m:sub>
                </m:sSub>
                <m:r>
                  <m:rPr>
                    <m:sty m:val="p"/>
                  </m:rPr>
                  <w:rPr>
                    <w:rFonts w:ascii="Cambria Math" w:eastAsia="Cambria Math" w:hAnsi="Cambria Math"/>
                  </w:rPr>
                  <m:t>=1×1.03×1.2×1.22=1.508</m:t>
                </m:r>
              </m:oMath>
            </m:oMathPara>
          </w:p>
          <w:p w14:paraId="355C3806" w14:textId="42045085" w:rsidR="00D91412" w:rsidRPr="00BC1062" w:rsidRDefault="00D91412" w:rsidP="00D91412">
            <w:pPr>
              <w:ind w:firstLineChars="200" w:firstLine="480"/>
            </w:pPr>
            <w:r w:rsidRPr="00BC1062">
              <w:rPr>
                <w:sz w:val="24"/>
              </w:rPr>
              <w:t>可得按实际载荷系数算得的分度圆直径</w:t>
            </w:r>
          </w:p>
          <w:p w14:paraId="2DDE20B6" w14:textId="6BC2593B" w:rsidR="00D91412" w:rsidRPr="00BC1062" w:rsidRDefault="00000000" w:rsidP="00D91412">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1t</m:t>
                    </m:r>
                  </m:sub>
                </m:sSub>
                <m:r>
                  <w:rPr>
                    <w:rFonts w:ascii="Cambria Math" w:eastAsia="Cambria Math" w:hAnsi="Cambria Math"/>
                  </w:rPr>
                  <m:t xml:space="preserve"> </m:t>
                </m:r>
                <m:rad>
                  <m:radPr>
                    <m:ctrlPr>
                      <w:rPr>
                        <w:rFonts w:ascii="Cambria Math" w:hAnsi="Cambria Math"/>
                        <w:i/>
                        <w:iCs/>
                      </w:rPr>
                    </m:ctrlPr>
                  </m:radPr>
                  <m:deg>
                    <m:r>
                      <w:rPr>
                        <w:rFonts w:ascii="Cambria Math" w:eastAsia="Cambria Math" w:hAnsi="Cambria Math"/>
                      </w:rPr>
                      <m:t>3</m:t>
                    </m:r>
                  </m:deg>
                  <m:e>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m:t>
                            </m:r>
                          </m:sub>
                        </m:sSub>
                      </m:num>
                      <m:den>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Ht</m:t>
                            </m:r>
                          </m:sub>
                        </m:sSub>
                      </m:den>
                    </m:f>
                  </m:e>
                </m:rad>
                <m:r>
                  <m:rPr>
                    <m:sty m:val="p"/>
                  </m:rPr>
                  <w:rPr>
                    <w:rFonts w:ascii="Cambria Math" w:eastAsia="Cambria Math" w:hAnsi="Cambria Math"/>
                  </w:rPr>
                  <m:t>=44.207×</m:t>
                </m:r>
                <m:rad>
                  <m:radPr>
                    <m:ctrlPr>
                      <w:rPr>
                        <w:rFonts w:ascii="Cambria Math" w:hAnsi="Cambria Math"/>
                      </w:rPr>
                    </m:ctrlPr>
                  </m:radPr>
                  <m:deg>
                    <m:r>
                      <m:rPr>
                        <m:sty m:val="p"/>
                      </m:rPr>
                      <w:rPr>
                        <w:rFonts w:ascii="Cambria Math" w:eastAsia="Cambria Math" w:hAnsi="Cambria Math"/>
                      </w:rPr>
                      <m:t>3</m:t>
                    </m:r>
                  </m:deg>
                  <m:e>
                    <m:f>
                      <m:fPr>
                        <m:ctrlPr>
                          <w:rPr>
                            <w:rFonts w:ascii="Cambria Math" w:eastAsia="Cambria Math" w:hAnsi="Cambria Math"/>
                          </w:rPr>
                        </m:ctrlPr>
                      </m:fPr>
                      <m:num>
                        <m:r>
                          <m:rPr>
                            <m:sty m:val="p"/>
                          </m:rPr>
                          <w:rPr>
                            <w:rFonts w:ascii="Cambria Math" w:eastAsia="Cambria Math" w:hAnsi="Cambria Math"/>
                          </w:rPr>
                          <m:t>1.508</m:t>
                        </m:r>
                      </m:num>
                      <m:den>
                        <m:r>
                          <m:rPr>
                            <m:sty m:val="p"/>
                          </m:rPr>
                          <w:rPr>
                            <w:rFonts w:ascii="Cambria Math" w:eastAsia="Cambria Math" w:hAnsi="Cambria Math"/>
                          </w:rPr>
                          <m:t>1.3</m:t>
                        </m:r>
                      </m:den>
                    </m:f>
                  </m:e>
                </m:rad>
                <m:r>
                  <m:rPr>
                    <m:sty m:val="p"/>
                  </m:rPr>
                  <w:rPr>
                    <w:rFonts w:ascii="Cambria Math" w:eastAsia="Cambria Math" w:hAnsi="Cambria Math"/>
                  </w:rPr>
                  <m:t>=46.449mm</m:t>
                </m:r>
              </m:oMath>
            </m:oMathPara>
          </w:p>
          <w:p w14:paraId="3D99BA7D" w14:textId="77777777" w:rsidR="00D91412" w:rsidRPr="00BC1062" w:rsidRDefault="00D91412" w:rsidP="00D91412">
            <w:pPr>
              <w:ind w:firstLineChars="200" w:firstLine="480"/>
            </w:pPr>
            <w:r w:rsidRPr="00BC1062">
              <w:rPr>
                <w:sz w:val="24"/>
              </w:rPr>
              <w:t>3)</w:t>
            </w:r>
            <w:r w:rsidRPr="00BC1062">
              <w:rPr>
                <w:sz w:val="24"/>
              </w:rPr>
              <w:t>确定模数</w:t>
            </w:r>
          </w:p>
          <w:p w14:paraId="528E068A" w14:textId="2D91B56E" w:rsidR="00D91412" w:rsidRPr="00BC1062" w:rsidRDefault="00D91412" w:rsidP="007C4C15">
            <w:pPr>
              <w:pStyle w:val="aa"/>
              <w:spacing w:after="0"/>
              <w:ind w:firstLine="480"/>
            </w:pPr>
            <m:oMathPara>
              <m:oMath>
                <m:r>
                  <w:rPr>
                    <w:rFonts w:ascii="Cambria Math" w:eastAsia="Cambria Math" w:hAnsi="Cambria Math"/>
                  </w:rPr>
                  <m:t>m=</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num>
                  <m:den>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1</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46.449</m:t>
                    </m:r>
                  </m:num>
                  <m:den>
                    <m:r>
                      <m:rPr>
                        <m:sty m:val="p"/>
                      </m:rPr>
                      <w:rPr>
                        <w:rFonts w:ascii="Cambria Math" w:eastAsia="Cambria Math" w:hAnsi="Cambria Math"/>
                      </w:rPr>
                      <m:t>30</m:t>
                    </m:r>
                  </m:den>
                </m:f>
                <m:r>
                  <m:rPr>
                    <m:sty m:val="p"/>
                  </m:rPr>
                  <w:rPr>
                    <w:rFonts w:ascii="Cambria Math" w:eastAsia="Cambria Math" w:hAnsi="Cambria Math"/>
                  </w:rPr>
                  <m:t>=1.548mm</m:t>
                </m:r>
              </m:oMath>
            </m:oMathPara>
          </w:p>
          <w:p w14:paraId="7B356358" w14:textId="77777777" w:rsidR="006C5F29" w:rsidRPr="00BC1062" w:rsidRDefault="006C5F29" w:rsidP="006C5F29">
            <w:pPr>
              <w:ind w:firstLineChars="200" w:firstLine="480"/>
            </w:pPr>
            <w:r w:rsidRPr="00BC1062">
              <w:rPr>
                <w:sz w:val="24"/>
              </w:rPr>
              <w:t>从满足弯曲疲劳强度出发，从标准中就近取</w:t>
            </w:r>
            <w:r w:rsidRPr="00BC1062">
              <w:rPr>
                <w:i/>
                <w:iCs/>
                <w:sz w:val="24"/>
              </w:rPr>
              <w:t>m</w:t>
            </w:r>
            <w:r w:rsidRPr="00BC1062">
              <w:rPr>
                <w:sz w:val="24"/>
              </w:rPr>
              <w:t>=2mm</w:t>
            </w:r>
            <w:r w:rsidRPr="00BC1062">
              <w:rPr>
                <w:sz w:val="24"/>
              </w:rPr>
              <w:t>；为了同时满足接触疲劳强度，需按接触疲劳强度算得的分度圆直径</w:t>
            </w:r>
            <w:r w:rsidRPr="00BC1062">
              <w:rPr>
                <w:i/>
                <w:iCs/>
                <w:sz w:val="24"/>
              </w:rPr>
              <w:t>d</w:t>
            </w:r>
            <w:r w:rsidRPr="00BC1062">
              <w:rPr>
                <w:sz w:val="24"/>
                <w:vertAlign w:val="subscript"/>
              </w:rPr>
              <w:t>1</w:t>
            </w:r>
            <w:r w:rsidRPr="00BC1062">
              <w:rPr>
                <w:sz w:val="24"/>
              </w:rPr>
              <w:t>=46.449mm</w:t>
            </w:r>
            <w:r w:rsidRPr="00BC1062">
              <w:rPr>
                <w:sz w:val="24"/>
              </w:rPr>
              <w:t>来计算小齿轮的齿数</w:t>
            </w:r>
            <w:r w:rsidRPr="00BC1062">
              <w:rPr>
                <w:sz w:val="24"/>
              </w:rPr>
              <w:t>,</w:t>
            </w:r>
            <w:r w:rsidRPr="00BC1062">
              <w:rPr>
                <w:sz w:val="24"/>
              </w:rPr>
              <w:t>即</w:t>
            </w:r>
          </w:p>
          <w:p w14:paraId="4A3114AA" w14:textId="171FB18B"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1</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num>
                  <m:den>
                    <m:r>
                      <w:rPr>
                        <w:rFonts w:ascii="Cambria Math" w:eastAsia="Cambria Math" w:hAnsi="Cambria Math"/>
                      </w:rPr>
                      <m:t>m</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46.449</m:t>
                    </m:r>
                  </m:num>
                  <m:den>
                    <m:r>
                      <m:rPr>
                        <m:sty m:val="p"/>
                      </m:rPr>
                      <w:rPr>
                        <w:rFonts w:ascii="Cambria Math" w:eastAsia="Cambria Math" w:hAnsi="Cambria Math"/>
                      </w:rPr>
                      <m:t>2</m:t>
                    </m:r>
                  </m:den>
                </m:f>
                <m:r>
                  <m:rPr>
                    <m:sty m:val="p"/>
                  </m:rPr>
                  <w:rPr>
                    <w:rFonts w:ascii="Cambria Math" w:eastAsia="Cambria Math" w:hAnsi="Cambria Math"/>
                  </w:rPr>
                  <m:t>=23.225</m:t>
                </m:r>
              </m:oMath>
            </m:oMathPara>
          </w:p>
          <w:p w14:paraId="57F29499" w14:textId="77777777" w:rsidR="006C5F29" w:rsidRPr="00BC1062" w:rsidRDefault="006C5F29" w:rsidP="006C5F29">
            <w:pPr>
              <w:ind w:firstLineChars="200" w:firstLine="480"/>
            </w:pPr>
            <w:r w:rsidRPr="00BC1062">
              <w:rPr>
                <w:sz w:val="24"/>
              </w:rPr>
              <w:t>取</w:t>
            </w:r>
            <w:r w:rsidRPr="0032736C">
              <w:rPr>
                <w:i/>
                <w:iCs/>
                <w:sz w:val="24"/>
              </w:rPr>
              <w:t>z</w:t>
            </w:r>
            <w:r w:rsidRPr="00BC1062">
              <w:rPr>
                <w:sz w:val="24"/>
                <w:vertAlign w:val="subscript"/>
              </w:rPr>
              <w:t>1</w:t>
            </w:r>
            <w:r w:rsidRPr="00BC1062">
              <w:rPr>
                <w:sz w:val="24"/>
              </w:rPr>
              <w:t>=30,</w:t>
            </w:r>
            <w:r w:rsidRPr="00BC1062">
              <w:rPr>
                <w:sz w:val="24"/>
              </w:rPr>
              <w:t>则大齿轮齿数</w:t>
            </w:r>
            <w:r w:rsidRPr="0032736C">
              <w:rPr>
                <w:i/>
                <w:iCs/>
                <w:sz w:val="24"/>
              </w:rPr>
              <w:t>z</w:t>
            </w:r>
            <w:r w:rsidRPr="00BC1062">
              <w:rPr>
                <w:sz w:val="24"/>
                <w:vertAlign w:val="subscript"/>
              </w:rPr>
              <w:t>2</w:t>
            </w:r>
            <w:r w:rsidRPr="00BC1062">
              <w:rPr>
                <w:sz w:val="24"/>
              </w:rPr>
              <w:t>=</w:t>
            </w:r>
            <w:r w:rsidRPr="0032736C">
              <w:rPr>
                <w:i/>
                <w:iCs/>
                <w:sz w:val="24"/>
              </w:rPr>
              <w:t>z</w:t>
            </w:r>
            <w:r w:rsidRPr="00BC1062">
              <w:rPr>
                <w:sz w:val="24"/>
                <w:vertAlign w:val="subscript"/>
              </w:rPr>
              <w:t>1</w:t>
            </w:r>
            <w:r w:rsidRPr="00BC1062">
              <w:rPr>
                <w:sz w:val="24"/>
              </w:rPr>
              <w:t>×</w:t>
            </w:r>
            <w:r w:rsidRPr="0032736C">
              <w:rPr>
                <w:i/>
                <w:iCs/>
                <w:sz w:val="24"/>
              </w:rPr>
              <w:t>i</w:t>
            </w:r>
            <w:r w:rsidRPr="00BC1062">
              <w:rPr>
                <w:sz w:val="24"/>
              </w:rPr>
              <w:t>=30×4.58=137.4</w:t>
            </w:r>
            <w:r w:rsidRPr="00BC1062">
              <w:rPr>
                <w:sz w:val="24"/>
              </w:rPr>
              <w:t>，取</w:t>
            </w:r>
            <w:r w:rsidRPr="0032736C">
              <w:rPr>
                <w:i/>
                <w:iCs/>
                <w:sz w:val="24"/>
              </w:rPr>
              <w:t>z</w:t>
            </w:r>
            <w:r w:rsidRPr="00BC1062">
              <w:rPr>
                <w:sz w:val="24"/>
                <w:vertAlign w:val="subscript"/>
              </w:rPr>
              <w:t>2</w:t>
            </w:r>
            <w:r w:rsidRPr="00BC1062">
              <w:rPr>
                <w:sz w:val="24"/>
              </w:rPr>
              <w:t>=137</w:t>
            </w:r>
          </w:p>
          <w:p w14:paraId="3098909A" w14:textId="77777777" w:rsidR="006C5F29" w:rsidRPr="00BC1062" w:rsidRDefault="006C5F29" w:rsidP="007C4C15">
            <w:pPr>
              <w:pStyle w:val="aa"/>
              <w:spacing w:after="0"/>
              <w:ind w:firstLine="480"/>
            </w:pPr>
          </w:p>
          <w:p w14:paraId="64358BEE" w14:textId="085DC839" w:rsidR="003B0E3C" w:rsidRPr="00BC1062" w:rsidRDefault="00A9420C" w:rsidP="00A9420C">
            <w:pPr>
              <w:ind w:rightChars="12" w:right="25"/>
              <w:rPr>
                <w:sz w:val="24"/>
              </w:rPr>
            </w:pPr>
            <w:r w:rsidRPr="00BC1062">
              <w:rPr>
                <w:sz w:val="24"/>
              </w:rPr>
              <w:t>3</w:t>
            </w:r>
            <w:r w:rsidR="006C5F29" w:rsidRPr="00BC1062">
              <w:rPr>
                <w:sz w:val="24"/>
              </w:rPr>
              <w:t>、确定传动尺寸</w:t>
            </w:r>
          </w:p>
          <w:p w14:paraId="06799F45" w14:textId="77777777" w:rsidR="006C5F29" w:rsidRPr="00BC1062" w:rsidRDefault="006C5F29" w:rsidP="006C5F29">
            <w:pPr>
              <w:ind w:firstLineChars="200" w:firstLine="480"/>
            </w:pPr>
            <w:r w:rsidRPr="00BC1062">
              <w:rPr>
                <w:sz w:val="24"/>
              </w:rPr>
              <w:t>1)</w:t>
            </w:r>
            <w:r w:rsidRPr="00BC1062">
              <w:rPr>
                <w:sz w:val="24"/>
              </w:rPr>
              <w:t>计算中心距</w:t>
            </w:r>
          </w:p>
          <w:p w14:paraId="02DFBD96" w14:textId="71BFAE2F" w:rsidR="006C5F29" w:rsidRPr="00BC1062" w:rsidRDefault="006C5F29" w:rsidP="006C5F29">
            <w:pPr>
              <w:pStyle w:val="aa"/>
              <w:spacing w:after="0"/>
              <w:ind w:firstLine="480"/>
            </w:pPr>
            <m:oMathPara>
              <m:oMath>
                <m:r>
                  <w:rPr>
                    <w:rFonts w:ascii="Cambria Math" w:eastAsia="Cambria Math" w:hAnsi="Cambria Math"/>
                  </w:rPr>
                  <m:t>a=</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num>
                  <m:den>
                    <m:r>
                      <w:rPr>
                        <w:rFonts w:ascii="Cambria Math" w:eastAsia="Cambria Math" w:hAnsi="Cambria Math"/>
                      </w:rPr>
                      <m:t>2</m:t>
                    </m:r>
                  </m:den>
                </m:f>
                <m: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60+274</m:t>
                    </m:r>
                  </m:num>
                  <m:den>
                    <m:r>
                      <m:rPr>
                        <m:sty m:val="p"/>
                      </m:rPr>
                      <w:rPr>
                        <w:rFonts w:ascii="Cambria Math" w:eastAsia="Cambria Math" w:hAnsi="Cambria Math"/>
                      </w:rPr>
                      <m:t>2</m:t>
                    </m:r>
                  </m:den>
                </m:f>
                <m:r>
                  <m:rPr>
                    <m:sty m:val="p"/>
                  </m:rPr>
                  <w:rPr>
                    <w:rFonts w:ascii="Cambria Math" w:eastAsia="Cambria Math" w:hAnsi="Cambria Math"/>
                  </w:rPr>
                  <m:t>=167mm</m:t>
                </m:r>
              </m:oMath>
            </m:oMathPara>
          </w:p>
          <w:p w14:paraId="5C78DAB7" w14:textId="77777777" w:rsidR="006C5F29" w:rsidRPr="00BC1062" w:rsidRDefault="006C5F29" w:rsidP="006C5F29">
            <w:pPr>
              <w:ind w:firstLineChars="200" w:firstLine="480"/>
            </w:pPr>
            <w:r w:rsidRPr="00BC1062">
              <w:rPr>
                <w:sz w:val="24"/>
              </w:rPr>
              <w:t>2)</w:t>
            </w:r>
            <w:r w:rsidRPr="00BC1062">
              <w:rPr>
                <w:sz w:val="24"/>
              </w:rPr>
              <w:t>计算小、大齿轮的分度圆直径</w:t>
            </w:r>
          </w:p>
          <w:p w14:paraId="236B734E" w14:textId="114D17AA"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1</m:t>
                    </m:r>
                  </m:sub>
                </m:sSub>
                <m:r>
                  <w:rPr>
                    <w:rFonts w:ascii="Cambria Math" w:eastAsia="Cambria Math" w:hAnsi="Cambria Math"/>
                  </w:rPr>
                  <m:t xml:space="preserve"> m</m:t>
                </m:r>
                <m:r>
                  <m:rPr>
                    <m:sty m:val="p"/>
                  </m:rPr>
                  <w:rPr>
                    <w:rFonts w:ascii="Cambria Math" w:eastAsia="Cambria Math" w:hAnsi="Cambria Math"/>
                  </w:rPr>
                  <m:t>=30×2=60mm</m:t>
                </m:r>
              </m:oMath>
            </m:oMathPara>
          </w:p>
          <w:p w14:paraId="6C333320" w14:textId="132A3F8B"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z</m:t>
                    </m:r>
                  </m:e>
                  <m:sub>
                    <m:r>
                      <w:rPr>
                        <w:rFonts w:ascii="Cambria Math" w:eastAsia="Cambria Math" w:hAnsi="Cambria Math"/>
                      </w:rPr>
                      <m:t>2</m:t>
                    </m:r>
                  </m:sub>
                </m:sSub>
                <m:r>
                  <w:rPr>
                    <w:rFonts w:ascii="Cambria Math" w:eastAsia="Cambria Math" w:hAnsi="Cambria Math"/>
                  </w:rPr>
                  <m:t xml:space="preserve"> m</m:t>
                </m:r>
                <m:r>
                  <m:rPr>
                    <m:sty m:val="p"/>
                  </m:rPr>
                  <w:rPr>
                    <w:rFonts w:ascii="Cambria Math" w:eastAsia="Cambria Math" w:hAnsi="Cambria Math"/>
                  </w:rPr>
                  <m:t>=137×2=274mm</m:t>
                </m:r>
              </m:oMath>
            </m:oMathPara>
          </w:p>
          <w:p w14:paraId="033D50E2" w14:textId="77777777" w:rsidR="006C5F29" w:rsidRPr="00BC1062" w:rsidRDefault="006C5F29" w:rsidP="006C5F29">
            <w:pPr>
              <w:ind w:firstLineChars="200" w:firstLine="480"/>
            </w:pPr>
            <w:r w:rsidRPr="00BC1062">
              <w:rPr>
                <w:sz w:val="24"/>
              </w:rPr>
              <w:t>3)</w:t>
            </w:r>
            <w:r w:rsidRPr="00BC1062">
              <w:rPr>
                <w:sz w:val="24"/>
              </w:rPr>
              <w:t>计算齿宽</w:t>
            </w:r>
          </w:p>
          <w:p w14:paraId="6254A420" w14:textId="77777777" w:rsidR="006C5F29" w:rsidRPr="00BC1062" w:rsidRDefault="006C5F29" w:rsidP="006C5F29">
            <w:pPr>
              <w:ind w:firstLineChars="200" w:firstLine="480"/>
            </w:pPr>
            <w:r w:rsidRPr="00BC1062">
              <w:rPr>
                <w:i/>
                <w:iCs/>
                <w:sz w:val="24"/>
              </w:rPr>
              <w:t>b=φ</w:t>
            </w:r>
            <w:r w:rsidRPr="00BC1062">
              <w:rPr>
                <w:i/>
                <w:iCs/>
                <w:sz w:val="24"/>
                <w:vertAlign w:val="subscript"/>
              </w:rPr>
              <w:t>d</w:t>
            </w:r>
            <w:r w:rsidRPr="00BC1062">
              <w:rPr>
                <w:i/>
                <w:iCs/>
                <w:sz w:val="24"/>
              </w:rPr>
              <w:t>×d</w:t>
            </w:r>
            <w:r w:rsidRPr="00BC1062">
              <w:rPr>
                <w:i/>
                <w:iCs/>
                <w:sz w:val="24"/>
                <w:vertAlign w:val="subscript"/>
              </w:rPr>
              <w:t>1</w:t>
            </w:r>
            <w:r w:rsidRPr="00BC1062">
              <w:rPr>
                <w:sz w:val="24"/>
              </w:rPr>
              <w:t>=1×60=60mm</w:t>
            </w:r>
          </w:p>
          <w:p w14:paraId="6429380A" w14:textId="77777777" w:rsidR="006C5F29" w:rsidRPr="00BC1062" w:rsidRDefault="006C5F29" w:rsidP="006C5F29">
            <w:pPr>
              <w:ind w:firstLineChars="200" w:firstLine="480"/>
            </w:pPr>
            <w:r w:rsidRPr="00BC1062">
              <w:rPr>
                <w:sz w:val="24"/>
              </w:rPr>
              <w:t>取</w:t>
            </w:r>
            <w:r w:rsidRPr="00BC1062">
              <w:rPr>
                <w:i/>
                <w:iCs/>
                <w:sz w:val="24"/>
              </w:rPr>
              <w:t>B</w:t>
            </w:r>
            <w:r w:rsidRPr="00BC1062">
              <w:rPr>
                <w:sz w:val="24"/>
                <w:vertAlign w:val="subscript"/>
              </w:rPr>
              <w:t>1</w:t>
            </w:r>
            <w:r w:rsidRPr="00BC1062">
              <w:rPr>
                <w:sz w:val="24"/>
              </w:rPr>
              <w:t>=65mm</w:t>
            </w:r>
            <w:r w:rsidRPr="00BC1062">
              <w:rPr>
                <w:sz w:val="24"/>
              </w:rPr>
              <w:t>，</w:t>
            </w:r>
            <w:r w:rsidRPr="00BC1062">
              <w:rPr>
                <w:i/>
                <w:iCs/>
                <w:sz w:val="24"/>
              </w:rPr>
              <w:t>B</w:t>
            </w:r>
            <w:r w:rsidRPr="00BC1062">
              <w:rPr>
                <w:sz w:val="24"/>
                <w:vertAlign w:val="subscript"/>
              </w:rPr>
              <w:t>2</w:t>
            </w:r>
            <w:r w:rsidRPr="00BC1062">
              <w:rPr>
                <w:sz w:val="24"/>
              </w:rPr>
              <w:t>=60mm</w:t>
            </w:r>
          </w:p>
          <w:p w14:paraId="1C57D55D" w14:textId="77777777" w:rsidR="006C5F29" w:rsidRPr="00BC1062" w:rsidRDefault="006C5F29" w:rsidP="006C5F29">
            <w:pPr>
              <w:ind w:firstLineChars="200" w:firstLine="480"/>
            </w:pPr>
            <w:r w:rsidRPr="00BC1062">
              <w:rPr>
                <w:sz w:val="24"/>
              </w:rPr>
              <w:t>主要设计结论</w:t>
            </w:r>
          </w:p>
          <w:p w14:paraId="70A122AE" w14:textId="77777777" w:rsidR="006C5F29" w:rsidRPr="00BC1062" w:rsidRDefault="006C5F29" w:rsidP="006C5F29">
            <w:pPr>
              <w:ind w:firstLineChars="200" w:firstLine="480"/>
            </w:pPr>
            <w:r w:rsidRPr="00BC1062">
              <w:rPr>
                <w:sz w:val="24"/>
              </w:rPr>
              <w:t>齿数</w:t>
            </w:r>
            <w:r w:rsidRPr="00BC1062">
              <w:rPr>
                <w:i/>
                <w:iCs/>
                <w:sz w:val="24"/>
              </w:rPr>
              <w:t>z</w:t>
            </w:r>
            <w:r w:rsidRPr="00BC1062">
              <w:rPr>
                <w:i/>
                <w:iCs/>
                <w:sz w:val="24"/>
                <w:vertAlign w:val="subscript"/>
              </w:rPr>
              <w:t>1</w:t>
            </w:r>
            <w:r w:rsidRPr="00BC1062">
              <w:rPr>
                <w:sz w:val="24"/>
              </w:rPr>
              <w:t>=30</w:t>
            </w:r>
            <w:r w:rsidRPr="00BC1062">
              <w:rPr>
                <w:sz w:val="24"/>
              </w:rPr>
              <w:t>，</w:t>
            </w:r>
            <w:r w:rsidRPr="00BC1062">
              <w:rPr>
                <w:i/>
                <w:iCs/>
                <w:sz w:val="24"/>
              </w:rPr>
              <w:t>z</w:t>
            </w:r>
            <w:r w:rsidRPr="00BC1062">
              <w:rPr>
                <w:i/>
                <w:iCs/>
                <w:sz w:val="24"/>
                <w:vertAlign w:val="subscript"/>
              </w:rPr>
              <w:t>2</w:t>
            </w:r>
            <w:r w:rsidRPr="00BC1062">
              <w:rPr>
                <w:i/>
                <w:iCs/>
                <w:sz w:val="24"/>
              </w:rPr>
              <w:t>=</w:t>
            </w:r>
            <w:r w:rsidRPr="00BC1062">
              <w:rPr>
                <w:sz w:val="24"/>
              </w:rPr>
              <w:t>137</w:t>
            </w:r>
            <w:r w:rsidRPr="00BC1062">
              <w:rPr>
                <w:sz w:val="24"/>
              </w:rPr>
              <w:t>，模数</w:t>
            </w:r>
            <w:r w:rsidRPr="00BC1062">
              <w:rPr>
                <w:i/>
                <w:iCs/>
                <w:sz w:val="24"/>
              </w:rPr>
              <w:t>m</w:t>
            </w:r>
            <w:r w:rsidRPr="00BC1062">
              <w:rPr>
                <w:sz w:val="24"/>
              </w:rPr>
              <w:t>=2mm</w:t>
            </w:r>
            <w:r w:rsidRPr="00BC1062">
              <w:rPr>
                <w:sz w:val="24"/>
              </w:rPr>
              <w:t>，压力角</w:t>
            </w:r>
            <w:r w:rsidRPr="00BC1062">
              <w:rPr>
                <w:i/>
                <w:iCs/>
                <w:sz w:val="24"/>
              </w:rPr>
              <w:t>α</w:t>
            </w:r>
            <w:r w:rsidRPr="00BC1062">
              <w:rPr>
                <w:sz w:val="24"/>
              </w:rPr>
              <w:t>=20°</w:t>
            </w:r>
            <w:r w:rsidRPr="00BC1062">
              <w:rPr>
                <w:sz w:val="24"/>
              </w:rPr>
              <w:t>，中心距</w:t>
            </w:r>
            <w:r w:rsidRPr="00BC1062">
              <w:rPr>
                <w:i/>
                <w:iCs/>
                <w:sz w:val="24"/>
              </w:rPr>
              <w:t>a</w:t>
            </w:r>
            <w:r w:rsidRPr="00BC1062">
              <w:rPr>
                <w:sz w:val="24"/>
              </w:rPr>
              <w:t>=167mm</w:t>
            </w:r>
            <w:r w:rsidRPr="00BC1062">
              <w:rPr>
                <w:sz w:val="24"/>
              </w:rPr>
              <w:t>，齿宽</w:t>
            </w:r>
            <w:r w:rsidRPr="00BC1062">
              <w:rPr>
                <w:i/>
                <w:iCs/>
                <w:sz w:val="24"/>
              </w:rPr>
              <w:t>B</w:t>
            </w:r>
            <w:r w:rsidRPr="00BC1062">
              <w:rPr>
                <w:i/>
                <w:iCs/>
                <w:sz w:val="24"/>
                <w:vertAlign w:val="subscript"/>
              </w:rPr>
              <w:t>1</w:t>
            </w:r>
            <w:r w:rsidRPr="00BC1062">
              <w:rPr>
                <w:sz w:val="24"/>
              </w:rPr>
              <w:t>=65mm</w:t>
            </w:r>
            <w:r w:rsidRPr="00BC1062">
              <w:rPr>
                <w:sz w:val="24"/>
              </w:rPr>
              <w:t>、</w:t>
            </w:r>
            <w:r w:rsidRPr="00BC1062">
              <w:rPr>
                <w:i/>
                <w:iCs/>
                <w:sz w:val="24"/>
              </w:rPr>
              <w:t>B</w:t>
            </w:r>
            <w:r w:rsidRPr="00BC1062">
              <w:rPr>
                <w:i/>
                <w:iCs/>
                <w:sz w:val="24"/>
                <w:vertAlign w:val="subscript"/>
              </w:rPr>
              <w:t>2</w:t>
            </w:r>
            <w:r w:rsidRPr="00BC1062">
              <w:rPr>
                <w:sz w:val="24"/>
              </w:rPr>
              <w:t>=60mm</w:t>
            </w:r>
          </w:p>
          <w:p w14:paraId="143C90C7" w14:textId="683B91C2" w:rsidR="006C5F29" w:rsidRPr="00BC1062" w:rsidRDefault="006C5F29" w:rsidP="006C5F29">
            <w:pPr>
              <w:ind w:rightChars="12" w:right="25"/>
              <w:rPr>
                <w:sz w:val="24"/>
              </w:rPr>
            </w:pPr>
            <w:r w:rsidRPr="00BC1062">
              <w:rPr>
                <w:sz w:val="24"/>
              </w:rPr>
              <w:t>4</w:t>
            </w:r>
            <w:r w:rsidRPr="00BC1062">
              <w:rPr>
                <w:sz w:val="24"/>
              </w:rPr>
              <w:t>、其他几何尺寸计算</w:t>
            </w:r>
          </w:p>
          <w:p w14:paraId="78AC2229" w14:textId="77777777" w:rsidR="006C5F29" w:rsidRPr="00BC1062" w:rsidRDefault="006C5F29" w:rsidP="006C3CE5">
            <w:pPr>
              <w:pStyle w:val="3"/>
              <w:spacing w:before="0" w:after="0" w:line="240" w:lineRule="auto"/>
              <w:rPr>
                <w:b w:val="0"/>
                <w:bCs w:val="0"/>
                <w:sz w:val="24"/>
                <w:szCs w:val="24"/>
              </w:rPr>
            </w:pPr>
            <w:r w:rsidRPr="00BC1062">
              <w:rPr>
                <w:b w:val="0"/>
                <w:bCs w:val="0"/>
                <w:sz w:val="24"/>
                <w:szCs w:val="24"/>
              </w:rPr>
              <w:t>计算齿顶高、齿根高、全齿高和齿厚</w:t>
            </w:r>
          </w:p>
          <w:p w14:paraId="7EA77D12" w14:textId="1CD98758" w:rsidR="006C5F29" w:rsidRPr="00BC1062" w:rsidRDefault="00000000" w:rsidP="006C3CE5">
            <w:pPr>
              <w:pStyle w:val="aa"/>
              <w:spacing w:after="0"/>
              <w:ind w:firstLine="480"/>
              <w:rPr>
                <w:rFonts w:eastAsiaTheme="minorEastAsia"/>
                <w:i/>
                <w:iCs/>
              </w:rPr>
            </w:pPr>
            <m:oMathPara>
              <m:oMath>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a</m:t>
                    </m:r>
                  </m:sub>
                </m:sSub>
                <m:r>
                  <w:rPr>
                    <w:rFonts w:ascii="Cambria Math" w:eastAsia="Cambria Math" w:hAnsi="Cambria Math"/>
                  </w:rPr>
                  <m:t xml:space="preserve">=m </m:t>
                </m:r>
                <m:sSubSup>
                  <m:sSubSupPr>
                    <m:ctrlPr>
                      <w:rPr>
                        <w:rFonts w:ascii="Cambria Math" w:hAnsi="Cambria Math"/>
                        <w:i/>
                        <w:iCs/>
                      </w:rPr>
                    </m:ctrlPr>
                  </m:sSubSupPr>
                  <m:e>
                    <m:r>
                      <w:rPr>
                        <w:rFonts w:ascii="Cambria Math" w:eastAsia="Cambria Math" w:hAnsi="Cambria Math"/>
                      </w:rPr>
                      <m:t>h</m:t>
                    </m:r>
                  </m:e>
                  <m:sub>
                    <m:r>
                      <w:rPr>
                        <w:rFonts w:ascii="Cambria Math" w:eastAsia="Cambria Math" w:hAnsi="Cambria Math"/>
                      </w:rPr>
                      <m:t>an</m:t>
                    </m:r>
                  </m:sub>
                  <m:sup>
                    <m:r>
                      <w:rPr>
                        <w:rFonts w:ascii="Cambria Math" w:eastAsia="Cambria Math" w:hAnsi="Cambria Math"/>
                      </w:rPr>
                      <m:t>*</m:t>
                    </m:r>
                  </m:sup>
                </m:sSubSup>
                <m:r>
                  <w:rPr>
                    <w:rFonts w:ascii="Cambria Math" w:eastAsia="Cambria Math" w:hAnsi="Cambria Math"/>
                  </w:rPr>
                  <m:t>=2</m:t>
                </m:r>
                <m:r>
                  <m:rPr>
                    <m:sty m:val="p"/>
                  </m:rPr>
                  <w:rPr>
                    <w:rFonts w:ascii="Cambria Math" w:eastAsiaTheme="minorEastAsia" w:hAnsi="Cambria Math"/>
                  </w:rPr>
                  <m:t>mm</m:t>
                </m:r>
              </m:oMath>
            </m:oMathPara>
          </w:p>
          <w:p w14:paraId="7A76173E" w14:textId="04B6F75A" w:rsidR="006C5F29" w:rsidRPr="00BC1062" w:rsidRDefault="00000000" w:rsidP="006C3CE5">
            <w:pPr>
              <w:pStyle w:val="aa"/>
              <w:spacing w:after="0"/>
              <w:ind w:firstLine="480"/>
            </w:pPr>
            <m:oMathPara>
              <m:oMath>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f</m:t>
                    </m:r>
                  </m:sub>
                </m:sSub>
                <m:r>
                  <w:rPr>
                    <w:rFonts w:ascii="Cambria Math" w:eastAsia="Cambria Math" w:hAnsi="Cambria Math"/>
                  </w:rPr>
                  <m:t>=m</m:t>
                </m:r>
                <m:d>
                  <m:dPr>
                    <m:ctrlPr>
                      <w:rPr>
                        <w:rFonts w:ascii="Cambria Math" w:eastAsia="Cambria Math" w:hAnsi="Cambria Math"/>
                        <w:i/>
                        <w:iCs/>
                      </w:rPr>
                    </m:ctrlPr>
                  </m:dPr>
                  <m:e>
                    <m:sSubSup>
                      <m:sSubSupPr>
                        <m:ctrlPr>
                          <w:rPr>
                            <w:rFonts w:ascii="Cambria Math" w:hAnsi="Cambria Math"/>
                            <w:i/>
                            <w:iCs/>
                          </w:rPr>
                        </m:ctrlPr>
                      </m:sSubSupPr>
                      <m:e>
                        <m:r>
                          <w:rPr>
                            <w:rFonts w:ascii="Cambria Math" w:eastAsia="Cambria Math" w:hAnsi="Cambria Math"/>
                          </w:rPr>
                          <m:t>h</m:t>
                        </m:r>
                      </m:e>
                      <m:sub>
                        <m:r>
                          <w:rPr>
                            <w:rFonts w:ascii="Cambria Math" w:eastAsia="Cambria Math" w:hAnsi="Cambria Math"/>
                          </w:rPr>
                          <m:t>an</m:t>
                        </m:r>
                      </m:sub>
                      <m:sup>
                        <m:r>
                          <w:rPr>
                            <w:rFonts w:ascii="Cambria Math" w:eastAsia="Cambria Math" w:hAnsi="Cambria Math"/>
                          </w:rPr>
                          <m:t>*</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c</m:t>
                        </m:r>
                      </m:e>
                      <m:sub>
                        <m:r>
                          <w:rPr>
                            <w:rFonts w:ascii="Cambria Math" w:eastAsia="Cambria Math" w:hAnsi="Cambria Math"/>
                          </w:rPr>
                          <m:t>n</m:t>
                        </m:r>
                      </m:sub>
                      <m:sup>
                        <m:r>
                          <w:rPr>
                            <w:rFonts w:ascii="Cambria Math" w:eastAsia="Cambria Math" w:hAnsi="Cambria Math"/>
                          </w:rPr>
                          <m:t>*</m:t>
                        </m:r>
                      </m:sup>
                    </m:sSubSup>
                  </m:e>
                </m:d>
                <m:r>
                  <m:rPr>
                    <m:sty m:val="p"/>
                  </m:rPr>
                  <w:rPr>
                    <w:rFonts w:ascii="Cambria Math" w:eastAsia="Cambria Math" w:hAnsi="Cambria Math"/>
                  </w:rPr>
                  <m:t>=2.5mm</m:t>
                </m:r>
              </m:oMath>
            </m:oMathPara>
          </w:p>
          <w:p w14:paraId="1F66A188" w14:textId="133894D7" w:rsidR="006C5F29" w:rsidRPr="00BC1062" w:rsidRDefault="00FA123D" w:rsidP="006C3CE5">
            <w:pPr>
              <w:pStyle w:val="aa"/>
              <w:spacing w:after="0"/>
              <w:ind w:firstLine="480"/>
            </w:pPr>
            <m:oMathPara>
              <m:oMath>
                <m:r>
                  <w:rPr>
                    <w:rFonts w:ascii="Cambria Math" w:eastAsia="Cambria Math" w:hAnsi="Cambria Math"/>
                  </w:rPr>
                  <m:t>h=</m:t>
                </m:r>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a</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f</m:t>
                    </m:r>
                  </m:sub>
                </m:sSub>
                <m:r>
                  <m:rPr>
                    <m:sty m:val="p"/>
                  </m:rPr>
                  <w:rPr>
                    <w:rFonts w:ascii="Cambria Math" w:eastAsia="Cambria Math" w:hAnsi="Cambria Math"/>
                  </w:rPr>
                  <m:t>=4.5mm</m:t>
                </m:r>
              </m:oMath>
            </m:oMathPara>
          </w:p>
          <w:p w14:paraId="3F4FA98F" w14:textId="6D7B0AB1" w:rsidR="006C5F29" w:rsidRPr="00BC1062" w:rsidRDefault="00FA123D" w:rsidP="006C3CE5">
            <w:pPr>
              <w:pStyle w:val="aa"/>
              <w:spacing w:after="0"/>
              <w:ind w:firstLine="480"/>
            </w:pPr>
            <m:oMathPara>
              <m:oMath>
                <m:r>
                  <w:rPr>
                    <w:rFonts w:ascii="Cambria Math" w:eastAsia="Cambria Math" w:hAnsi="Cambria Math"/>
                  </w:rPr>
                  <m:t xml:space="preserve">s=π </m:t>
                </m:r>
                <m:f>
                  <m:fPr>
                    <m:ctrlPr>
                      <w:rPr>
                        <w:rFonts w:ascii="Cambria Math" w:eastAsia="Cambria Math" w:hAnsi="Cambria Math"/>
                        <w:i/>
                        <w:iCs/>
                      </w:rPr>
                    </m:ctrlPr>
                  </m:fPr>
                  <m:num>
                    <m:r>
                      <w:rPr>
                        <w:rFonts w:ascii="Cambria Math" w:eastAsia="Cambria Math" w:hAnsi="Cambria Math"/>
                      </w:rPr>
                      <m:t>2</m:t>
                    </m:r>
                  </m:num>
                  <m:den>
                    <m:r>
                      <w:rPr>
                        <w:rFonts w:ascii="Cambria Math" w:eastAsia="Cambria Math" w:hAnsi="Cambria Math"/>
                      </w:rPr>
                      <m:t>2</m:t>
                    </m:r>
                  </m:den>
                </m:f>
                <m:r>
                  <m:rPr>
                    <m:sty m:val="p"/>
                  </m:rPr>
                  <w:rPr>
                    <w:rFonts w:ascii="Cambria Math" w:eastAsia="Cambria Math" w:hAnsi="Cambria Math"/>
                  </w:rPr>
                  <m:t>=3.142mm</m:t>
                </m:r>
              </m:oMath>
            </m:oMathPara>
          </w:p>
          <w:p w14:paraId="6E28B3E7" w14:textId="6C3C8BD6" w:rsidR="006C5F29" w:rsidRPr="00BC1062" w:rsidRDefault="006C5F29" w:rsidP="006C3CE5">
            <w:pPr>
              <w:pStyle w:val="3"/>
              <w:spacing w:before="0" w:after="0" w:line="240" w:lineRule="auto"/>
              <w:rPr>
                <w:b w:val="0"/>
                <w:bCs w:val="0"/>
                <w:sz w:val="24"/>
                <w:szCs w:val="24"/>
              </w:rPr>
            </w:pPr>
            <w:r w:rsidRPr="00BC1062">
              <w:rPr>
                <w:b w:val="0"/>
                <w:bCs w:val="0"/>
                <w:sz w:val="24"/>
                <w:szCs w:val="24"/>
              </w:rPr>
              <w:t>计算小、大齿轮的齿顶圆直径</w:t>
            </w:r>
          </w:p>
          <w:p w14:paraId="2A8AA6C5" w14:textId="17AF549A" w:rsidR="006C5F29" w:rsidRPr="00BC1062" w:rsidRDefault="00000000" w:rsidP="006C3CE5">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a1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r>
                  <w:rPr>
                    <w:rFonts w:ascii="Cambria Math" w:eastAsia="Cambria Math" w:hAnsi="Cambria Math"/>
                  </w:rPr>
                  <m:t>+2</m:t>
                </m:r>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a</m:t>
                    </m:r>
                  </m:sub>
                </m:sSub>
                <m:r>
                  <m:rPr>
                    <m:sty m:val="p"/>
                  </m:rPr>
                  <w:rPr>
                    <w:rFonts w:ascii="Cambria Math" w:eastAsia="Cambria Math" w:hAnsi="Cambria Math"/>
                  </w:rPr>
                  <m:t>=60+2×2=64mm</m:t>
                </m:r>
              </m:oMath>
            </m:oMathPara>
          </w:p>
          <w:p w14:paraId="242CA52A" w14:textId="6CC32B10" w:rsidR="006C5F29" w:rsidRPr="00BC1062" w:rsidRDefault="00000000" w:rsidP="006C3CE5">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a2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r>
                  <w:rPr>
                    <w:rFonts w:ascii="Cambria Math" w:eastAsia="Cambria Math" w:hAnsi="Cambria Math"/>
                  </w:rPr>
                  <m:t>+2</m:t>
                </m:r>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a</m:t>
                    </m:r>
                  </m:sub>
                </m:sSub>
                <m:r>
                  <m:rPr>
                    <m:sty m:val="p"/>
                  </m:rPr>
                  <w:rPr>
                    <w:rFonts w:ascii="Cambria Math" w:eastAsia="Cambria Math" w:hAnsi="Cambria Math"/>
                  </w:rPr>
                  <m:t>=274+2×2=278mm</m:t>
                </m:r>
              </m:oMath>
            </m:oMathPara>
          </w:p>
          <w:p w14:paraId="5FC90EAD" w14:textId="69CD87F3" w:rsidR="006C5F29" w:rsidRPr="00BC1062" w:rsidRDefault="006C5F29" w:rsidP="006C3CE5">
            <w:pPr>
              <w:pStyle w:val="3"/>
              <w:spacing w:before="0" w:after="0" w:line="240" w:lineRule="auto"/>
              <w:rPr>
                <w:b w:val="0"/>
                <w:bCs w:val="0"/>
                <w:sz w:val="24"/>
                <w:szCs w:val="24"/>
              </w:rPr>
            </w:pPr>
            <w:r w:rsidRPr="00BC1062">
              <w:rPr>
                <w:b w:val="0"/>
                <w:bCs w:val="0"/>
                <w:sz w:val="24"/>
                <w:szCs w:val="24"/>
              </w:rPr>
              <w:t>计算小、大齿轮的齿根圆直径</w:t>
            </w:r>
          </w:p>
          <w:p w14:paraId="3F44FB8F" w14:textId="2E78EF40" w:rsidR="006C5F29" w:rsidRPr="00BC1062" w:rsidRDefault="00000000" w:rsidP="006C3CE5">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f1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r>
                  <w:rPr>
                    <w:rFonts w:ascii="Cambria Math" w:eastAsia="Cambria Math" w:hAnsi="Cambria Math"/>
                  </w:rPr>
                  <m:t>-2</m:t>
                </m:r>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f</m:t>
                    </m:r>
                  </m:sub>
                </m:sSub>
                <m:r>
                  <m:rPr>
                    <m:sty m:val="p"/>
                  </m:rPr>
                  <w:rPr>
                    <w:rFonts w:ascii="Cambria Math" w:eastAsia="Cambria Math" w:hAnsi="Cambria Math"/>
                  </w:rPr>
                  <m:t>=60-2×2.5=55mm</m:t>
                </m:r>
              </m:oMath>
            </m:oMathPara>
          </w:p>
          <w:p w14:paraId="54736853" w14:textId="4D959199" w:rsidR="006C5F29" w:rsidRPr="00BC1062" w:rsidRDefault="00000000" w:rsidP="006C3CE5">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f2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r>
                  <w:rPr>
                    <w:rFonts w:ascii="Cambria Math" w:eastAsia="Cambria Math" w:hAnsi="Cambria Math"/>
                  </w:rPr>
                  <m:t>-2</m:t>
                </m:r>
                <m:sSub>
                  <m:sSubPr>
                    <m:ctrlPr>
                      <w:rPr>
                        <w:rFonts w:ascii="Cambria Math" w:hAnsi="Cambria Math"/>
                        <w:i/>
                        <w:iCs/>
                      </w:rPr>
                    </m:ctrlPr>
                  </m:sSubPr>
                  <m:e>
                    <m:r>
                      <w:rPr>
                        <w:rFonts w:ascii="Cambria Math" w:eastAsia="Cambria Math" w:hAnsi="Cambria Math"/>
                      </w:rPr>
                      <m:t>h</m:t>
                    </m:r>
                  </m:e>
                  <m:sub>
                    <m:r>
                      <w:rPr>
                        <w:rFonts w:ascii="Cambria Math" w:eastAsia="Cambria Math" w:hAnsi="Cambria Math"/>
                      </w:rPr>
                      <m:t>f</m:t>
                    </m:r>
                  </m:sub>
                </m:sSub>
                <m:r>
                  <m:rPr>
                    <m:sty m:val="p"/>
                  </m:rPr>
                  <w:rPr>
                    <w:rFonts w:ascii="Cambria Math" w:eastAsia="Cambria Math" w:hAnsi="Cambria Math"/>
                  </w:rPr>
                  <m:t>=274-2×2.5=269mm</m:t>
                </m:r>
              </m:oMath>
            </m:oMathPara>
          </w:p>
          <w:p w14:paraId="6A762E03" w14:textId="1DE8A05F" w:rsidR="006C5F29" w:rsidRPr="00BC1062" w:rsidRDefault="00000000" w:rsidP="006C3CE5">
            <w:pPr>
              <w:pStyle w:val="aa"/>
              <w:spacing w:after="0"/>
              <w:ind w:firstLine="480"/>
            </w:pPr>
            <m:oMathPara>
              <m:oMath>
                <m:sSubSup>
                  <m:sSubSupPr>
                    <m:ctrlPr>
                      <w:rPr>
                        <w:rFonts w:ascii="Cambria Math" w:hAnsi="Cambria Math"/>
                        <w:i/>
                        <w:iCs/>
                      </w:rPr>
                    </m:ctrlPr>
                  </m:sSubSupPr>
                  <m:e>
                    <m:r>
                      <w:rPr>
                        <w:rFonts w:ascii="Cambria Math" w:hAnsi="Cambria Math"/>
                      </w:rPr>
                      <m:t>注</m:t>
                    </m:r>
                    <m:r>
                      <w:rPr>
                        <w:rFonts w:ascii="Cambria Math" w:eastAsia="Cambria Math" w:hAnsi="Cambria Math"/>
                      </w:rPr>
                      <m:t>:h</m:t>
                    </m:r>
                  </m:e>
                  <m:sub>
                    <m:r>
                      <w:rPr>
                        <w:rFonts w:ascii="Cambria Math" w:eastAsia="Cambria Math" w:hAnsi="Cambria Math"/>
                      </w:rPr>
                      <m:t>a</m:t>
                    </m:r>
                  </m:sub>
                  <m:sup>
                    <m:r>
                      <w:rPr>
                        <w:rFonts w:ascii="Cambria Math" w:eastAsia="Cambria Math" w:hAnsi="Cambria Math"/>
                      </w:rPr>
                      <m:t>*</m:t>
                    </m:r>
                  </m:sup>
                </m:sSubSup>
                <m:r>
                  <m:rPr>
                    <m:sty m:val="p"/>
                  </m:rPr>
                  <w:rPr>
                    <w:rFonts w:ascii="Cambria Math" w:eastAsia="Cambria Math" w:hAnsi="Cambria Math"/>
                  </w:rPr>
                  <m:t>=</m:t>
                </m:r>
                <m:sSubSup>
                  <m:sSubSupPr>
                    <m:ctrlPr>
                      <w:rPr>
                        <w:rFonts w:ascii="Cambria Math" w:hAnsi="Cambria Math"/>
                      </w:rPr>
                    </m:ctrlPr>
                  </m:sSubSupPr>
                  <m:e>
                    <m:r>
                      <m:rPr>
                        <m:sty m:val="p"/>
                      </m:rPr>
                      <w:rPr>
                        <w:rFonts w:ascii="Cambria Math" w:eastAsia="Cambria Math" w:hAnsi="Cambria Math"/>
                      </w:rPr>
                      <m:t xml:space="preserve">1, </m:t>
                    </m:r>
                    <m:r>
                      <w:rPr>
                        <w:rFonts w:ascii="Cambria Math" w:eastAsiaTheme="minorEastAsia" w:hAnsi="Cambria Math"/>
                      </w:rPr>
                      <m:t xml:space="preserve"> </m:t>
                    </m:r>
                    <m:r>
                      <m:rPr>
                        <m:sty m:val="p"/>
                      </m:rPr>
                      <w:rPr>
                        <w:rFonts w:ascii="Cambria Math" w:eastAsia="Cambria Math" w:hAnsi="Cambria Math"/>
                      </w:rPr>
                      <m:t>c</m:t>
                    </m:r>
                  </m:e>
                  <m:sub>
                    <m:r>
                      <m:rPr>
                        <m:sty m:val="p"/>
                      </m:rPr>
                      <w:rPr>
                        <w:rFonts w:ascii="Cambria Math" w:eastAsia="Cambria Math" w:hAnsi="Cambria Math"/>
                      </w:rPr>
                      <m:t>n</m:t>
                    </m:r>
                  </m:sub>
                  <m:sup>
                    <m:r>
                      <m:rPr>
                        <m:sty m:val="p"/>
                      </m:rPr>
                      <w:rPr>
                        <w:rFonts w:ascii="Cambria Math" w:eastAsia="Cambria Math" w:hAnsi="Cambria Math"/>
                      </w:rPr>
                      <m:t>*</m:t>
                    </m:r>
                  </m:sup>
                </m:sSubSup>
                <m:r>
                  <m:rPr>
                    <m:sty m:val="p"/>
                  </m:rPr>
                  <w:rPr>
                    <w:rFonts w:ascii="Cambria Math" w:eastAsia="Cambria Math" w:hAnsi="Cambria Math"/>
                  </w:rPr>
                  <m:t>=0.25</m:t>
                </m:r>
              </m:oMath>
            </m:oMathPara>
          </w:p>
          <w:p w14:paraId="76BCC950" w14:textId="26548FED" w:rsidR="003F0167" w:rsidRDefault="006C5F29" w:rsidP="006C3CE5">
            <w:pPr>
              <w:ind w:rightChars="12" w:right="25"/>
              <w:rPr>
                <w:sz w:val="24"/>
              </w:rPr>
            </w:pPr>
            <w:r w:rsidRPr="00BC1062">
              <w:rPr>
                <w:sz w:val="24"/>
              </w:rPr>
              <w:t>主要结构尺寸总结如下：</w:t>
            </w:r>
          </w:p>
          <w:p w14:paraId="0504EBE7" w14:textId="77777777" w:rsidR="002A063C" w:rsidRDefault="002A063C" w:rsidP="006C3CE5">
            <w:pPr>
              <w:ind w:rightChars="12" w:right="25"/>
              <w:rPr>
                <w:sz w:val="24"/>
              </w:rPr>
            </w:pPr>
          </w:p>
          <w:p w14:paraId="3CC34E37" w14:textId="77777777" w:rsidR="00B64A77" w:rsidRPr="00BC1062" w:rsidRDefault="00B64A77" w:rsidP="006C3CE5">
            <w:pPr>
              <w:ind w:rightChars="12" w:right="25"/>
              <w:rPr>
                <w:sz w:val="24"/>
              </w:rPr>
            </w:pPr>
          </w:p>
          <w:p w14:paraId="2A257EFF" w14:textId="2A9FDE4E" w:rsidR="006C5F29" w:rsidRPr="00BC1062" w:rsidRDefault="006C5F29" w:rsidP="006C5F29">
            <w:pPr>
              <w:pStyle w:val="af"/>
              <w:keepNext/>
              <w:jc w:val="center"/>
              <w:rPr>
                <w:rFonts w:ascii="Times New Roman" w:eastAsiaTheme="minorEastAsia" w:hAnsi="Times New Roman" w:cs="Times New Roman"/>
              </w:rPr>
            </w:pPr>
            <w:r w:rsidRPr="00BC1062">
              <w:rPr>
                <w:rFonts w:ascii="Times New Roman" w:eastAsiaTheme="minorEastAsia" w:hAnsi="Times New Roman" w:cs="Times New Roman"/>
              </w:rPr>
              <w:t>表</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表</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2</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t>齿轮主要结构尺寸</w:t>
            </w:r>
          </w:p>
          <w:tbl>
            <w:tblPr>
              <w:tblStyle w:val="TableGrid0"/>
              <w:tblW w:w="0" w:type="auto"/>
              <w:jc w:val="center"/>
              <w:tblLook w:val="04A0" w:firstRow="1" w:lastRow="0" w:firstColumn="1" w:lastColumn="0" w:noHBand="0" w:noVBand="1"/>
            </w:tblPr>
            <w:tblGrid>
              <w:gridCol w:w="2250"/>
              <w:gridCol w:w="1417"/>
              <w:gridCol w:w="1418"/>
              <w:gridCol w:w="1984"/>
            </w:tblGrid>
            <w:tr w:rsidR="007615D7" w:rsidRPr="00BC1062" w14:paraId="19F256F3" w14:textId="77777777" w:rsidTr="005D6AC8">
              <w:trPr>
                <w:jc w:val="center"/>
              </w:trPr>
              <w:tc>
                <w:tcPr>
                  <w:tcW w:w="2250" w:type="dxa"/>
                </w:tcPr>
                <w:p w14:paraId="0F9AECE1" w14:textId="77777777" w:rsidR="006C5F29" w:rsidRPr="00BC1062" w:rsidRDefault="006C5F29" w:rsidP="006C5F29">
                  <w:pPr>
                    <w:spacing w:line="400" w:lineRule="exact"/>
                    <w:jc w:val="center"/>
                  </w:pPr>
                  <w:r w:rsidRPr="00BC1062">
                    <w:rPr>
                      <w:szCs w:val="21"/>
                    </w:rPr>
                    <w:t>名称和代号</w:t>
                  </w:r>
                </w:p>
              </w:tc>
              <w:tc>
                <w:tcPr>
                  <w:tcW w:w="1417" w:type="dxa"/>
                </w:tcPr>
                <w:p w14:paraId="457E37C6" w14:textId="77777777" w:rsidR="006C5F29" w:rsidRPr="00BC1062" w:rsidRDefault="006C5F29" w:rsidP="006C5F29">
                  <w:pPr>
                    <w:spacing w:line="400" w:lineRule="exact"/>
                    <w:jc w:val="center"/>
                  </w:pPr>
                  <w:r w:rsidRPr="00BC1062">
                    <w:rPr>
                      <w:szCs w:val="21"/>
                    </w:rPr>
                    <w:t>计算公式</w:t>
                  </w:r>
                </w:p>
              </w:tc>
              <w:tc>
                <w:tcPr>
                  <w:tcW w:w="1418" w:type="dxa"/>
                </w:tcPr>
                <w:p w14:paraId="162E7E13" w14:textId="6ED7A9E0" w:rsidR="006C5F29" w:rsidRPr="00BC1062" w:rsidRDefault="006C5F29" w:rsidP="006C5F29">
                  <w:pPr>
                    <w:spacing w:line="400" w:lineRule="exact"/>
                    <w:jc w:val="center"/>
                  </w:pPr>
                  <w:r w:rsidRPr="00BC1062">
                    <w:rPr>
                      <w:szCs w:val="21"/>
                    </w:rPr>
                    <w:t>小齿轮</w:t>
                  </w:r>
                  <w:r w:rsidR="005D366C">
                    <w:rPr>
                      <w:rFonts w:hint="eastAsia"/>
                      <w:szCs w:val="21"/>
                    </w:rPr>
                    <w:t>/mm</w:t>
                  </w:r>
                </w:p>
              </w:tc>
              <w:tc>
                <w:tcPr>
                  <w:tcW w:w="1984" w:type="dxa"/>
                </w:tcPr>
                <w:p w14:paraId="10A75BE6" w14:textId="3AB21D41" w:rsidR="006C5F29" w:rsidRPr="00BC1062" w:rsidRDefault="006C5F29" w:rsidP="006C5F29">
                  <w:pPr>
                    <w:spacing w:line="400" w:lineRule="exact"/>
                    <w:jc w:val="center"/>
                  </w:pPr>
                  <w:r w:rsidRPr="00BC1062">
                    <w:rPr>
                      <w:szCs w:val="21"/>
                    </w:rPr>
                    <w:t>大齿轮</w:t>
                  </w:r>
                  <w:r w:rsidR="005D366C">
                    <w:rPr>
                      <w:rFonts w:hint="eastAsia"/>
                      <w:szCs w:val="21"/>
                    </w:rPr>
                    <w:t>/mm</w:t>
                  </w:r>
                </w:p>
              </w:tc>
            </w:tr>
            <w:tr w:rsidR="007615D7" w:rsidRPr="00BC1062" w14:paraId="38551552" w14:textId="77777777" w:rsidTr="005D6AC8">
              <w:trPr>
                <w:jc w:val="center"/>
              </w:trPr>
              <w:tc>
                <w:tcPr>
                  <w:tcW w:w="2250" w:type="dxa"/>
                </w:tcPr>
                <w:p w14:paraId="01536027" w14:textId="77777777" w:rsidR="006C5F29" w:rsidRPr="00BC1062" w:rsidRDefault="006C5F29" w:rsidP="006C5F29">
                  <w:pPr>
                    <w:spacing w:line="400" w:lineRule="exact"/>
                    <w:jc w:val="center"/>
                  </w:pPr>
                  <w:r w:rsidRPr="00BC1062">
                    <w:rPr>
                      <w:szCs w:val="21"/>
                    </w:rPr>
                    <w:t>中心距</w:t>
                  </w:r>
                  <w:r w:rsidRPr="00BC1062">
                    <w:rPr>
                      <w:i/>
                      <w:iCs/>
                      <w:szCs w:val="21"/>
                    </w:rPr>
                    <w:t>a</w:t>
                  </w:r>
                </w:p>
              </w:tc>
              <w:tc>
                <w:tcPr>
                  <w:tcW w:w="1417" w:type="dxa"/>
                </w:tcPr>
                <w:p w14:paraId="769C693E" w14:textId="77777777" w:rsidR="006C5F29" w:rsidRPr="00BC1062" w:rsidRDefault="006C5F29" w:rsidP="006C5F29">
                  <w:pPr>
                    <w:spacing w:line="400" w:lineRule="exact"/>
                    <w:jc w:val="center"/>
                  </w:pPr>
                </w:p>
              </w:tc>
              <w:tc>
                <w:tcPr>
                  <w:tcW w:w="1418" w:type="dxa"/>
                </w:tcPr>
                <w:p w14:paraId="697E6EC0" w14:textId="77777777" w:rsidR="006C5F29" w:rsidRPr="00BC1062" w:rsidRDefault="006C5F29" w:rsidP="006C5F29">
                  <w:pPr>
                    <w:spacing w:line="400" w:lineRule="exact"/>
                    <w:jc w:val="center"/>
                  </w:pPr>
                  <w:r w:rsidRPr="00BC1062">
                    <w:rPr>
                      <w:szCs w:val="21"/>
                    </w:rPr>
                    <w:t>167</w:t>
                  </w:r>
                </w:p>
              </w:tc>
              <w:tc>
                <w:tcPr>
                  <w:tcW w:w="1984" w:type="dxa"/>
                </w:tcPr>
                <w:p w14:paraId="326BB177" w14:textId="77777777" w:rsidR="006C5F29" w:rsidRPr="00BC1062" w:rsidRDefault="006C5F29" w:rsidP="006C5F29">
                  <w:pPr>
                    <w:spacing w:line="400" w:lineRule="exact"/>
                    <w:jc w:val="center"/>
                  </w:pPr>
                  <w:r w:rsidRPr="00BC1062">
                    <w:rPr>
                      <w:szCs w:val="21"/>
                    </w:rPr>
                    <w:t>167</w:t>
                  </w:r>
                </w:p>
              </w:tc>
            </w:tr>
            <w:tr w:rsidR="007615D7" w:rsidRPr="00BC1062" w14:paraId="653A2C73" w14:textId="77777777" w:rsidTr="005D6AC8">
              <w:trPr>
                <w:jc w:val="center"/>
              </w:trPr>
              <w:tc>
                <w:tcPr>
                  <w:tcW w:w="2250" w:type="dxa"/>
                </w:tcPr>
                <w:p w14:paraId="26B85AC3" w14:textId="77777777" w:rsidR="006C5F29" w:rsidRPr="00BC1062" w:rsidRDefault="006C5F29" w:rsidP="006C5F29">
                  <w:pPr>
                    <w:spacing w:line="400" w:lineRule="exact"/>
                    <w:jc w:val="center"/>
                  </w:pPr>
                  <w:r w:rsidRPr="00BC1062">
                    <w:rPr>
                      <w:szCs w:val="21"/>
                    </w:rPr>
                    <w:t>齿数</w:t>
                  </w:r>
                  <w:r w:rsidRPr="00BC1062">
                    <w:rPr>
                      <w:i/>
                      <w:iCs/>
                      <w:szCs w:val="21"/>
                    </w:rPr>
                    <w:t>z</w:t>
                  </w:r>
                </w:p>
              </w:tc>
              <w:tc>
                <w:tcPr>
                  <w:tcW w:w="1417" w:type="dxa"/>
                </w:tcPr>
                <w:p w14:paraId="097EAAFB" w14:textId="77777777" w:rsidR="006C5F29" w:rsidRPr="00BC1062" w:rsidRDefault="006C5F29" w:rsidP="006C5F29">
                  <w:pPr>
                    <w:spacing w:line="400" w:lineRule="exact"/>
                    <w:jc w:val="center"/>
                  </w:pPr>
                </w:p>
              </w:tc>
              <w:tc>
                <w:tcPr>
                  <w:tcW w:w="1418" w:type="dxa"/>
                </w:tcPr>
                <w:p w14:paraId="5B72253D" w14:textId="77777777" w:rsidR="006C5F29" w:rsidRPr="00BC1062" w:rsidRDefault="006C5F29" w:rsidP="006C5F29">
                  <w:pPr>
                    <w:spacing w:line="400" w:lineRule="exact"/>
                    <w:jc w:val="center"/>
                  </w:pPr>
                  <w:r w:rsidRPr="00BC1062">
                    <w:rPr>
                      <w:szCs w:val="21"/>
                    </w:rPr>
                    <w:t>30</w:t>
                  </w:r>
                </w:p>
              </w:tc>
              <w:tc>
                <w:tcPr>
                  <w:tcW w:w="1984" w:type="dxa"/>
                </w:tcPr>
                <w:p w14:paraId="450B8EFE" w14:textId="77777777" w:rsidR="006C5F29" w:rsidRPr="00BC1062" w:rsidRDefault="006C5F29" w:rsidP="006C5F29">
                  <w:pPr>
                    <w:spacing w:line="400" w:lineRule="exact"/>
                    <w:jc w:val="center"/>
                  </w:pPr>
                  <w:r w:rsidRPr="00BC1062">
                    <w:rPr>
                      <w:szCs w:val="21"/>
                    </w:rPr>
                    <w:t>137</w:t>
                  </w:r>
                </w:p>
              </w:tc>
            </w:tr>
            <w:tr w:rsidR="007615D7" w:rsidRPr="00BC1062" w14:paraId="301EAC21" w14:textId="77777777" w:rsidTr="005D6AC8">
              <w:trPr>
                <w:jc w:val="center"/>
              </w:trPr>
              <w:tc>
                <w:tcPr>
                  <w:tcW w:w="2250" w:type="dxa"/>
                </w:tcPr>
                <w:p w14:paraId="3D345330" w14:textId="77777777" w:rsidR="006C5F29" w:rsidRPr="00BC1062" w:rsidRDefault="006C5F29" w:rsidP="006C5F29">
                  <w:pPr>
                    <w:spacing w:line="400" w:lineRule="exact"/>
                    <w:jc w:val="center"/>
                  </w:pPr>
                  <w:r w:rsidRPr="00BC1062">
                    <w:rPr>
                      <w:szCs w:val="21"/>
                    </w:rPr>
                    <w:t>模数</w:t>
                  </w:r>
                  <w:r w:rsidRPr="00BC1062">
                    <w:rPr>
                      <w:i/>
                      <w:iCs/>
                      <w:szCs w:val="21"/>
                    </w:rPr>
                    <w:t>m</w:t>
                  </w:r>
                </w:p>
              </w:tc>
              <w:tc>
                <w:tcPr>
                  <w:tcW w:w="1417" w:type="dxa"/>
                </w:tcPr>
                <w:p w14:paraId="1B682D2F" w14:textId="77777777" w:rsidR="006C5F29" w:rsidRPr="00BC1062" w:rsidRDefault="006C5F29" w:rsidP="006C5F29">
                  <w:pPr>
                    <w:spacing w:line="400" w:lineRule="exact"/>
                    <w:jc w:val="center"/>
                  </w:pPr>
                </w:p>
              </w:tc>
              <w:tc>
                <w:tcPr>
                  <w:tcW w:w="1418" w:type="dxa"/>
                </w:tcPr>
                <w:p w14:paraId="069A2843" w14:textId="77777777" w:rsidR="006C5F29" w:rsidRPr="00BC1062" w:rsidRDefault="006C5F29" w:rsidP="006C5F29">
                  <w:pPr>
                    <w:spacing w:line="400" w:lineRule="exact"/>
                    <w:jc w:val="center"/>
                  </w:pPr>
                  <w:r w:rsidRPr="00BC1062">
                    <w:rPr>
                      <w:szCs w:val="21"/>
                    </w:rPr>
                    <w:t>2</w:t>
                  </w:r>
                </w:p>
              </w:tc>
              <w:tc>
                <w:tcPr>
                  <w:tcW w:w="1984" w:type="dxa"/>
                </w:tcPr>
                <w:p w14:paraId="6307510E" w14:textId="77777777" w:rsidR="006C5F29" w:rsidRPr="00BC1062" w:rsidRDefault="006C5F29" w:rsidP="006C5F29">
                  <w:pPr>
                    <w:spacing w:line="400" w:lineRule="exact"/>
                    <w:jc w:val="center"/>
                  </w:pPr>
                  <w:r w:rsidRPr="00BC1062">
                    <w:rPr>
                      <w:szCs w:val="21"/>
                    </w:rPr>
                    <w:t>2</w:t>
                  </w:r>
                </w:p>
              </w:tc>
            </w:tr>
            <w:tr w:rsidR="005D366C" w:rsidRPr="00BC1062" w14:paraId="733B27C4" w14:textId="77777777" w:rsidTr="005D6AC8">
              <w:trPr>
                <w:jc w:val="center"/>
              </w:trPr>
              <w:tc>
                <w:tcPr>
                  <w:tcW w:w="2250" w:type="dxa"/>
                </w:tcPr>
                <w:p w14:paraId="1EF31FEB" w14:textId="009B57C2" w:rsidR="005D366C" w:rsidRPr="00BC1062" w:rsidRDefault="005D366C" w:rsidP="006C5F29">
                  <w:pPr>
                    <w:spacing w:line="400" w:lineRule="exact"/>
                    <w:jc w:val="center"/>
                    <w:rPr>
                      <w:szCs w:val="21"/>
                    </w:rPr>
                  </w:pPr>
                  <w:r>
                    <w:rPr>
                      <w:rFonts w:hint="eastAsia"/>
                      <w:szCs w:val="21"/>
                    </w:rPr>
                    <w:t>齿距</w:t>
                  </w:r>
                  <w:r w:rsidRPr="005D366C">
                    <w:rPr>
                      <w:rFonts w:hint="eastAsia"/>
                      <w:i/>
                      <w:iCs/>
                      <w:szCs w:val="21"/>
                    </w:rPr>
                    <w:t>p</w:t>
                  </w:r>
                </w:p>
              </w:tc>
              <w:tc>
                <w:tcPr>
                  <w:tcW w:w="1417" w:type="dxa"/>
                </w:tcPr>
                <w:p w14:paraId="701C2D8B" w14:textId="4F2E9989" w:rsidR="005D366C" w:rsidRPr="00BC1062" w:rsidRDefault="00A7703C" w:rsidP="006C5F29">
                  <w:pPr>
                    <w:spacing w:line="400" w:lineRule="exact"/>
                    <w:jc w:val="center"/>
                  </w:pPr>
                  <m:oMathPara>
                    <m:oMath>
                      <m:r>
                        <w:rPr>
                          <w:rFonts w:ascii="Cambria Math" w:hAnsi="Cambria Math" w:hint="eastAsia"/>
                        </w:rPr>
                        <m:t>p</m:t>
                      </m:r>
                      <m:r>
                        <w:rPr>
                          <w:rFonts w:ascii="Cambria Math" w:hAnsi="Cambria Math"/>
                        </w:rPr>
                        <m:t>=π</m:t>
                      </m:r>
                      <m:r>
                        <w:rPr>
                          <w:rFonts w:ascii="Cambria Math" w:hAnsi="Cambria Math" w:hint="eastAsia"/>
                        </w:rPr>
                        <m:t>m</m:t>
                      </m:r>
                    </m:oMath>
                  </m:oMathPara>
                </w:p>
              </w:tc>
              <w:tc>
                <w:tcPr>
                  <w:tcW w:w="1418" w:type="dxa"/>
                </w:tcPr>
                <w:p w14:paraId="040C3006" w14:textId="0C75889F" w:rsidR="005D366C" w:rsidRPr="00BC1062" w:rsidRDefault="00A7703C" w:rsidP="006C5F29">
                  <w:pPr>
                    <w:spacing w:line="400" w:lineRule="exact"/>
                    <w:jc w:val="center"/>
                    <w:rPr>
                      <w:szCs w:val="21"/>
                    </w:rPr>
                  </w:pPr>
                  <w:r>
                    <w:rPr>
                      <w:rFonts w:hint="eastAsia"/>
                      <w:szCs w:val="21"/>
                    </w:rPr>
                    <w:t>6.28</w:t>
                  </w:r>
                </w:p>
              </w:tc>
              <w:tc>
                <w:tcPr>
                  <w:tcW w:w="1984" w:type="dxa"/>
                </w:tcPr>
                <w:p w14:paraId="629B19D7" w14:textId="7FD14D51" w:rsidR="005D366C" w:rsidRPr="00BC1062" w:rsidRDefault="00A7703C" w:rsidP="006C5F29">
                  <w:pPr>
                    <w:spacing w:line="400" w:lineRule="exact"/>
                    <w:jc w:val="center"/>
                    <w:rPr>
                      <w:szCs w:val="21"/>
                    </w:rPr>
                  </w:pPr>
                  <w:r>
                    <w:rPr>
                      <w:rFonts w:hint="eastAsia"/>
                      <w:szCs w:val="21"/>
                    </w:rPr>
                    <w:t>6.28</w:t>
                  </w:r>
                </w:p>
              </w:tc>
            </w:tr>
            <w:tr w:rsidR="007615D7" w:rsidRPr="00BC1062" w14:paraId="52B465C5" w14:textId="77777777" w:rsidTr="005D6AC8">
              <w:trPr>
                <w:jc w:val="center"/>
              </w:trPr>
              <w:tc>
                <w:tcPr>
                  <w:tcW w:w="2250" w:type="dxa"/>
                </w:tcPr>
                <w:p w14:paraId="3E46B692" w14:textId="77777777" w:rsidR="006C5F29" w:rsidRPr="00BC1062" w:rsidRDefault="006C5F29" w:rsidP="006C5F29">
                  <w:pPr>
                    <w:spacing w:line="400" w:lineRule="exact"/>
                    <w:jc w:val="center"/>
                  </w:pPr>
                  <w:r w:rsidRPr="00BC1062">
                    <w:rPr>
                      <w:szCs w:val="21"/>
                    </w:rPr>
                    <w:t>齿宽</w:t>
                  </w:r>
                  <w:r w:rsidRPr="00BC1062">
                    <w:rPr>
                      <w:i/>
                      <w:iCs/>
                      <w:szCs w:val="21"/>
                    </w:rPr>
                    <w:t>B</w:t>
                  </w:r>
                </w:p>
              </w:tc>
              <w:tc>
                <w:tcPr>
                  <w:tcW w:w="1417" w:type="dxa"/>
                </w:tcPr>
                <w:p w14:paraId="39D6DF19" w14:textId="77777777" w:rsidR="006C5F29" w:rsidRPr="00BC1062" w:rsidRDefault="006C5F29" w:rsidP="006C5F29">
                  <w:pPr>
                    <w:spacing w:line="400" w:lineRule="exact"/>
                    <w:jc w:val="center"/>
                  </w:pPr>
                </w:p>
              </w:tc>
              <w:tc>
                <w:tcPr>
                  <w:tcW w:w="1418" w:type="dxa"/>
                </w:tcPr>
                <w:p w14:paraId="033996AE" w14:textId="77777777" w:rsidR="006C5F29" w:rsidRPr="00BC1062" w:rsidRDefault="006C5F29" w:rsidP="006C5F29">
                  <w:pPr>
                    <w:spacing w:line="400" w:lineRule="exact"/>
                    <w:jc w:val="center"/>
                  </w:pPr>
                  <w:r w:rsidRPr="00BC1062">
                    <w:rPr>
                      <w:szCs w:val="21"/>
                    </w:rPr>
                    <w:t>65</w:t>
                  </w:r>
                </w:p>
              </w:tc>
              <w:tc>
                <w:tcPr>
                  <w:tcW w:w="1984" w:type="dxa"/>
                </w:tcPr>
                <w:p w14:paraId="53564775" w14:textId="77777777" w:rsidR="006C5F29" w:rsidRPr="00BC1062" w:rsidRDefault="006C5F29" w:rsidP="006C5F29">
                  <w:pPr>
                    <w:spacing w:line="400" w:lineRule="exact"/>
                    <w:jc w:val="center"/>
                  </w:pPr>
                  <w:r w:rsidRPr="00BC1062">
                    <w:rPr>
                      <w:szCs w:val="21"/>
                    </w:rPr>
                    <w:t>60</w:t>
                  </w:r>
                </w:p>
              </w:tc>
            </w:tr>
            <w:tr w:rsidR="007615D7" w:rsidRPr="00BC1062" w14:paraId="3C92DA2B" w14:textId="77777777" w:rsidTr="005D6AC8">
              <w:trPr>
                <w:jc w:val="center"/>
              </w:trPr>
              <w:tc>
                <w:tcPr>
                  <w:tcW w:w="2250" w:type="dxa"/>
                </w:tcPr>
                <w:p w14:paraId="14C3D006" w14:textId="77777777" w:rsidR="006C5F29" w:rsidRPr="00BC1062" w:rsidRDefault="006C5F29" w:rsidP="006C5F29">
                  <w:pPr>
                    <w:spacing w:line="400" w:lineRule="exact"/>
                    <w:jc w:val="center"/>
                  </w:pPr>
                  <w:r w:rsidRPr="00BC1062">
                    <w:rPr>
                      <w:szCs w:val="21"/>
                    </w:rPr>
                    <w:t>齿顶高系数</w:t>
                  </w:r>
                  <w:r w:rsidRPr="00BC1062">
                    <w:rPr>
                      <w:i/>
                      <w:iCs/>
                      <w:szCs w:val="21"/>
                    </w:rPr>
                    <w:t>h</w:t>
                  </w:r>
                  <w:r w:rsidRPr="0032736C">
                    <w:rPr>
                      <w:i/>
                      <w:iCs/>
                      <w:szCs w:val="21"/>
                      <w:vertAlign w:val="subscript"/>
                    </w:rPr>
                    <w:t>a</w:t>
                  </w:r>
                  <w:r w:rsidRPr="00BC1062">
                    <w:rPr>
                      <w:i/>
                      <w:iCs/>
                      <w:szCs w:val="21"/>
                    </w:rPr>
                    <w:t>*</w:t>
                  </w:r>
                </w:p>
              </w:tc>
              <w:tc>
                <w:tcPr>
                  <w:tcW w:w="1417" w:type="dxa"/>
                </w:tcPr>
                <w:p w14:paraId="371022D6" w14:textId="77777777" w:rsidR="006C5F29" w:rsidRPr="00BC1062" w:rsidRDefault="006C5F29" w:rsidP="006C5F29">
                  <w:pPr>
                    <w:spacing w:line="400" w:lineRule="exact"/>
                    <w:jc w:val="center"/>
                  </w:pPr>
                </w:p>
              </w:tc>
              <w:tc>
                <w:tcPr>
                  <w:tcW w:w="1418" w:type="dxa"/>
                </w:tcPr>
                <w:p w14:paraId="01154F7A" w14:textId="77777777" w:rsidR="006C5F29" w:rsidRPr="00BC1062" w:rsidRDefault="006C5F29" w:rsidP="006C5F29">
                  <w:pPr>
                    <w:spacing w:line="400" w:lineRule="exact"/>
                    <w:jc w:val="center"/>
                  </w:pPr>
                  <w:r w:rsidRPr="00BC1062">
                    <w:rPr>
                      <w:szCs w:val="21"/>
                    </w:rPr>
                    <w:t>1</w:t>
                  </w:r>
                </w:p>
              </w:tc>
              <w:tc>
                <w:tcPr>
                  <w:tcW w:w="1984" w:type="dxa"/>
                </w:tcPr>
                <w:p w14:paraId="2996A5BB" w14:textId="77777777" w:rsidR="006C5F29" w:rsidRPr="00BC1062" w:rsidRDefault="006C5F29" w:rsidP="006C5F29">
                  <w:pPr>
                    <w:spacing w:line="400" w:lineRule="exact"/>
                    <w:jc w:val="center"/>
                  </w:pPr>
                  <w:r w:rsidRPr="00BC1062">
                    <w:rPr>
                      <w:szCs w:val="21"/>
                    </w:rPr>
                    <w:t>1</w:t>
                  </w:r>
                </w:p>
              </w:tc>
            </w:tr>
            <w:tr w:rsidR="007615D7" w:rsidRPr="00BC1062" w14:paraId="6FEC193E" w14:textId="77777777" w:rsidTr="005D6AC8">
              <w:trPr>
                <w:jc w:val="center"/>
              </w:trPr>
              <w:tc>
                <w:tcPr>
                  <w:tcW w:w="2250" w:type="dxa"/>
                </w:tcPr>
                <w:p w14:paraId="031C65C8" w14:textId="77777777" w:rsidR="006C5F29" w:rsidRPr="00BC1062" w:rsidRDefault="006C5F29" w:rsidP="006C5F29">
                  <w:pPr>
                    <w:spacing w:line="400" w:lineRule="exact"/>
                    <w:jc w:val="center"/>
                  </w:pPr>
                  <w:r w:rsidRPr="00BC1062">
                    <w:rPr>
                      <w:szCs w:val="21"/>
                    </w:rPr>
                    <w:t>顶隙系数</w:t>
                  </w:r>
                  <w:r w:rsidRPr="00BC1062">
                    <w:rPr>
                      <w:i/>
                      <w:iCs/>
                      <w:szCs w:val="21"/>
                    </w:rPr>
                    <w:t>c*</w:t>
                  </w:r>
                </w:p>
              </w:tc>
              <w:tc>
                <w:tcPr>
                  <w:tcW w:w="1417" w:type="dxa"/>
                </w:tcPr>
                <w:p w14:paraId="73795932" w14:textId="77777777" w:rsidR="006C5F29" w:rsidRPr="00BC1062" w:rsidRDefault="006C5F29" w:rsidP="006C5F29">
                  <w:pPr>
                    <w:spacing w:line="400" w:lineRule="exact"/>
                    <w:jc w:val="center"/>
                  </w:pPr>
                </w:p>
              </w:tc>
              <w:tc>
                <w:tcPr>
                  <w:tcW w:w="1418" w:type="dxa"/>
                </w:tcPr>
                <w:p w14:paraId="115FC9D2" w14:textId="77777777" w:rsidR="006C5F29" w:rsidRPr="00BC1062" w:rsidRDefault="006C5F29" w:rsidP="006C5F29">
                  <w:pPr>
                    <w:spacing w:line="400" w:lineRule="exact"/>
                    <w:jc w:val="center"/>
                  </w:pPr>
                  <w:r w:rsidRPr="00BC1062">
                    <w:rPr>
                      <w:szCs w:val="21"/>
                    </w:rPr>
                    <w:t>0.25</w:t>
                  </w:r>
                </w:p>
              </w:tc>
              <w:tc>
                <w:tcPr>
                  <w:tcW w:w="1984" w:type="dxa"/>
                </w:tcPr>
                <w:p w14:paraId="22CE266D" w14:textId="77777777" w:rsidR="006C5F29" w:rsidRPr="00BC1062" w:rsidRDefault="006C5F29" w:rsidP="006C5F29">
                  <w:pPr>
                    <w:spacing w:line="400" w:lineRule="exact"/>
                    <w:jc w:val="center"/>
                  </w:pPr>
                  <w:r w:rsidRPr="00BC1062">
                    <w:rPr>
                      <w:szCs w:val="21"/>
                    </w:rPr>
                    <w:t>0.25</w:t>
                  </w:r>
                </w:p>
              </w:tc>
            </w:tr>
            <w:tr w:rsidR="007615D7" w:rsidRPr="00BC1062" w14:paraId="13ED5888" w14:textId="77777777" w:rsidTr="005D6AC8">
              <w:trPr>
                <w:jc w:val="center"/>
              </w:trPr>
              <w:tc>
                <w:tcPr>
                  <w:tcW w:w="2250" w:type="dxa"/>
                </w:tcPr>
                <w:p w14:paraId="280075DB" w14:textId="77777777" w:rsidR="006C5F29" w:rsidRPr="00BC1062" w:rsidRDefault="006C5F29" w:rsidP="006C5F29">
                  <w:pPr>
                    <w:spacing w:line="400" w:lineRule="exact"/>
                    <w:jc w:val="center"/>
                  </w:pPr>
                  <w:r w:rsidRPr="00BC1062">
                    <w:rPr>
                      <w:szCs w:val="21"/>
                    </w:rPr>
                    <w:t>齿顶高</w:t>
                  </w:r>
                  <w:r w:rsidRPr="00BC1062">
                    <w:rPr>
                      <w:i/>
                      <w:iCs/>
                      <w:szCs w:val="21"/>
                    </w:rPr>
                    <w:t>h</w:t>
                  </w:r>
                  <w:r w:rsidRPr="0032736C">
                    <w:rPr>
                      <w:i/>
                      <w:iCs/>
                      <w:szCs w:val="21"/>
                      <w:vertAlign w:val="subscript"/>
                    </w:rPr>
                    <w:t>a</w:t>
                  </w:r>
                </w:p>
              </w:tc>
              <w:tc>
                <w:tcPr>
                  <w:tcW w:w="1417" w:type="dxa"/>
                </w:tcPr>
                <w:p w14:paraId="34B61373" w14:textId="77777777" w:rsidR="006C5F29" w:rsidRPr="00BC1062" w:rsidRDefault="006C5F29" w:rsidP="006C5F29">
                  <w:pPr>
                    <w:spacing w:line="400" w:lineRule="exact"/>
                    <w:jc w:val="center"/>
                    <w:rPr>
                      <w:i/>
                      <w:iCs/>
                    </w:rPr>
                  </w:pPr>
                  <w:proofErr w:type="spellStart"/>
                  <w:r w:rsidRPr="00BC1062">
                    <w:rPr>
                      <w:i/>
                      <w:iCs/>
                      <w:szCs w:val="21"/>
                    </w:rPr>
                    <w:t>m×ha</w:t>
                  </w:r>
                  <w:proofErr w:type="spellEnd"/>
                </w:p>
              </w:tc>
              <w:tc>
                <w:tcPr>
                  <w:tcW w:w="1418" w:type="dxa"/>
                </w:tcPr>
                <w:p w14:paraId="4814E1CB" w14:textId="77777777" w:rsidR="006C5F29" w:rsidRPr="00BC1062" w:rsidRDefault="006C5F29" w:rsidP="006C5F29">
                  <w:pPr>
                    <w:spacing w:line="400" w:lineRule="exact"/>
                    <w:jc w:val="center"/>
                  </w:pPr>
                  <w:r w:rsidRPr="00BC1062">
                    <w:rPr>
                      <w:szCs w:val="21"/>
                    </w:rPr>
                    <w:t>2</w:t>
                  </w:r>
                </w:p>
              </w:tc>
              <w:tc>
                <w:tcPr>
                  <w:tcW w:w="1984" w:type="dxa"/>
                </w:tcPr>
                <w:p w14:paraId="6426F95E" w14:textId="77777777" w:rsidR="006C5F29" w:rsidRPr="00BC1062" w:rsidRDefault="006C5F29" w:rsidP="006C5F29">
                  <w:pPr>
                    <w:spacing w:line="400" w:lineRule="exact"/>
                    <w:jc w:val="center"/>
                  </w:pPr>
                  <w:r w:rsidRPr="00BC1062">
                    <w:rPr>
                      <w:szCs w:val="21"/>
                    </w:rPr>
                    <w:t>2</w:t>
                  </w:r>
                </w:p>
              </w:tc>
            </w:tr>
            <w:tr w:rsidR="007615D7" w:rsidRPr="00BC1062" w14:paraId="67EA1B59" w14:textId="77777777" w:rsidTr="005D6AC8">
              <w:trPr>
                <w:jc w:val="center"/>
              </w:trPr>
              <w:tc>
                <w:tcPr>
                  <w:tcW w:w="2250" w:type="dxa"/>
                </w:tcPr>
                <w:p w14:paraId="25737219" w14:textId="77777777" w:rsidR="006C5F29" w:rsidRPr="00BC1062" w:rsidRDefault="006C5F29" w:rsidP="006C5F29">
                  <w:pPr>
                    <w:spacing w:line="400" w:lineRule="exact"/>
                    <w:jc w:val="center"/>
                  </w:pPr>
                  <w:r w:rsidRPr="00BC1062">
                    <w:rPr>
                      <w:szCs w:val="21"/>
                    </w:rPr>
                    <w:t>齿根高</w:t>
                  </w:r>
                  <w:r w:rsidRPr="00BC1062">
                    <w:rPr>
                      <w:i/>
                      <w:iCs/>
                      <w:szCs w:val="21"/>
                    </w:rPr>
                    <w:t>h</w:t>
                  </w:r>
                  <w:r w:rsidRPr="0032736C">
                    <w:rPr>
                      <w:i/>
                      <w:iCs/>
                      <w:szCs w:val="21"/>
                      <w:vertAlign w:val="subscript"/>
                    </w:rPr>
                    <w:t>f</w:t>
                  </w:r>
                </w:p>
              </w:tc>
              <w:tc>
                <w:tcPr>
                  <w:tcW w:w="1417" w:type="dxa"/>
                </w:tcPr>
                <w:p w14:paraId="58ECEF97" w14:textId="77777777" w:rsidR="006C5F29" w:rsidRPr="00BC1062" w:rsidRDefault="006C5F29" w:rsidP="006C5F29">
                  <w:pPr>
                    <w:spacing w:line="400" w:lineRule="exact"/>
                    <w:jc w:val="center"/>
                    <w:rPr>
                      <w:i/>
                      <w:iCs/>
                    </w:rPr>
                  </w:pPr>
                  <w:r w:rsidRPr="00BC1062">
                    <w:rPr>
                      <w:i/>
                      <w:iCs/>
                      <w:szCs w:val="21"/>
                    </w:rPr>
                    <w:t>m×(ha*+c*)</w:t>
                  </w:r>
                </w:p>
              </w:tc>
              <w:tc>
                <w:tcPr>
                  <w:tcW w:w="1418" w:type="dxa"/>
                </w:tcPr>
                <w:p w14:paraId="14B04AC6" w14:textId="77777777" w:rsidR="006C5F29" w:rsidRPr="00BC1062" w:rsidRDefault="006C5F29" w:rsidP="006C5F29">
                  <w:pPr>
                    <w:spacing w:line="400" w:lineRule="exact"/>
                    <w:jc w:val="center"/>
                  </w:pPr>
                  <w:r w:rsidRPr="00BC1062">
                    <w:rPr>
                      <w:szCs w:val="21"/>
                    </w:rPr>
                    <w:t>2.5</w:t>
                  </w:r>
                </w:p>
              </w:tc>
              <w:tc>
                <w:tcPr>
                  <w:tcW w:w="1984" w:type="dxa"/>
                </w:tcPr>
                <w:p w14:paraId="4A315C61" w14:textId="77777777" w:rsidR="006C5F29" w:rsidRPr="00BC1062" w:rsidRDefault="006C5F29" w:rsidP="006C5F29">
                  <w:pPr>
                    <w:spacing w:line="400" w:lineRule="exact"/>
                    <w:jc w:val="center"/>
                  </w:pPr>
                  <w:r w:rsidRPr="00BC1062">
                    <w:rPr>
                      <w:szCs w:val="21"/>
                    </w:rPr>
                    <w:t>2.5</w:t>
                  </w:r>
                </w:p>
              </w:tc>
            </w:tr>
            <w:tr w:rsidR="007615D7" w:rsidRPr="00BC1062" w14:paraId="6A71D5C3" w14:textId="77777777" w:rsidTr="005D6AC8">
              <w:trPr>
                <w:jc w:val="center"/>
              </w:trPr>
              <w:tc>
                <w:tcPr>
                  <w:tcW w:w="2250" w:type="dxa"/>
                </w:tcPr>
                <w:p w14:paraId="5B67982B" w14:textId="77777777" w:rsidR="006C5F29" w:rsidRPr="00BC1062" w:rsidRDefault="006C5F29" w:rsidP="006C5F29">
                  <w:pPr>
                    <w:spacing w:line="400" w:lineRule="exact"/>
                    <w:jc w:val="center"/>
                  </w:pPr>
                  <w:r w:rsidRPr="00BC1062">
                    <w:rPr>
                      <w:szCs w:val="21"/>
                    </w:rPr>
                    <w:t>全齿高</w:t>
                  </w:r>
                  <w:r w:rsidRPr="00BC1062">
                    <w:rPr>
                      <w:i/>
                      <w:iCs/>
                      <w:szCs w:val="21"/>
                    </w:rPr>
                    <w:t>h</w:t>
                  </w:r>
                </w:p>
              </w:tc>
              <w:tc>
                <w:tcPr>
                  <w:tcW w:w="1417" w:type="dxa"/>
                </w:tcPr>
                <w:p w14:paraId="30458BA1" w14:textId="77777777" w:rsidR="006C5F29" w:rsidRPr="00BC1062" w:rsidRDefault="006C5F29" w:rsidP="006C5F29">
                  <w:pPr>
                    <w:spacing w:line="400" w:lineRule="exact"/>
                    <w:jc w:val="center"/>
                    <w:rPr>
                      <w:i/>
                      <w:iCs/>
                    </w:rPr>
                  </w:pPr>
                  <w:proofErr w:type="spellStart"/>
                  <w:r w:rsidRPr="00BC1062">
                    <w:rPr>
                      <w:i/>
                      <w:iCs/>
                      <w:szCs w:val="21"/>
                    </w:rPr>
                    <w:t>ha+hf</w:t>
                  </w:r>
                  <w:proofErr w:type="spellEnd"/>
                </w:p>
              </w:tc>
              <w:tc>
                <w:tcPr>
                  <w:tcW w:w="1418" w:type="dxa"/>
                </w:tcPr>
                <w:p w14:paraId="770A6971" w14:textId="77777777" w:rsidR="006C5F29" w:rsidRPr="00BC1062" w:rsidRDefault="006C5F29" w:rsidP="006C5F29">
                  <w:pPr>
                    <w:spacing w:line="400" w:lineRule="exact"/>
                    <w:jc w:val="center"/>
                  </w:pPr>
                  <w:r w:rsidRPr="00BC1062">
                    <w:rPr>
                      <w:szCs w:val="21"/>
                    </w:rPr>
                    <w:t>4.5</w:t>
                  </w:r>
                </w:p>
              </w:tc>
              <w:tc>
                <w:tcPr>
                  <w:tcW w:w="1984" w:type="dxa"/>
                </w:tcPr>
                <w:p w14:paraId="657BF89A" w14:textId="77777777" w:rsidR="006C5F29" w:rsidRPr="00BC1062" w:rsidRDefault="006C5F29" w:rsidP="006C5F29">
                  <w:pPr>
                    <w:spacing w:line="400" w:lineRule="exact"/>
                    <w:jc w:val="center"/>
                  </w:pPr>
                  <w:r w:rsidRPr="00BC1062">
                    <w:rPr>
                      <w:szCs w:val="21"/>
                    </w:rPr>
                    <w:t>4.5</w:t>
                  </w:r>
                </w:p>
              </w:tc>
            </w:tr>
            <w:tr w:rsidR="007615D7" w:rsidRPr="00BC1062" w14:paraId="46570B59" w14:textId="77777777" w:rsidTr="005D6AC8">
              <w:trPr>
                <w:jc w:val="center"/>
              </w:trPr>
              <w:tc>
                <w:tcPr>
                  <w:tcW w:w="2250" w:type="dxa"/>
                </w:tcPr>
                <w:p w14:paraId="0D3A8F00" w14:textId="77777777" w:rsidR="006C5F29" w:rsidRPr="00BC1062" w:rsidRDefault="006C5F29" w:rsidP="006C5F29">
                  <w:pPr>
                    <w:spacing w:line="400" w:lineRule="exact"/>
                    <w:jc w:val="center"/>
                  </w:pPr>
                  <w:r w:rsidRPr="00BC1062">
                    <w:rPr>
                      <w:szCs w:val="21"/>
                    </w:rPr>
                    <w:t>分度圆直径</w:t>
                  </w:r>
                  <w:r w:rsidRPr="00BC1062">
                    <w:rPr>
                      <w:i/>
                      <w:iCs/>
                      <w:szCs w:val="21"/>
                    </w:rPr>
                    <w:t>d</w:t>
                  </w:r>
                </w:p>
              </w:tc>
              <w:tc>
                <w:tcPr>
                  <w:tcW w:w="1417" w:type="dxa"/>
                </w:tcPr>
                <w:p w14:paraId="1A8CA1D5" w14:textId="77777777" w:rsidR="006C5F29" w:rsidRPr="00BC1062" w:rsidRDefault="006C5F29" w:rsidP="006C5F29">
                  <w:pPr>
                    <w:spacing w:line="400" w:lineRule="exact"/>
                    <w:jc w:val="center"/>
                    <w:rPr>
                      <w:i/>
                      <w:iCs/>
                    </w:rPr>
                  </w:pPr>
                </w:p>
              </w:tc>
              <w:tc>
                <w:tcPr>
                  <w:tcW w:w="1418" w:type="dxa"/>
                </w:tcPr>
                <w:p w14:paraId="20293003" w14:textId="77777777" w:rsidR="006C5F29" w:rsidRPr="00BC1062" w:rsidRDefault="006C5F29" w:rsidP="006C5F29">
                  <w:pPr>
                    <w:spacing w:line="400" w:lineRule="exact"/>
                    <w:jc w:val="center"/>
                  </w:pPr>
                  <w:r w:rsidRPr="00BC1062">
                    <w:rPr>
                      <w:szCs w:val="21"/>
                    </w:rPr>
                    <w:t>60</w:t>
                  </w:r>
                </w:p>
              </w:tc>
              <w:tc>
                <w:tcPr>
                  <w:tcW w:w="1984" w:type="dxa"/>
                </w:tcPr>
                <w:p w14:paraId="6723AF71" w14:textId="77777777" w:rsidR="006C5F29" w:rsidRPr="00BC1062" w:rsidRDefault="006C5F29" w:rsidP="006C5F29">
                  <w:pPr>
                    <w:spacing w:line="400" w:lineRule="exact"/>
                    <w:jc w:val="center"/>
                  </w:pPr>
                  <w:r w:rsidRPr="00BC1062">
                    <w:rPr>
                      <w:szCs w:val="21"/>
                    </w:rPr>
                    <w:t>274</w:t>
                  </w:r>
                </w:p>
              </w:tc>
            </w:tr>
            <w:tr w:rsidR="007615D7" w:rsidRPr="00BC1062" w14:paraId="0B63C32F" w14:textId="77777777" w:rsidTr="005D6AC8">
              <w:trPr>
                <w:jc w:val="center"/>
              </w:trPr>
              <w:tc>
                <w:tcPr>
                  <w:tcW w:w="2250" w:type="dxa"/>
                </w:tcPr>
                <w:p w14:paraId="456F256C" w14:textId="77777777" w:rsidR="006C5F29" w:rsidRPr="00BC1062" w:rsidRDefault="006C5F29" w:rsidP="006C5F29">
                  <w:pPr>
                    <w:spacing w:line="400" w:lineRule="exact"/>
                    <w:jc w:val="center"/>
                  </w:pPr>
                  <w:r w:rsidRPr="00BC1062">
                    <w:rPr>
                      <w:szCs w:val="21"/>
                    </w:rPr>
                    <w:t>齿顶圆直径</w:t>
                  </w:r>
                  <w:r w:rsidRPr="00BC1062">
                    <w:rPr>
                      <w:i/>
                      <w:iCs/>
                      <w:szCs w:val="21"/>
                    </w:rPr>
                    <w:t>d</w:t>
                  </w:r>
                  <w:r w:rsidRPr="0032736C">
                    <w:rPr>
                      <w:i/>
                      <w:iCs/>
                      <w:szCs w:val="21"/>
                      <w:vertAlign w:val="subscript"/>
                    </w:rPr>
                    <w:t>a</w:t>
                  </w:r>
                </w:p>
              </w:tc>
              <w:tc>
                <w:tcPr>
                  <w:tcW w:w="1417" w:type="dxa"/>
                </w:tcPr>
                <w:p w14:paraId="53FB77C0" w14:textId="77777777" w:rsidR="006C5F29" w:rsidRPr="00BC1062" w:rsidRDefault="006C5F29" w:rsidP="006C5F29">
                  <w:pPr>
                    <w:spacing w:line="400" w:lineRule="exact"/>
                    <w:jc w:val="center"/>
                    <w:rPr>
                      <w:i/>
                      <w:iCs/>
                    </w:rPr>
                  </w:pPr>
                  <w:r w:rsidRPr="00BC1062">
                    <w:rPr>
                      <w:i/>
                      <w:iCs/>
                      <w:szCs w:val="21"/>
                    </w:rPr>
                    <w:t>d+2×ha</w:t>
                  </w:r>
                </w:p>
              </w:tc>
              <w:tc>
                <w:tcPr>
                  <w:tcW w:w="1418" w:type="dxa"/>
                </w:tcPr>
                <w:p w14:paraId="712DE095" w14:textId="77777777" w:rsidR="006C5F29" w:rsidRPr="00BC1062" w:rsidRDefault="006C5F29" w:rsidP="006C5F29">
                  <w:pPr>
                    <w:spacing w:line="400" w:lineRule="exact"/>
                    <w:jc w:val="center"/>
                  </w:pPr>
                  <w:r w:rsidRPr="00BC1062">
                    <w:rPr>
                      <w:szCs w:val="21"/>
                    </w:rPr>
                    <w:t>64</w:t>
                  </w:r>
                </w:p>
              </w:tc>
              <w:tc>
                <w:tcPr>
                  <w:tcW w:w="1984" w:type="dxa"/>
                </w:tcPr>
                <w:p w14:paraId="080D9A2F" w14:textId="77777777" w:rsidR="006C5F29" w:rsidRPr="00BC1062" w:rsidRDefault="006C5F29" w:rsidP="006C5F29">
                  <w:pPr>
                    <w:spacing w:line="400" w:lineRule="exact"/>
                    <w:jc w:val="center"/>
                  </w:pPr>
                  <w:r w:rsidRPr="00BC1062">
                    <w:rPr>
                      <w:szCs w:val="21"/>
                    </w:rPr>
                    <w:t>278</w:t>
                  </w:r>
                </w:p>
              </w:tc>
            </w:tr>
            <w:tr w:rsidR="007615D7" w:rsidRPr="00BC1062" w14:paraId="73CD3F67" w14:textId="77777777" w:rsidTr="005D6AC8">
              <w:trPr>
                <w:jc w:val="center"/>
              </w:trPr>
              <w:tc>
                <w:tcPr>
                  <w:tcW w:w="2250" w:type="dxa"/>
                </w:tcPr>
                <w:p w14:paraId="252C4884" w14:textId="77777777" w:rsidR="006C5F29" w:rsidRPr="00BC1062" w:rsidRDefault="006C5F29" w:rsidP="006C5F29">
                  <w:pPr>
                    <w:spacing w:line="400" w:lineRule="exact"/>
                    <w:jc w:val="center"/>
                  </w:pPr>
                  <w:r w:rsidRPr="00BC1062">
                    <w:rPr>
                      <w:szCs w:val="21"/>
                    </w:rPr>
                    <w:t>齿根圆直径</w:t>
                  </w:r>
                  <w:proofErr w:type="spellStart"/>
                  <w:r w:rsidRPr="00BC1062">
                    <w:rPr>
                      <w:i/>
                      <w:iCs/>
                      <w:szCs w:val="21"/>
                    </w:rPr>
                    <w:t>d</w:t>
                  </w:r>
                  <w:r w:rsidRPr="0032736C">
                    <w:rPr>
                      <w:i/>
                      <w:iCs/>
                      <w:szCs w:val="21"/>
                      <w:vertAlign w:val="subscript"/>
                    </w:rPr>
                    <w:t>f</w:t>
                  </w:r>
                  <w:proofErr w:type="spellEnd"/>
                </w:p>
              </w:tc>
              <w:tc>
                <w:tcPr>
                  <w:tcW w:w="1417" w:type="dxa"/>
                </w:tcPr>
                <w:p w14:paraId="2EE6A647" w14:textId="77777777" w:rsidR="006C5F29" w:rsidRPr="00BC1062" w:rsidRDefault="006C5F29" w:rsidP="006C5F29">
                  <w:pPr>
                    <w:spacing w:line="400" w:lineRule="exact"/>
                    <w:jc w:val="center"/>
                    <w:rPr>
                      <w:i/>
                      <w:iCs/>
                    </w:rPr>
                  </w:pPr>
                  <w:r w:rsidRPr="00BC1062">
                    <w:rPr>
                      <w:i/>
                      <w:iCs/>
                      <w:szCs w:val="21"/>
                    </w:rPr>
                    <w:t>d-2×hf</w:t>
                  </w:r>
                </w:p>
              </w:tc>
              <w:tc>
                <w:tcPr>
                  <w:tcW w:w="1418" w:type="dxa"/>
                </w:tcPr>
                <w:p w14:paraId="6185BFB7" w14:textId="77777777" w:rsidR="006C5F29" w:rsidRPr="00BC1062" w:rsidRDefault="006C5F29" w:rsidP="006C5F29">
                  <w:pPr>
                    <w:spacing w:line="400" w:lineRule="exact"/>
                    <w:jc w:val="center"/>
                  </w:pPr>
                  <w:r w:rsidRPr="00BC1062">
                    <w:rPr>
                      <w:szCs w:val="21"/>
                    </w:rPr>
                    <w:t>55</w:t>
                  </w:r>
                </w:p>
              </w:tc>
              <w:tc>
                <w:tcPr>
                  <w:tcW w:w="1984" w:type="dxa"/>
                </w:tcPr>
                <w:p w14:paraId="6318CC16" w14:textId="77777777" w:rsidR="006C5F29" w:rsidRPr="00BC1062" w:rsidRDefault="006C5F29" w:rsidP="006C5F29">
                  <w:pPr>
                    <w:spacing w:line="400" w:lineRule="exact"/>
                    <w:jc w:val="center"/>
                  </w:pPr>
                  <w:r w:rsidRPr="00BC1062">
                    <w:rPr>
                      <w:szCs w:val="21"/>
                    </w:rPr>
                    <w:t>269</w:t>
                  </w:r>
                </w:p>
              </w:tc>
            </w:tr>
          </w:tbl>
          <w:p w14:paraId="3821058E" w14:textId="77777777" w:rsidR="006C5F29" w:rsidRPr="00BC1062" w:rsidRDefault="006C5F29" w:rsidP="006953AA">
            <w:pPr>
              <w:ind w:rightChars="12" w:right="25"/>
              <w:rPr>
                <w:sz w:val="24"/>
              </w:rPr>
            </w:pPr>
          </w:p>
          <w:p w14:paraId="43840B68" w14:textId="77777777" w:rsidR="00291B6C" w:rsidRPr="00BC1062" w:rsidRDefault="003F0167" w:rsidP="006C3CE5">
            <w:pPr>
              <w:ind w:rightChars="12" w:right="25"/>
              <w:outlineLvl w:val="0"/>
              <w:rPr>
                <w:b/>
                <w:bCs/>
                <w:sz w:val="24"/>
              </w:rPr>
            </w:pPr>
            <w:bookmarkStart w:id="5" w:name="_Toc200448095"/>
            <w:r w:rsidRPr="00BC1062">
              <w:rPr>
                <w:b/>
                <w:bCs/>
                <w:sz w:val="24"/>
              </w:rPr>
              <w:t>六、轴的设计计算</w:t>
            </w:r>
            <w:bookmarkEnd w:id="5"/>
          </w:p>
          <w:p w14:paraId="3BB66CAC" w14:textId="3422C0E4" w:rsidR="006F2A66" w:rsidRDefault="006F2A66" w:rsidP="006F2A66">
            <w:pPr>
              <w:spacing w:line="360" w:lineRule="auto"/>
              <w:rPr>
                <w:sz w:val="24"/>
              </w:rPr>
            </w:pPr>
            <w:r w:rsidRPr="00BC1062">
              <w:rPr>
                <w:sz w:val="24"/>
              </w:rPr>
              <w:t>1</w:t>
            </w:r>
            <w:r w:rsidRPr="00BC1062">
              <w:rPr>
                <w:sz w:val="24"/>
              </w:rPr>
              <w:t>、</w:t>
            </w:r>
            <w:r w:rsidR="001A406F" w:rsidRPr="00BC1062">
              <w:rPr>
                <w:sz w:val="24"/>
              </w:rPr>
              <w:t>高速轴</w:t>
            </w:r>
            <w:proofErr w:type="gramStart"/>
            <w:r w:rsidRPr="00BC1062">
              <w:rPr>
                <w:sz w:val="24"/>
              </w:rPr>
              <w:t>轴</w:t>
            </w:r>
            <w:proofErr w:type="gramEnd"/>
            <w:r w:rsidRPr="00BC1062">
              <w:rPr>
                <w:sz w:val="24"/>
              </w:rPr>
              <w:t>的结构和材料设计</w:t>
            </w:r>
          </w:p>
          <w:p w14:paraId="2D362B8E" w14:textId="66846D41" w:rsidR="00B64A77" w:rsidRPr="00BC1062" w:rsidRDefault="00B64A77" w:rsidP="00B64A77">
            <w:pPr>
              <w:spacing w:line="360" w:lineRule="auto"/>
              <w:ind w:firstLineChars="200" w:firstLine="480"/>
              <w:rPr>
                <w:sz w:val="24"/>
              </w:rPr>
            </w:pPr>
            <w:r>
              <w:rPr>
                <w:rFonts w:hint="eastAsia"/>
                <w:sz w:val="24"/>
              </w:rPr>
              <w:t>高速轴示意图如下图</w:t>
            </w:r>
            <w:r>
              <w:rPr>
                <w:rFonts w:hint="eastAsia"/>
                <w:sz w:val="24"/>
              </w:rPr>
              <w:t>1</w:t>
            </w:r>
            <w:r>
              <w:rPr>
                <w:rFonts w:hint="eastAsia"/>
                <w:sz w:val="24"/>
              </w:rPr>
              <w:t>所示，以下将求解各个分段的长度。</w:t>
            </w:r>
          </w:p>
          <w:p w14:paraId="4EBE0ADA" w14:textId="0760D667" w:rsidR="007F3D19" w:rsidRPr="00BC1062" w:rsidRDefault="007F3D19" w:rsidP="007F3D19">
            <w:pPr>
              <w:ind w:firstLineChars="200" w:firstLine="480"/>
            </w:pPr>
            <w:proofErr w:type="gramStart"/>
            <w:r w:rsidRPr="00BC1062">
              <w:rPr>
                <w:sz w:val="24"/>
              </w:rPr>
              <w:t>先初步</w:t>
            </w:r>
            <w:proofErr w:type="gramEnd"/>
            <w:r w:rsidRPr="00BC1062">
              <w:rPr>
                <w:sz w:val="24"/>
              </w:rPr>
              <w:t>估算轴的最小直径。选取轴的材料为</w:t>
            </w:r>
            <w:r w:rsidRPr="00BC1062">
              <w:rPr>
                <w:sz w:val="24"/>
              </w:rPr>
              <w:t>40Cr</w:t>
            </w:r>
            <w:r w:rsidRPr="00BC1062">
              <w:rPr>
                <w:sz w:val="24"/>
              </w:rPr>
              <w:t>调质，硬度为</w:t>
            </w:r>
            <w:r w:rsidRPr="00BC1062">
              <w:rPr>
                <w:sz w:val="24"/>
              </w:rPr>
              <w:t>241</w:t>
            </w:r>
            <w:r w:rsidRPr="00BC1062">
              <w:rPr>
                <w:sz w:val="24"/>
              </w:rPr>
              <w:t>～</w:t>
            </w:r>
            <w:r w:rsidRPr="00BC1062">
              <w:rPr>
                <w:sz w:val="24"/>
              </w:rPr>
              <w:t>286HBW</w:t>
            </w:r>
            <w:r w:rsidRPr="00BC1062">
              <w:rPr>
                <w:sz w:val="24"/>
              </w:rPr>
              <w:t>，根据，取</w:t>
            </w:r>
            <w:r w:rsidRPr="0071760E">
              <w:rPr>
                <w:i/>
                <w:iCs/>
                <w:sz w:val="24"/>
              </w:rPr>
              <w:t>A</w:t>
            </w:r>
            <w:r w:rsidRPr="00BC1062">
              <w:rPr>
                <w:sz w:val="24"/>
                <w:vertAlign w:val="subscript"/>
              </w:rPr>
              <w:t>0</w:t>
            </w:r>
            <w:r w:rsidRPr="00BC1062">
              <w:rPr>
                <w:sz w:val="24"/>
              </w:rPr>
              <w:t>=110</w:t>
            </w:r>
            <w:r w:rsidRPr="00BC1062">
              <w:rPr>
                <w:sz w:val="24"/>
              </w:rPr>
              <w:t>，于是得</w:t>
            </w:r>
          </w:p>
          <w:p w14:paraId="6BB32589" w14:textId="5CB43EF6" w:rsidR="007F3D19" w:rsidRPr="00BC1062" w:rsidRDefault="00FA123D" w:rsidP="007F3D19">
            <w:pPr>
              <w:pStyle w:val="aa"/>
              <w:spacing w:after="0"/>
              <w:ind w:firstLine="480"/>
            </w:pPr>
            <m:oMathPara>
              <m:oMath>
                <m:r>
                  <w:rPr>
                    <w:rFonts w:ascii="Cambria Math" w:eastAsia="Cambria Math" w:hAnsi="Cambria Math"/>
                  </w:rPr>
                  <m:t>d≥</m:t>
                </m:r>
                <m:sSub>
                  <m:sSubPr>
                    <m:ctrlPr>
                      <w:rPr>
                        <w:rFonts w:ascii="Cambria Math" w:hAnsi="Cambria Math"/>
                        <w:i/>
                        <w:iCs/>
                      </w:rPr>
                    </m:ctrlPr>
                  </m:sSubPr>
                  <m:e>
                    <m:r>
                      <w:rPr>
                        <w:rFonts w:ascii="Cambria Math" w:eastAsia="Cambria Math" w:hAnsi="Cambria Math"/>
                      </w:rPr>
                      <m:t>A</m:t>
                    </m:r>
                  </m:e>
                  <m:sub>
                    <m:r>
                      <w:rPr>
                        <w:rFonts w:ascii="Cambria Math" w:eastAsia="Cambria Math" w:hAnsi="Cambria Math"/>
                      </w:rPr>
                      <m:t>0</m:t>
                    </m:r>
                  </m:sub>
                </m:sSub>
                <m:r>
                  <w:rPr>
                    <w:rFonts w:ascii="Cambria Math" w:eastAsia="Cambria Math" w:hAnsi="Cambria Math"/>
                  </w:rPr>
                  <m:t xml:space="preserve"> </m:t>
                </m:r>
                <m:rad>
                  <m:radPr>
                    <m:ctrlPr>
                      <w:rPr>
                        <w:rFonts w:ascii="Cambria Math" w:hAnsi="Cambria Math"/>
                        <w:i/>
                        <w:iCs/>
                      </w:rPr>
                    </m:ctrlPr>
                  </m:radPr>
                  <m:deg>
                    <m:r>
                      <w:rPr>
                        <w:rFonts w:ascii="Cambria Math" w:eastAsia="Cambria Math" w:hAnsi="Cambria Math"/>
                      </w:rPr>
                      <m:t>3</m:t>
                    </m:r>
                  </m:deg>
                  <m:e>
                    <m:f>
                      <m:fPr>
                        <m:ctrlPr>
                          <w:rPr>
                            <w:rFonts w:ascii="Cambria Math" w:eastAsia="Cambria Math" w:hAnsi="Cambria Math"/>
                            <w:i/>
                            <w:iCs/>
                          </w:rPr>
                        </m:ctrlPr>
                      </m:fPr>
                      <m:num>
                        <m:r>
                          <w:rPr>
                            <w:rFonts w:ascii="Cambria Math" w:eastAsia="Cambria Math" w:hAnsi="Cambria Math"/>
                          </w:rPr>
                          <m:t>P</m:t>
                        </m:r>
                      </m:num>
                      <m:den>
                        <m:r>
                          <w:rPr>
                            <w:rFonts w:ascii="Cambria Math" w:eastAsia="Cambria Math" w:hAnsi="Cambria Math"/>
                          </w:rPr>
                          <m:t>n</m:t>
                        </m:r>
                      </m:den>
                    </m:f>
                  </m:e>
                </m:rad>
                <m:r>
                  <m:rPr>
                    <m:sty m:val="p"/>
                  </m:rPr>
                  <w:rPr>
                    <w:rFonts w:ascii="Cambria Math" w:eastAsia="Cambria Math" w:hAnsi="Cambria Math"/>
                  </w:rPr>
                  <m:t>=110×</m:t>
                </m:r>
                <m:rad>
                  <m:radPr>
                    <m:ctrlPr>
                      <w:rPr>
                        <w:rFonts w:ascii="Cambria Math" w:hAnsi="Cambria Math"/>
                      </w:rPr>
                    </m:ctrlPr>
                  </m:radPr>
                  <m:deg>
                    <m:r>
                      <m:rPr>
                        <m:sty m:val="p"/>
                      </m:rPr>
                      <w:rPr>
                        <w:rFonts w:ascii="Cambria Math" w:eastAsia="Cambria Math" w:hAnsi="Cambria Math"/>
                      </w:rPr>
                      <m:t>3</m:t>
                    </m:r>
                  </m:deg>
                  <m:e>
                    <m:f>
                      <m:fPr>
                        <m:ctrlPr>
                          <w:rPr>
                            <w:rFonts w:ascii="Cambria Math" w:eastAsia="Cambria Math" w:hAnsi="Cambria Math"/>
                          </w:rPr>
                        </m:ctrlPr>
                      </m:fPr>
                      <m:num>
                        <m:r>
                          <m:rPr>
                            <m:sty m:val="p"/>
                          </m:rPr>
                          <w:rPr>
                            <w:rFonts w:ascii="Cambria Math" w:eastAsia="Cambria Math" w:hAnsi="Cambria Math"/>
                          </w:rPr>
                          <m:t>2.794</m:t>
                        </m:r>
                      </m:num>
                      <m:den>
                        <m:r>
                          <m:rPr>
                            <m:sty m:val="p"/>
                          </m:rPr>
                          <w:rPr>
                            <w:rFonts w:ascii="Cambria Math" w:eastAsia="Cambria Math" w:hAnsi="Cambria Math"/>
                          </w:rPr>
                          <m:t>572</m:t>
                        </m:r>
                      </m:den>
                    </m:f>
                  </m:e>
                </m:rad>
                <m:r>
                  <m:rPr>
                    <m:sty m:val="p"/>
                  </m:rPr>
                  <w:rPr>
                    <w:rFonts w:ascii="Cambria Math" w:eastAsia="Cambria Math" w:hAnsi="Cambria Math"/>
                  </w:rPr>
                  <m:t>=18.66mm</m:t>
                </m:r>
              </m:oMath>
            </m:oMathPara>
          </w:p>
          <w:p w14:paraId="52B3D887" w14:textId="77777777" w:rsidR="007F3D19" w:rsidRPr="00BC1062" w:rsidRDefault="007F3D19" w:rsidP="007F3D19">
            <w:pPr>
              <w:ind w:firstLineChars="200" w:firstLine="480"/>
            </w:pPr>
            <w:r w:rsidRPr="00BC1062">
              <w:rPr>
                <w:sz w:val="24"/>
              </w:rPr>
              <w:t>高速轴的最小直径是安装大带轮的轴径</w:t>
            </w:r>
            <w:r w:rsidRPr="00BC1062">
              <w:rPr>
                <w:sz w:val="24"/>
              </w:rPr>
              <w:t>,</w:t>
            </w:r>
            <w:r w:rsidRPr="00BC1062">
              <w:rPr>
                <w:sz w:val="24"/>
              </w:rPr>
              <w:t>由于安装键将轴径增大</w:t>
            </w:r>
            <w:r w:rsidRPr="00BC1062">
              <w:rPr>
                <w:sz w:val="24"/>
              </w:rPr>
              <w:t>5%</w:t>
            </w:r>
          </w:p>
          <w:p w14:paraId="58869247" w14:textId="7CD4F230" w:rsidR="007F3D19" w:rsidRPr="00BC1062" w:rsidRDefault="00000000" w:rsidP="007F3D19">
            <w:pPr>
              <w:pStyle w:val="aa"/>
              <w:spacing w:after="0"/>
              <w:ind w:firstLine="480"/>
            </w:pPr>
            <m:oMathPara>
              <m:oMath>
                <m:sSub>
                  <m:sSubPr>
                    <m:ctrlPr>
                      <w:rPr>
                        <w:rFonts w:ascii="Cambria Math" w:hAnsi="Cambria Math"/>
                      </w:rPr>
                    </m:ctrlPr>
                  </m:sSubPr>
                  <m:e>
                    <m:r>
                      <w:rPr>
                        <w:rFonts w:ascii="Cambria Math" w:eastAsia="Cambria Math" w:hAnsi="Cambria Math"/>
                      </w:rPr>
                      <m:t>d</m:t>
                    </m:r>
                  </m:e>
                  <m:sub>
                    <m:r>
                      <m:rPr>
                        <m:sty m:val="p"/>
                      </m:rPr>
                      <w:rPr>
                        <w:rFonts w:ascii="Cambria Math" w:eastAsia="Cambria Math" w:hAnsi="Cambria Math"/>
                      </w:rPr>
                      <m:t>min</m:t>
                    </m:r>
                  </m:sub>
                </m:sSub>
                <m:r>
                  <m:rPr>
                    <m:sty m:val="p"/>
                  </m:rPr>
                  <w:rPr>
                    <w:rFonts w:ascii="Cambria Math" w:eastAsia="Cambria Math" w:hAnsi="Cambria Math"/>
                  </w:rPr>
                  <m:t>=</m:t>
                </m:r>
                <m:d>
                  <m:dPr>
                    <m:ctrlPr>
                      <w:rPr>
                        <w:rFonts w:ascii="Cambria Math" w:eastAsia="Cambria Math" w:hAnsi="Cambria Math"/>
                      </w:rPr>
                    </m:ctrlPr>
                  </m:dPr>
                  <m:e>
                    <m:r>
                      <m:rPr>
                        <m:sty m:val="p"/>
                      </m:rPr>
                      <w:rPr>
                        <w:rFonts w:ascii="Cambria Math" w:eastAsia="Cambria Math" w:hAnsi="Cambria Math"/>
                      </w:rPr>
                      <m:t>1+0.05</m:t>
                    </m:r>
                  </m:e>
                </m:d>
                <m:r>
                  <m:rPr>
                    <m:sty m:val="p"/>
                  </m:rPr>
                  <w:rPr>
                    <w:rFonts w:ascii="Cambria Math" w:eastAsia="Cambria Math" w:hAnsi="Cambria Math"/>
                  </w:rPr>
                  <m:t>×18.66=19.59mm</m:t>
                </m:r>
              </m:oMath>
            </m:oMathPara>
          </w:p>
          <w:p w14:paraId="3DA68276" w14:textId="124BDBF5" w:rsidR="007F3D19" w:rsidRPr="00BC1062" w:rsidRDefault="007F3D19" w:rsidP="007F3D19">
            <w:pPr>
              <w:ind w:firstLineChars="200" w:firstLine="480"/>
            </w:pPr>
            <w:r w:rsidRPr="00BC1062">
              <w:rPr>
                <w:sz w:val="24"/>
              </w:rPr>
              <w:t>故选取</w:t>
            </w:r>
            <w:r w:rsidR="0071760E">
              <w:rPr>
                <w:rFonts w:hint="eastAsia"/>
                <w:sz w:val="24"/>
              </w:rPr>
              <w:t>：</w:t>
            </w:r>
            <w:r w:rsidRPr="005D6AC8">
              <w:rPr>
                <w:i/>
                <w:iCs/>
                <w:sz w:val="24"/>
              </w:rPr>
              <w:t>d</w:t>
            </w:r>
            <w:r w:rsidRPr="00BC1062">
              <w:rPr>
                <w:sz w:val="24"/>
                <w:vertAlign w:val="subscript"/>
              </w:rPr>
              <w:t>12</w:t>
            </w:r>
            <w:r w:rsidRPr="00BC1062">
              <w:rPr>
                <w:sz w:val="24"/>
              </w:rPr>
              <w:t>=20mm</w:t>
            </w:r>
          </w:p>
          <w:p w14:paraId="6373689E" w14:textId="18DB9DC1" w:rsidR="007F3D19" w:rsidRPr="00BC1062" w:rsidRDefault="007F3D19" w:rsidP="007F3D19">
            <w:pPr>
              <w:ind w:firstLineChars="200" w:firstLine="480"/>
            </w:pPr>
            <w:r w:rsidRPr="00BC1062">
              <w:rPr>
                <w:sz w:val="24"/>
              </w:rPr>
              <w:t>为了满足大带轮的轴向定位要求，</w:t>
            </w:r>
            <w:r w:rsidRPr="00BC1062">
              <w:rPr>
                <w:sz w:val="24"/>
              </w:rPr>
              <w:t>I-II</w:t>
            </w:r>
            <w:r w:rsidRPr="00BC1062">
              <w:rPr>
                <w:sz w:val="24"/>
              </w:rPr>
              <w:t>段右端需制出一轴肩</w:t>
            </w:r>
            <w:r w:rsidRPr="00BC1062">
              <w:rPr>
                <w:sz w:val="24"/>
              </w:rPr>
              <w:t>,</w:t>
            </w:r>
            <w:r w:rsidRPr="00BC1062">
              <w:rPr>
                <w:sz w:val="24"/>
              </w:rPr>
              <w:t>取定位轴肩为</w:t>
            </w:r>
            <w:r w:rsidRPr="00BC1062">
              <w:rPr>
                <w:sz w:val="24"/>
              </w:rPr>
              <w:t>2.5mm</w:t>
            </w:r>
            <w:r w:rsidRPr="00BC1062">
              <w:rPr>
                <w:sz w:val="24"/>
              </w:rPr>
              <w:t>，故</w:t>
            </w:r>
            <w:r w:rsidRPr="00BC1062">
              <w:rPr>
                <w:sz w:val="24"/>
              </w:rPr>
              <w:t>II-III</w:t>
            </w:r>
            <w:r w:rsidRPr="00BC1062">
              <w:rPr>
                <w:sz w:val="24"/>
              </w:rPr>
              <w:t>段的直径</w:t>
            </w:r>
            <w:r w:rsidRPr="00BC1062">
              <w:rPr>
                <w:i/>
                <w:iCs/>
                <w:sz w:val="24"/>
              </w:rPr>
              <w:t>d</w:t>
            </w:r>
            <w:r w:rsidRPr="00BC1062">
              <w:rPr>
                <w:sz w:val="24"/>
                <w:vertAlign w:val="subscript"/>
              </w:rPr>
              <w:t>23</w:t>
            </w:r>
            <w:r w:rsidRPr="00BC1062">
              <w:rPr>
                <w:sz w:val="24"/>
              </w:rPr>
              <w:t>=25mm</w:t>
            </w:r>
            <w:r w:rsidRPr="00BC1062">
              <w:rPr>
                <w:sz w:val="24"/>
              </w:rPr>
              <w:t>。大带轮轮毂宽度</w:t>
            </w:r>
            <w:r w:rsidRPr="00BC1062">
              <w:rPr>
                <w:i/>
                <w:iCs/>
                <w:sz w:val="24"/>
              </w:rPr>
              <w:t>L</w:t>
            </w:r>
            <w:r w:rsidRPr="00BC1062">
              <w:rPr>
                <w:sz w:val="24"/>
              </w:rPr>
              <w:t>=40mm</w:t>
            </w:r>
            <w:r w:rsidRPr="00BC1062">
              <w:rPr>
                <w:sz w:val="24"/>
              </w:rPr>
              <w:t>，为了保证轴端挡圈只压在大带轮上而不压在轴的端面上，故</w:t>
            </w:r>
            <w:r w:rsidRPr="00BC1062">
              <w:rPr>
                <w:sz w:val="24"/>
              </w:rPr>
              <w:t>I-II</w:t>
            </w:r>
            <w:r w:rsidRPr="00BC1062">
              <w:rPr>
                <w:sz w:val="24"/>
              </w:rPr>
              <w:t>段的长度应比大带轮轮毂宽度</w:t>
            </w:r>
            <w:r w:rsidRPr="00BC1062">
              <w:rPr>
                <w:i/>
                <w:iCs/>
                <w:sz w:val="24"/>
              </w:rPr>
              <w:t>L</w:t>
            </w:r>
            <w:r w:rsidRPr="00BC1062">
              <w:rPr>
                <w:sz w:val="24"/>
              </w:rPr>
              <w:t>略短一些，现取</w:t>
            </w:r>
            <w:r w:rsidRPr="00BC1062">
              <w:rPr>
                <w:i/>
                <w:iCs/>
                <w:sz w:val="24"/>
              </w:rPr>
              <w:t>l</w:t>
            </w:r>
            <w:r w:rsidRPr="00BC1062">
              <w:rPr>
                <w:sz w:val="24"/>
                <w:vertAlign w:val="subscript"/>
              </w:rPr>
              <w:t>12</w:t>
            </w:r>
            <w:r w:rsidRPr="00BC1062">
              <w:rPr>
                <w:sz w:val="24"/>
              </w:rPr>
              <w:t>=38mm</w:t>
            </w:r>
            <w:r w:rsidRPr="00BC1062">
              <w:rPr>
                <w:sz w:val="24"/>
              </w:rPr>
              <w:t>。</w:t>
            </w:r>
          </w:p>
          <w:p w14:paraId="478BE9F9" w14:textId="77777777" w:rsidR="007F3D19" w:rsidRPr="00BC1062" w:rsidRDefault="006C5F29" w:rsidP="007F3D19">
            <w:pPr>
              <w:keepNext/>
              <w:adjustRightInd w:val="0"/>
              <w:jc w:val="center"/>
            </w:pPr>
            <w:r w:rsidRPr="00BC1062">
              <w:rPr>
                <w:noProof/>
              </w:rPr>
              <w:lastRenderedPageBreak/>
              <w:drawing>
                <wp:inline distT="0" distB="0" distL="0" distR="0" wp14:anchorId="1FDBA71E" wp14:editId="3B55D8C2">
                  <wp:extent cx="2911033" cy="1926647"/>
                  <wp:effectExtent l="0" t="0" r="0" b="0"/>
                  <wp:docPr id="160808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914032" cy="1928632"/>
                          </a:xfrm>
                          <a:prstGeom prst="rect">
                            <a:avLst/>
                          </a:prstGeom>
                          <a:noFill/>
                        </pic:spPr>
                      </pic:pic>
                    </a:graphicData>
                  </a:graphic>
                </wp:inline>
              </w:drawing>
            </w:r>
          </w:p>
          <w:p w14:paraId="31358903" w14:textId="0381B73F" w:rsidR="006C5F29" w:rsidRPr="00BC1062" w:rsidRDefault="007F3D19" w:rsidP="007F3D19">
            <w:pPr>
              <w:pStyle w:val="af"/>
              <w:jc w:val="center"/>
              <w:rPr>
                <w:rFonts w:ascii="Times New Roman" w:eastAsiaTheme="minorEastAsia" w:hAnsi="Times New Roman" w:cs="Times New Roman"/>
              </w:rPr>
            </w:pPr>
            <w:r w:rsidRPr="00BC1062">
              <w:rPr>
                <w:rFonts w:ascii="Times New Roman" w:eastAsiaTheme="minorEastAsia" w:hAnsi="Times New Roman" w:cs="Times New Roman"/>
              </w:rPr>
              <w:t>图</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图</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1</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sz w:val="21"/>
                <w:szCs w:val="21"/>
              </w:rPr>
              <w:t>高速轴示意图</w:t>
            </w:r>
          </w:p>
          <w:p w14:paraId="646A9F51" w14:textId="77777777" w:rsidR="006C5F29" w:rsidRPr="00BC1062" w:rsidRDefault="006C5F29" w:rsidP="006C5F29">
            <w:pPr>
              <w:ind w:firstLineChars="200" w:firstLine="480"/>
            </w:pPr>
            <w:r w:rsidRPr="00BC1062">
              <w:rPr>
                <w:sz w:val="24"/>
              </w:rPr>
              <w:t>初步选择滚动轴承。因为轴承只受到径向力，故选用深沟球轴承。参照工作要求并根据</w:t>
            </w:r>
            <w:r w:rsidRPr="00BC1062">
              <w:rPr>
                <w:i/>
                <w:iCs/>
                <w:sz w:val="24"/>
              </w:rPr>
              <w:t>d</w:t>
            </w:r>
            <w:r w:rsidRPr="00BC1062">
              <w:rPr>
                <w:sz w:val="24"/>
                <w:vertAlign w:val="subscript"/>
              </w:rPr>
              <w:t>23</w:t>
            </w:r>
            <w:r w:rsidRPr="00BC1062">
              <w:rPr>
                <w:sz w:val="24"/>
              </w:rPr>
              <w:t>=25mm</w:t>
            </w:r>
            <w:r w:rsidRPr="00BC1062">
              <w:rPr>
                <w:sz w:val="24"/>
              </w:rPr>
              <w:t>，由轴承产品目录中选择深沟球轴承</w:t>
            </w:r>
            <w:r w:rsidRPr="00BC1062">
              <w:rPr>
                <w:sz w:val="24"/>
              </w:rPr>
              <w:t>6206</w:t>
            </w:r>
            <w:r w:rsidRPr="00BC1062">
              <w:rPr>
                <w:sz w:val="24"/>
              </w:rPr>
              <w:t>，其尺寸为</w:t>
            </w:r>
            <w:proofErr w:type="spellStart"/>
            <w:r w:rsidRPr="00BC1062">
              <w:rPr>
                <w:i/>
                <w:iCs/>
                <w:sz w:val="24"/>
              </w:rPr>
              <w:t>d×D×B</w:t>
            </w:r>
            <w:proofErr w:type="spellEnd"/>
            <w:r w:rsidRPr="00BC1062">
              <w:rPr>
                <w:sz w:val="24"/>
              </w:rPr>
              <w:t>=30×62×16mm</w:t>
            </w:r>
            <w:r w:rsidRPr="00BC1062">
              <w:rPr>
                <w:sz w:val="24"/>
              </w:rPr>
              <w:t>，故</w:t>
            </w:r>
            <w:r w:rsidRPr="00BC1062">
              <w:rPr>
                <w:i/>
                <w:iCs/>
                <w:sz w:val="24"/>
              </w:rPr>
              <w:t>d</w:t>
            </w:r>
            <w:r w:rsidRPr="00BC1062">
              <w:rPr>
                <w:sz w:val="24"/>
                <w:vertAlign w:val="subscript"/>
              </w:rPr>
              <w:t>34</w:t>
            </w:r>
            <w:r w:rsidRPr="00BC1062">
              <w:rPr>
                <w:sz w:val="24"/>
              </w:rPr>
              <w:t>=</w:t>
            </w:r>
            <w:r w:rsidRPr="00BC1062">
              <w:rPr>
                <w:i/>
                <w:iCs/>
                <w:sz w:val="24"/>
              </w:rPr>
              <w:t>d</w:t>
            </w:r>
            <w:r w:rsidRPr="00BC1062">
              <w:rPr>
                <w:sz w:val="24"/>
                <w:vertAlign w:val="subscript"/>
              </w:rPr>
              <w:t>78</w:t>
            </w:r>
            <w:r w:rsidRPr="00BC1062">
              <w:rPr>
                <w:sz w:val="24"/>
              </w:rPr>
              <w:t>=30mm.</w:t>
            </w:r>
          </w:p>
          <w:p w14:paraId="696ED3F8" w14:textId="77777777" w:rsidR="006C5F29" w:rsidRPr="00BC1062" w:rsidRDefault="006C5F29" w:rsidP="006C5F29">
            <w:pPr>
              <w:ind w:firstLineChars="200" w:firstLine="480"/>
            </w:pPr>
            <w:r w:rsidRPr="00BC1062">
              <w:rPr>
                <w:sz w:val="24"/>
              </w:rPr>
              <w:t>轴承采用挡油环进行轴向定位。由手册上查得</w:t>
            </w:r>
            <w:r w:rsidRPr="00BC1062">
              <w:rPr>
                <w:sz w:val="24"/>
              </w:rPr>
              <w:t>6206</w:t>
            </w:r>
            <w:r w:rsidRPr="00BC1062">
              <w:rPr>
                <w:sz w:val="24"/>
              </w:rPr>
              <w:t>型轴承的定位轴</w:t>
            </w:r>
            <w:proofErr w:type="gramStart"/>
            <w:r w:rsidRPr="00BC1062">
              <w:rPr>
                <w:sz w:val="24"/>
              </w:rPr>
              <w:t>肩高度</w:t>
            </w:r>
            <w:proofErr w:type="gramEnd"/>
            <w:r w:rsidRPr="00BC1062">
              <w:rPr>
                <w:sz w:val="24"/>
              </w:rPr>
              <w:t>h=2.5mm</w:t>
            </w:r>
            <w:r w:rsidRPr="00BC1062">
              <w:rPr>
                <w:sz w:val="24"/>
              </w:rPr>
              <w:t>，因此，取</w:t>
            </w:r>
            <w:r w:rsidRPr="00BC1062">
              <w:rPr>
                <w:i/>
                <w:iCs/>
                <w:sz w:val="24"/>
              </w:rPr>
              <w:t>d</w:t>
            </w:r>
            <w:r w:rsidRPr="00BC1062">
              <w:rPr>
                <w:sz w:val="24"/>
                <w:vertAlign w:val="subscript"/>
              </w:rPr>
              <w:t>45</w:t>
            </w:r>
            <w:r w:rsidRPr="00BC1062">
              <w:rPr>
                <w:sz w:val="24"/>
              </w:rPr>
              <w:t>=</w:t>
            </w:r>
            <w:r w:rsidRPr="00BC1062">
              <w:rPr>
                <w:i/>
                <w:iCs/>
                <w:sz w:val="24"/>
              </w:rPr>
              <w:t>d</w:t>
            </w:r>
            <w:r w:rsidRPr="00BC1062">
              <w:rPr>
                <w:sz w:val="24"/>
                <w:vertAlign w:val="subscript"/>
              </w:rPr>
              <w:t>67</w:t>
            </w:r>
            <w:r w:rsidRPr="00BC1062">
              <w:rPr>
                <w:sz w:val="24"/>
              </w:rPr>
              <w:t>=35mm</w:t>
            </w:r>
            <w:r w:rsidRPr="00BC1062">
              <w:rPr>
                <w:sz w:val="24"/>
              </w:rPr>
              <w:t>。</w:t>
            </w:r>
          </w:p>
          <w:p w14:paraId="5BC6C05C" w14:textId="77777777" w:rsidR="006C5F29" w:rsidRPr="00BC1062" w:rsidRDefault="006C5F29" w:rsidP="006C5F29">
            <w:pPr>
              <w:ind w:firstLineChars="200" w:firstLine="480"/>
            </w:pPr>
            <w:r w:rsidRPr="00BC1062">
              <w:rPr>
                <w:sz w:val="24"/>
              </w:rPr>
              <w:t>由于齿轮的直径较小，为了保证齿轮</w:t>
            </w:r>
            <w:proofErr w:type="gramStart"/>
            <w:r w:rsidRPr="00BC1062">
              <w:rPr>
                <w:sz w:val="24"/>
              </w:rPr>
              <w:t>轮</w:t>
            </w:r>
            <w:proofErr w:type="gramEnd"/>
            <w:r w:rsidRPr="00BC1062">
              <w:rPr>
                <w:sz w:val="24"/>
              </w:rPr>
              <w:t>体的强度，应将齿轮和</w:t>
            </w:r>
            <w:proofErr w:type="gramStart"/>
            <w:r w:rsidRPr="00BC1062">
              <w:rPr>
                <w:sz w:val="24"/>
              </w:rPr>
              <w:t>轴做成</w:t>
            </w:r>
            <w:proofErr w:type="gramEnd"/>
            <w:r w:rsidRPr="00BC1062">
              <w:rPr>
                <w:sz w:val="24"/>
              </w:rPr>
              <w:t>一体而成为齿轮轴。所以</w:t>
            </w:r>
            <w:r w:rsidRPr="00BC1062">
              <w:rPr>
                <w:i/>
                <w:iCs/>
                <w:sz w:val="24"/>
              </w:rPr>
              <w:t>l</w:t>
            </w:r>
            <w:r w:rsidRPr="00BC1062">
              <w:rPr>
                <w:sz w:val="24"/>
                <w:vertAlign w:val="subscript"/>
              </w:rPr>
              <w:t>56</w:t>
            </w:r>
            <w:r w:rsidRPr="00BC1062">
              <w:rPr>
                <w:sz w:val="24"/>
              </w:rPr>
              <w:t>=65mm</w:t>
            </w:r>
            <w:r w:rsidRPr="00BC1062">
              <w:rPr>
                <w:sz w:val="24"/>
              </w:rPr>
              <w:t>，</w:t>
            </w:r>
            <w:r w:rsidRPr="00BC1062">
              <w:rPr>
                <w:i/>
                <w:iCs/>
                <w:sz w:val="24"/>
              </w:rPr>
              <w:t>d</w:t>
            </w:r>
            <w:r w:rsidRPr="00BC1062">
              <w:rPr>
                <w:sz w:val="24"/>
                <w:vertAlign w:val="subscript"/>
              </w:rPr>
              <w:t>56</w:t>
            </w:r>
            <w:r w:rsidRPr="00BC1062">
              <w:rPr>
                <w:sz w:val="24"/>
              </w:rPr>
              <w:t>=64mm</w:t>
            </w:r>
          </w:p>
          <w:p w14:paraId="72CE7F82" w14:textId="77777777" w:rsidR="006C5F29" w:rsidRPr="00BC1062" w:rsidRDefault="006C5F29" w:rsidP="006C5F29">
            <w:pPr>
              <w:ind w:firstLineChars="200" w:firstLine="480"/>
            </w:pPr>
            <w:r w:rsidRPr="00BC1062">
              <w:rPr>
                <w:sz w:val="24"/>
              </w:rPr>
              <w:t>轴承端盖厚度</w:t>
            </w:r>
            <w:r w:rsidRPr="00BC1062">
              <w:rPr>
                <w:i/>
                <w:iCs/>
                <w:sz w:val="24"/>
              </w:rPr>
              <w:t>e</w:t>
            </w:r>
            <w:r w:rsidRPr="00BC1062">
              <w:rPr>
                <w:sz w:val="24"/>
              </w:rPr>
              <w:t>=10</w:t>
            </w:r>
            <w:r w:rsidRPr="00BC1062">
              <w:rPr>
                <w:sz w:val="24"/>
              </w:rPr>
              <w:t>，垫片厚度</w:t>
            </w:r>
            <w:proofErr w:type="spellStart"/>
            <w:r w:rsidRPr="00BC1062">
              <w:rPr>
                <w:i/>
                <w:iCs/>
                <w:sz w:val="24"/>
              </w:rPr>
              <w:t>Δ</w:t>
            </w:r>
            <w:r w:rsidRPr="00BC1062">
              <w:rPr>
                <w:i/>
                <w:iCs/>
                <w:sz w:val="24"/>
                <w:vertAlign w:val="subscript"/>
              </w:rPr>
              <w:t>t</w:t>
            </w:r>
            <w:proofErr w:type="spellEnd"/>
            <w:r w:rsidRPr="00BC1062">
              <w:rPr>
                <w:sz w:val="24"/>
              </w:rPr>
              <w:t>=2</w:t>
            </w:r>
            <w:r w:rsidRPr="00BC1062">
              <w:rPr>
                <w:sz w:val="24"/>
              </w:rPr>
              <w:t>，根据轴承端盖便于装拆，保证轴承端盖的外端面与大带轮端面有一定距离</w:t>
            </w:r>
            <w:r w:rsidRPr="00BC1062">
              <w:rPr>
                <w:i/>
                <w:iCs/>
                <w:sz w:val="24"/>
              </w:rPr>
              <w:t>K</w:t>
            </w:r>
            <w:r w:rsidRPr="00BC1062">
              <w:rPr>
                <w:sz w:val="24"/>
              </w:rPr>
              <w:t>=20</w:t>
            </w:r>
            <w:r w:rsidRPr="00BC1062">
              <w:rPr>
                <w:sz w:val="24"/>
              </w:rPr>
              <w:t>，螺钉</w:t>
            </w:r>
            <w:r w:rsidRPr="00BC1062">
              <w:rPr>
                <w:i/>
                <w:iCs/>
                <w:sz w:val="24"/>
              </w:rPr>
              <w:t>C</w:t>
            </w:r>
            <w:r w:rsidRPr="00BC1062">
              <w:rPr>
                <w:i/>
                <w:iCs/>
                <w:sz w:val="24"/>
                <w:vertAlign w:val="subscript"/>
              </w:rPr>
              <w:t>1</w:t>
            </w:r>
            <w:r w:rsidRPr="00BC1062">
              <w:rPr>
                <w:sz w:val="24"/>
              </w:rPr>
              <w:t>=20mm</w:t>
            </w:r>
            <w:r w:rsidRPr="00BC1062">
              <w:rPr>
                <w:sz w:val="24"/>
              </w:rPr>
              <w:t>，</w:t>
            </w:r>
            <w:r w:rsidRPr="00BC1062">
              <w:rPr>
                <w:i/>
                <w:iCs/>
                <w:sz w:val="24"/>
              </w:rPr>
              <w:t>C</w:t>
            </w:r>
            <w:r w:rsidRPr="00BC1062">
              <w:rPr>
                <w:i/>
                <w:iCs/>
                <w:sz w:val="24"/>
                <w:vertAlign w:val="subscript"/>
              </w:rPr>
              <w:t>2</w:t>
            </w:r>
            <w:r w:rsidRPr="00BC1062">
              <w:rPr>
                <w:sz w:val="24"/>
              </w:rPr>
              <w:t>=18mm</w:t>
            </w:r>
            <w:r w:rsidRPr="00BC1062">
              <w:rPr>
                <w:sz w:val="24"/>
              </w:rPr>
              <w:t>，箱座壁厚</w:t>
            </w:r>
            <w:r w:rsidRPr="00BC1062">
              <w:rPr>
                <w:i/>
                <w:iCs/>
                <w:sz w:val="24"/>
              </w:rPr>
              <w:t>δ</w:t>
            </w:r>
            <w:r w:rsidRPr="00BC1062">
              <w:rPr>
                <w:sz w:val="24"/>
              </w:rPr>
              <w:t>=8mm</w:t>
            </w:r>
            <w:r w:rsidRPr="00BC1062">
              <w:rPr>
                <w:sz w:val="24"/>
              </w:rPr>
              <w:t>，则轴承座宽度为</w:t>
            </w:r>
          </w:p>
          <w:p w14:paraId="76FE8241" w14:textId="1EC72081" w:rsidR="006C5F29" w:rsidRPr="00BC1062" w:rsidRDefault="001A406F" w:rsidP="006C5F29">
            <w:pPr>
              <w:pStyle w:val="aa"/>
              <w:spacing w:after="0"/>
              <w:ind w:firstLine="480"/>
            </w:pPr>
            <m:oMathPara>
              <m:oMath>
                <m:r>
                  <w:rPr>
                    <w:rFonts w:ascii="Cambria Math" w:eastAsia="Cambria Math" w:hAnsi="Cambria Math"/>
                  </w:rPr>
                  <m:t>L=δ+</m:t>
                </m:r>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+5=8+20+18+5=5</m:t>
                </m:r>
                <m:r>
                  <m:rPr>
                    <m:sty m:val="p"/>
                  </m:rPr>
                  <w:rPr>
                    <w:rFonts w:ascii="Cambria Math" w:eastAsia="Cambria Math" w:hAnsi="Cambria Math"/>
                  </w:rPr>
                  <m:t>1mm</m:t>
                </m:r>
              </m:oMath>
            </m:oMathPara>
          </w:p>
          <w:p w14:paraId="1CD7E456" w14:textId="54590BDA"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23</m:t>
                    </m:r>
                  </m:sub>
                </m:sSub>
                <m:r>
                  <w:rPr>
                    <w:rFonts w:ascii="Cambria Math" w:eastAsia="Cambria Math" w:hAnsi="Cambria Math"/>
                  </w:rPr>
                  <m:t>=L+</m:t>
                </m:r>
                <m:sSub>
                  <m:sSubPr>
                    <m:ctrlPr>
                      <w:rPr>
                        <w:rFonts w:ascii="Cambria Math" w:hAnsi="Cambria Math"/>
                        <w:i/>
                        <w:iCs/>
                      </w:rPr>
                    </m:ctrlPr>
                  </m:sSubPr>
                  <m:e>
                    <m:r>
                      <w:rPr>
                        <w:rFonts w:ascii="Cambria Math" w:eastAsia="Cambria Math" w:hAnsi="Cambria Math"/>
                      </w:rPr>
                      <m:t>Δ</m:t>
                    </m:r>
                  </m:e>
                  <m:sub>
                    <m:r>
                      <w:rPr>
                        <w:rFonts w:ascii="Cambria Math" w:eastAsia="Cambria Math" w:hAnsi="Cambria Math"/>
                      </w:rPr>
                      <m:t>t</m:t>
                    </m:r>
                  </m:sub>
                </m:sSub>
                <m:r>
                  <w:rPr>
                    <w:rFonts w:ascii="Cambria Math" w:eastAsia="Cambria Math" w:hAnsi="Cambria Math"/>
                  </w:rPr>
                  <m:t>+e+K-B-Δ=51+2+</m:t>
                </m:r>
                <m:r>
                  <m:rPr>
                    <m:sty m:val="p"/>
                  </m:rPr>
                  <w:rPr>
                    <w:rFonts w:ascii="Cambria Math" w:eastAsia="Cambria Math" w:hAnsi="Cambria Math"/>
                  </w:rPr>
                  <m:t>10+20-16-10=57 mm</m:t>
                </m:r>
              </m:oMath>
            </m:oMathPara>
          </w:p>
          <w:p w14:paraId="215F804D" w14:textId="77777777" w:rsidR="006C5F29" w:rsidRPr="00BC1062" w:rsidRDefault="006C5F29" w:rsidP="006C5F29">
            <w:pPr>
              <w:ind w:firstLineChars="200" w:firstLine="480"/>
            </w:pPr>
            <w:r w:rsidRPr="00BC1062">
              <w:rPr>
                <w:sz w:val="24"/>
              </w:rPr>
              <w:t>取小齿轮距箱体内壁之距离</w:t>
            </w:r>
            <w:r w:rsidRPr="00BC1062">
              <w:rPr>
                <w:sz w:val="24"/>
              </w:rPr>
              <w:t>Δ</w:t>
            </w:r>
            <w:r w:rsidRPr="00BC1062">
              <w:rPr>
                <w:sz w:val="24"/>
                <w:vertAlign w:val="subscript"/>
              </w:rPr>
              <w:t>1</w:t>
            </w:r>
            <w:r w:rsidRPr="00BC1062">
              <w:rPr>
                <w:sz w:val="24"/>
              </w:rPr>
              <w:t>=10mm</w:t>
            </w:r>
            <w:r w:rsidRPr="00BC1062">
              <w:rPr>
                <w:sz w:val="24"/>
              </w:rPr>
              <w:t>。考虑箱体的铸造误差，在确定滚动轴承位置时，应距箱体内壁一段距离</w:t>
            </w:r>
            <w:r w:rsidRPr="00BC1062">
              <w:rPr>
                <w:i/>
                <w:iCs/>
                <w:sz w:val="24"/>
              </w:rPr>
              <w:t>Δ</w:t>
            </w:r>
            <w:r w:rsidRPr="00BC1062">
              <w:rPr>
                <w:sz w:val="24"/>
              </w:rPr>
              <w:t>，取</w:t>
            </w:r>
            <w:r w:rsidRPr="00BC1062">
              <w:rPr>
                <w:i/>
                <w:iCs/>
                <w:sz w:val="24"/>
              </w:rPr>
              <w:t>Δ</w:t>
            </w:r>
            <w:r w:rsidRPr="00BC1062">
              <w:rPr>
                <w:sz w:val="24"/>
              </w:rPr>
              <w:t>=10mm</w:t>
            </w:r>
            <w:r w:rsidRPr="00BC1062">
              <w:rPr>
                <w:sz w:val="24"/>
              </w:rPr>
              <w:t>，所以定</w:t>
            </w:r>
            <w:proofErr w:type="gramStart"/>
            <w:r w:rsidRPr="00BC1062">
              <w:rPr>
                <w:sz w:val="24"/>
              </w:rPr>
              <w:t>距环整体</w:t>
            </w:r>
            <w:proofErr w:type="gramEnd"/>
            <w:r w:rsidRPr="00BC1062">
              <w:rPr>
                <w:sz w:val="24"/>
              </w:rPr>
              <w:t>长度</w:t>
            </w:r>
            <w:r w:rsidRPr="00BC1062">
              <w:rPr>
                <w:i/>
                <w:iCs/>
                <w:sz w:val="24"/>
              </w:rPr>
              <w:t>s</w:t>
            </w:r>
            <w:r w:rsidRPr="00BC1062">
              <w:rPr>
                <w:i/>
                <w:iCs/>
                <w:sz w:val="24"/>
                <w:vertAlign w:val="subscript"/>
              </w:rPr>
              <w:t>1</w:t>
            </w:r>
            <w:r w:rsidRPr="00BC1062">
              <w:rPr>
                <w:sz w:val="24"/>
              </w:rPr>
              <w:t>=12mm,</w:t>
            </w:r>
            <w:r w:rsidRPr="00BC1062">
              <w:rPr>
                <w:sz w:val="24"/>
              </w:rPr>
              <w:t>则</w:t>
            </w:r>
          </w:p>
          <w:p w14:paraId="67C9C145" w14:textId="6AB42104"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34</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78</m:t>
                    </m:r>
                  </m:sub>
                </m:sSub>
                <m:r>
                  <m:rPr>
                    <m:sty m:val="p"/>
                  </m:rPr>
                  <w:rPr>
                    <w:rFonts w:ascii="Cambria Math" w:eastAsia="Cambria Math" w:hAnsi="Cambria Math"/>
                  </w:rPr>
                  <m:t>=16+12=28 mm</m:t>
                </m:r>
                <m:r>
                  <m:rPr>
                    <m:sty m:val="p"/>
                  </m:rPr>
                  <w:rPr>
                    <w:rFonts w:ascii="宋体" w:hAnsi="宋体" w:cs="宋体" w:hint="eastAsia"/>
                  </w:rPr>
                  <m:t>。</m:t>
                </m:r>
              </m:oMath>
            </m:oMathPara>
          </w:p>
          <w:p w14:paraId="42084FDB" w14:textId="0B4E26FD"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45</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67</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Δ</m:t>
                    </m:r>
                  </m:e>
                  <m:sub>
                    <m:r>
                      <w:rPr>
                        <w:rFonts w:ascii="Cambria Math" w:eastAsia="Cambria Math" w:hAnsi="Cambria Math"/>
                      </w:rPr>
                      <m:t>1</m:t>
                    </m:r>
                  </m:sub>
                </m:sSub>
                <m:r>
                  <w:rPr>
                    <w:rFonts w:ascii="Cambria Math" w:eastAsia="Cambria Math" w:hAnsi="Cambria Math"/>
                  </w:rPr>
                  <m:t>+Δ-</m:t>
                </m:r>
                <m:sSub>
                  <m:sSubPr>
                    <m:ctrlPr>
                      <w:rPr>
                        <w:rFonts w:ascii="Cambria Math" w:hAnsi="Cambria Math"/>
                        <w:i/>
                        <w:iCs/>
                      </w:rPr>
                    </m:ctrlPr>
                  </m:sSubPr>
                  <m:e>
                    <m:r>
                      <w:rPr>
                        <w:rFonts w:ascii="Cambria Math" w:eastAsia="Cambria Math" w:hAnsi="Cambria Math"/>
                      </w:rPr>
                      <m:t>s</m:t>
                    </m:r>
                  </m:e>
                  <m:sub>
                    <m:r>
                      <w:rPr>
                        <w:rFonts w:ascii="Cambria Math" w:eastAsia="Cambria Math" w:hAnsi="Cambria Math"/>
                      </w:rPr>
                      <m:t>1</m:t>
                    </m:r>
                  </m:sub>
                </m:sSub>
                <m:r>
                  <m:rPr>
                    <m:sty m:val="p"/>
                  </m:rPr>
                  <w:rPr>
                    <w:rFonts w:ascii="Cambria Math" w:eastAsia="Cambria Math" w:hAnsi="Cambria Math"/>
                  </w:rPr>
                  <m:t>=10+10-12=8 mm</m:t>
                </m:r>
              </m:oMath>
            </m:oMathPara>
          </w:p>
          <w:p w14:paraId="53EC4B97" w14:textId="77777777" w:rsidR="006C5F29" w:rsidRPr="00BC1062" w:rsidRDefault="006C5F29" w:rsidP="006C5F29">
            <w:pPr>
              <w:ind w:firstLineChars="200" w:firstLine="480"/>
            </w:pPr>
            <w:r w:rsidRPr="00BC1062">
              <w:rPr>
                <w:sz w:val="24"/>
              </w:rPr>
              <w:t>至此，已初步确定了轴的各段直径和长度。</w:t>
            </w:r>
          </w:p>
          <w:p w14:paraId="6AE3677E" w14:textId="44740552" w:rsidR="007615D7" w:rsidRPr="00BC1062" w:rsidRDefault="007615D7" w:rsidP="007615D7">
            <w:pPr>
              <w:pStyle w:val="af"/>
              <w:keepNext/>
              <w:jc w:val="center"/>
              <w:rPr>
                <w:rFonts w:ascii="Times New Roman" w:eastAsiaTheme="minorEastAsia" w:hAnsi="Times New Roman" w:cs="Times New Roman"/>
              </w:rPr>
            </w:pPr>
            <w:r w:rsidRPr="00BC1062">
              <w:rPr>
                <w:rFonts w:ascii="Times New Roman" w:eastAsiaTheme="minorEastAsia" w:hAnsi="Times New Roman" w:cs="Times New Roman"/>
              </w:rPr>
              <w:t>表</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表</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3</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szCs w:val="21"/>
              </w:rPr>
              <w:t>轴的直径和长度</w:t>
            </w:r>
          </w:p>
          <w:tbl>
            <w:tblPr>
              <w:tblStyle w:val="TableGrid0"/>
              <w:tblW w:w="0" w:type="auto"/>
              <w:jc w:val="center"/>
              <w:tblLook w:val="04A0" w:firstRow="1" w:lastRow="0" w:firstColumn="1" w:lastColumn="0" w:noHBand="0" w:noVBand="1"/>
            </w:tblPr>
            <w:tblGrid>
              <w:gridCol w:w="636"/>
              <w:gridCol w:w="426"/>
              <w:gridCol w:w="426"/>
              <w:gridCol w:w="426"/>
              <w:gridCol w:w="426"/>
              <w:gridCol w:w="426"/>
              <w:gridCol w:w="426"/>
              <w:gridCol w:w="426"/>
            </w:tblGrid>
            <w:tr w:rsidR="007615D7" w:rsidRPr="00BC1062" w14:paraId="1F046D4F" w14:textId="77777777" w:rsidTr="007615D7">
              <w:trPr>
                <w:jc w:val="center"/>
              </w:trPr>
              <w:tc>
                <w:tcPr>
                  <w:tcW w:w="636" w:type="dxa"/>
                </w:tcPr>
                <w:p w14:paraId="713284C3" w14:textId="77777777" w:rsidR="001A406F" w:rsidRPr="00BC1062" w:rsidRDefault="001A406F" w:rsidP="001A406F">
                  <w:pPr>
                    <w:spacing w:line="400" w:lineRule="exact"/>
                    <w:jc w:val="center"/>
                  </w:pPr>
                  <w:proofErr w:type="gramStart"/>
                  <w:r w:rsidRPr="00BC1062">
                    <w:rPr>
                      <w:szCs w:val="21"/>
                    </w:rPr>
                    <w:t>轴段</w:t>
                  </w:r>
                  <w:proofErr w:type="gramEnd"/>
                </w:p>
              </w:tc>
              <w:tc>
                <w:tcPr>
                  <w:tcW w:w="426" w:type="dxa"/>
                </w:tcPr>
                <w:p w14:paraId="3A1C2015" w14:textId="77777777" w:rsidR="001A406F" w:rsidRPr="00BC1062" w:rsidRDefault="001A406F" w:rsidP="001A406F">
                  <w:pPr>
                    <w:spacing w:line="400" w:lineRule="exact"/>
                    <w:jc w:val="center"/>
                  </w:pPr>
                  <w:r w:rsidRPr="00BC1062">
                    <w:rPr>
                      <w:szCs w:val="21"/>
                    </w:rPr>
                    <w:t>1</w:t>
                  </w:r>
                </w:p>
              </w:tc>
              <w:tc>
                <w:tcPr>
                  <w:tcW w:w="426" w:type="dxa"/>
                </w:tcPr>
                <w:p w14:paraId="64078730" w14:textId="77777777" w:rsidR="001A406F" w:rsidRPr="00BC1062" w:rsidRDefault="001A406F" w:rsidP="001A406F">
                  <w:pPr>
                    <w:spacing w:line="400" w:lineRule="exact"/>
                    <w:jc w:val="center"/>
                  </w:pPr>
                  <w:r w:rsidRPr="00BC1062">
                    <w:rPr>
                      <w:szCs w:val="21"/>
                    </w:rPr>
                    <w:t>2</w:t>
                  </w:r>
                </w:p>
              </w:tc>
              <w:tc>
                <w:tcPr>
                  <w:tcW w:w="426" w:type="dxa"/>
                </w:tcPr>
                <w:p w14:paraId="0FDA3A2C" w14:textId="77777777" w:rsidR="001A406F" w:rsidRPr="00BC1062" w:rsidRDefault="001A406F" w:rsidP="001A406F">
                  <w:pPr>
                    <w:spacing w:line="400" w:lineRule="exact"/>
                    <w:jc w:val="center"/>
                  </w:pPr>
                  <w:r w:rsidRPr="00BC1062">
                    <w:rPr>
                      <w:szCs w:val="21"/>
                    </w:rPr>
                    <w:t>3</w:t>
                  </w:r>
                </w:p>
              </w:tc>
              <w:tc>
                <w:tcPr>
                  <w:tcW w:w="426" w:type="dxa"/>
                </w:tcPr>
                <w:p w14:paraId="41F65585" w14:textId="77777777" w:rsidR="001A406F" w:rsidRPr="00BC1062" w:rsidRDefault="001A406F" w:rsidP="001A406F">
                  <w:pPr>
                    <w:spacing w:line="400" w:lineRule="exact"/>
                    <w:jc w:val="center"/>
                  </w:pPr>
                  <w:r w:rsidRPr="00BC1062">
                    <w:rPr>
                      <w:szCs w:val="21"/>
                    </w:rPr>
                    <w:t>4</w:t>
                  </w:r>
                </w:p>
              </w:tc>
              <w:tc>
                <w:tcPr>
                  <w:tcW w:w="426" w:type="dxa"/>
                </w:tcPr>
                <w:p w14:paraId="223B9740" w14:textId="77777777" w:rsidR="001A406F" w:rsidRPr="00BC1062" w:rsidRDefault="001A406F" w:rsidP="001A406F">
                  <w:pPr>
                    <w:spacing w:line="400" w:lineRule="exact"/>
                    <w:jc w:val="center"/>
                  </w:pPr>
                  <w:r w:rsidRPr="00BC1062">
                    <w:rPr>
                      <w:szCs w:val="21"/>
                    </w:rPr>
                    <w:t>5</w:t>
                  </w:r>
                </w:p>
              </w:tc>
              <w:tc>
                <w:tcPr>
                  <w:tcW w:w="426" w:type="dxa"/>
                </w:tcPr>
                <w:p w14:paraId="6326341C" w14:textId="77777777" w:rsidR="001A406F" w:rsidRPr="00BC1062" w:rsidRDefault="001A406F" w:rsidP="001A406F">
                  <w:pPr>
                    <w:spacing w:line="400" w:lineRule="exact"/>
                    <w:jc w:val="center"/>
                  </w:pPr>
                  <w:r w:rsidRPr="00BC1062">
                    <w:rPr>
                      <w:szCs w:val="21"/>
                    </w:rPr>
                    <w:t>6</w:t>
                  </w:r>
                </w:p>
              </w:tc>
              <w:tc>
                <w:tcPr>
                  <w:tcW w:w="426" w:type="dxa"/>
                </w:tcPr>
                <w:p w14:paraId="4BAA0969" w14:textId="77777777" w:rsidR="001A406F" w:rsidRPr="00BC1062" w:rsidRDefault="001A406F" w:rsidP="001A406F">
                  <w:pPr>
                    <w:spacing w:line="400" w:lineRule="exact"/>
                    <w:jc w:val="center"/>
                  </w:pPr>
                  <w:r w:rsidRPr="00BC1062">
                    <w:rPr>
                      <w:szCs w:val="21"/>
                    </w:rPr>
                    <w:t>7</w:t>
                  </w:r>
                </w:p>
              </w:tc>
            </w:tr>
            <w:tr w:rsidR="007615D7" w:rsidRPr="00BC1062" w14:paraId="0E09B1DF" w14:textId="77777777" w:rsidTr="007615D7">
              <w:trPr>
                <w:jc w:val="center"/>
              </w:trPr>
              <w:tc>
                <w:tcPr>
                  <w:tcW w:w="636" w:type="dxa"/>
                </w:tcPr>
                <w:p w14:paraId="5CEF6F2A" w14:textId="77777777" w:rsidR="001A406F" w:rsidRPr="00BC1062" w:rsidRDefault="001A406F" w:rsidP="001A406F">
                  <w:pPr>
                    <w:spacing w:line="400" w:lineRule="exact"/>
                    <w:jc w:val="center"/>
                  </w:pPr>
                  <w:r w:rsidRPr="00BC1062">
                    <w:rPr>
                      <w:szCs w:val="21"/>
                    </w:rPr>
                    <w:t>直径</w:t>
                  </w:r>
                </w:p>
              </w:tc>
              <w:tc>
                <w:tcPr>
                  <w:tcW w:w="426" w:type="dxa"/>
                </w:tcPr>
                <w:p w14:paraId="68887865" w14:textId="77777777" w:rsidR="001A406F" w:rsidRPr="00BC1062" w:rsidRDefault="001A406F" w:rsidP="001A406F">
                  <w:pPr>
                    <w:spacing w:line="400" w:lineRule="exact"/>
                    <w:jc w:val="center"/>
                  </w:pPr>
                  <w:r w:rsidRPr="00BC1062">
                    <w:rPr>
                      <w:szCs w:val="21"/>
                    </w:rPr>
                    <w:t>20</w:t>
                  </w:r>
                </w:p>
              </w:tc>
              <w:tc>
                <w:tcPr>
                  <w:tcW w:w="426" w:type="dxa"/>
                </w:tcPr>
                <w:p w14:paraId="567FA83C" w14:textId="77777777" w:rsidR="001A406F" w:rsidRPr="00BC1062" w:rsidRDefault="001A406F" w:rsidP="001A406F">
                  <w:pPr>
                    <w:spacing w:line="400" w:lineRule="exact"/>
                    <w:jc w:val="center"/>
                  </w:pPr>
                  <w:r w:rsidRPr="00BC1062">
                    <w:rPr>
                      <w:szCs w:val="21"/>
                    </w:rPr>
                    <w:t>25</w:t>
                  </w:r>
                </w:p>
              </w:tc>
              <w:tc>
                <w:tcPr>
                  <w:tcW w:w="426" w:type="dxa"/>
                </w:tcPr>
                <w:p w14:paraId="7A65F510" w14:textId="77777777" w:rsidR="001A406F" w:rsidRPr="00BC1062" w:rsidRDefault="001A406F" w:rsidP="001A406F">
                  <w:pPr>
                    <w:spacing w:line="400" w:lineRule="exact"/>
                    <w:jc w:val="center"/>
                  </w:pPr>
                  <w:r w:rsidRPr="00BC1062">
                    <w:rPr>
                      <w:szCs w:val="21"/>
                    </w:rPr>
                    <w:t>30</w:t>
                  </w:r>
                </w:p>
              </w:tc>
              <w:tc>
                <w:tcPr>
                  <w:tcW w:w="426" w:type="dxa"/>
                </w:tcPr>
                <w:p w14:paraId="34775CE7" w14:textId="77777777" w:rsidR="001A406F" w:rsidRPr="00BC1062" w:rsidRDefault="001A406F" w:rsidP="001A406F">
                  <w:pPr>
                    <w:spacing w:line="400" w:lineRule="exact"/>
                    <w:jc w:val="center"/>
                  </w:pPr>
                  <w:r w:rsidRPr="00BC1062">
                    <w:rPr>
                      <w:szCs w:val="21"/>
                    </w:rPr>
                    <w:t>35</w:t>
                  </w:r>
                </w:p>
              </w:tc>
              <w:tc>
                <w:tcPr>
                  <w:tcW w:w="426" w:type="dxa"/>
                </w:tcPr>
                <w:p w14:paraId="6233C795" w14:textId="77777777" w:rsidR="001A406F" w:rsidRPr="00BC1062" w:rsidRDefault="001A406F" w:rsidP="001A406F">
                  <w:pPr>
                    <w:spacing w:line="400" w:lineRule="exact"/>
                    <w:jc w:val="center"/>
                  </w:pPr>
                  <w:r w:rsidRPr="00BC1062">
                    <w:rPr>
                      <w:szCs w:val="21"/>
                    </w:rPr>
                    <w:t>64</w:t>
                  </w:r>
                </w:p>
              </w:tc>
              <w:tc>
                <w:tcPr>
                  <w:tcW w:w="426" w:type="dxa"/>
                </w:tcPr>
                <w:p w14:paraId="777C8BC6" w14:textId="77777777" w:rsidR="001A406F" w:rsidRPr="00BC1062" w:rsidRDefault="001A406F" w:rsidP="001A406F">
                  <w:pPr>
                    <w:spacing w:line="400" w:lineRule="exact"/>
                    <w:jc w:val="center"/>
                  </w:pPr>
                  <w:r w:rsidRPr="00BC1062">
                    <w:rPr>
                      <w:szCs w:val="21"/>
                    </w:rPr>
                    <w:t>35</w:t>
                  </w:r>
                </w:p>
              </w:tc>
              <w:tc>
                <w:tcPr>
                  <w:tcW w:w="426" w:type="dxa"/>
                </w:tcPr>
                <w:p w14:paraId="000B134F" w14:textId="77777777" w:rsidR="001A406F" w:rsidRPr="00BC1062" w:rsidRDefault="001A406F" w:rsidP="001A406F">
                  <w:pPr>
                    <w:spacing w:line="400" w:lineRule="exact"/>
                    <w:jc w:val="center"/>
                  </w:pPr>
                  <w:r w:rsidRPr="00BC1062">
                    <w:rPr>
                      <w:szCs w:val="21"/>
                    </w:rPr>
                    <w:t>30</w:t>
                  </w:r>
                </w:p>
              </w:tc>
            </w:tr>
            <w:tr w:rsidR="007615D7" w:rsidRPr="00BC1062" w14:paraId="0EAED6D2" w14:textId="77777777" w:rsidTr="007615D7">
              <w:trPr>
                <w:jc w:val="center"/>
              </w:trPr>
              <w:tc>
                <w:tcPr>
                  <w:tcW w:w="636" w:type="dxa"/>
                </w:tcPr>
                <w:p w14:paraId="7A5ADB35" w14:textId="77777777" w:rsidR="001A406F" w:rsidRPr="00BC1062" w:rsidRDefault="001A406F" w:rsidP="001A406F">
                  <w:pPr>
                    <w:spacing w:line="400" w:lineRule="exact"/>
                    <w:jc w:val="center"/>
                  </w:pPr>
                  <w:r w:rsidRPr="00BC1062">
                    <w:rPr>
                      <w:szCs w:val="21"/>
                    </w:rPr>
                    <w:t>长度</w:t>
                  </w:r>
                </w:p>
              </w:tc>
              <w:tc>
                <w:tcPr>
                  <w:tcW w:w="426" w:type="dxa"/>
                </w:tcPr>
                <w:p w14:paraId="0A987A51" w14:textId="77777777" w:rsidR="001A406F" w:rsidRPr="00BC1062" w:rsidRDefault="001A406F" w:rsidP="001A406F">
                  <w:pPr>
                    <w:spacing w:line="400" w:lineRule="exact"/>
                    <w:jc w:val="center"/>
                  </w:pPr>
                  <w:r w:rsidRPr="00BC1062">
                    <w:rPr>
                      <w:szCs w:val="21"/>
                    </w:rPr>
                    <w:t>38</w:t>
                  </w:r>
                </w:p>
              </w:tc>
              <w:tc>
                <w:tcPr>
                  <w:tcW w:w="426" w:type="dxa"/>
                </w:tcPr>
                <w:p w14:paraId="169924DC" w14:textId="77777777" w:rsidR="001A406F" w:rsidRPr="00BC1062" w:rsidRDefault="001A406F" w:rsidP="001A406F">
                  <w:pPr>
                    <w:spacing w:line="400" w:lineRule="exact"/>
                    <w:jc w:val="center"/>
                  </w:pPr>
                  <w:r w:rsidRPr="00BC1062">
                    <w:rPr>
                      <w:szCs w:val="21"/>
                    </w:rPr>
                    <w:t>57</w:t>
                  </w:r>
                </w:p>
              </w:tc>
              <w:tc>
                <w:tcPr>
                  <w:tcW w:w="426" w:type="dxa"/>
                </w:tcPr>
                <w:p w14:paraId="0C27BE94" w14:textId="77777777" w:rsidR="001A406F" w:rsidRPr="00BC1062" w:rsidRDefault="001A406F" w:rsidP="001A406F">
                  <w:pPr>
                    <w:spacing w:line="400" w:lineRule="exact"/>
                    <w:jc w:val="center"/>
                  </w:pPr>
                  <w:r w:rsidRPr="00BC1062">
                    <w:rPr>
                      <w:szCs w:val="21"/>
                    </w:rPr>
                    <w:t>28</w:t>
                  </w:r>
                </w:p>
              </w:tc>
              <w:tc>
                <w:tcPr>
                  <w:tcW w:w="426" w:type="dxa"/>
                </w:tcPr>
                <w:p w14:paraId="6BC6DF26" w14:textId="77777777" w:rsidR="001A406F" w:rsidRPr="00BC1062" w:rsidRDefault="001A406F" w:rsidP="001A406F">
                  <w:pPr>
                    <w:spacing w:line="400" w:lineRule="exact"/>
                    <w:jc w:val="center"/>
                  </w:pPr>
                  <w:r w:rsidRPr="00BC1062">
                    <w:rPr>
                      <w:szCs w:val="21"/>
                    </w:rPr>
                    <w:t>8</w:t>
                  </w:r>
                </w:p>
              </w:tc>
              <w:tc>
                <w:tcPr>
                  <w:tcW w:w="426" w:type="dxa"/>
                </w:tcPr>
                <w:p w14:paraId="476B952A" w14:textId="77777777" w:rsidR="001A406F" w:rsidRPr="00BC1062" w:rsidRDefault="001A406F" w:rsidP="001A406F">
                  <w:pPr>
                    <w:spacing w:line="400" w:lineRule="exact"/>
                    <w:jc w:val="center"/>
                  </w:pPr>
                  <w:r w:rsidRPr="00BC1062">
                    <w:rPr>
                      <w:szCs w:val="21"/>
                    </w:rPr>
                    <w:t>65</w:t>
                  </w:r>
                </w:p>
              </w:tc>
              <w:tc>
                <w:tcPr>
                  <w:tcW w:w="426" w:type="dxa"/>
                </w:tcPr>
                <w:p w14:paraId="05463684" w14:textId="77777777" w:rsidR="001A406F" w:rsidRPr="00BC1062" w:rsidRDefault="001A406F" w:rsidP="001A406F">
                  <w:pPr>
                    <w:spacing w:line="400" w:lineRule="exact"/>
                    <w:jc w:val="center"/>
                  </w:pPr>
                  <w:r w:rsidRPr="00BC1062">
                    <w:rPr>
                      <w:szCs w:val="21"/>
                    </w:rPr>
                    <w:t>8</w:t>
                  </w:r>
                </w:p>
              </w:tc>
              <w:tc>
                <w:tcPr>
                  <w:tcW w:w="426" w:type="dxa"/>
                </w:tcPr>
                <w:p w14:paraId="71A619A7" w14:textId="77777777" w:rsidR="001A406F" w:rsidRPr="00BC1062" w:rsidRDefault="001A406F" w:rsidP="001A406F">
                  <w:pPr>
                    <w:spacing w:line="400" w:lineRule="exact"/>
                    <w:jc w:val="center"/>
                  </w:pPr>
                  <w:r w:rsidRPr="00BC1062">
                    <w:rPr>
                      <w:szCs w:val="21"/>
                    </w:rPr>
                    <w:t>28</w:t>
                  </w:r>
                </w:p>
              </w:tc>
            </w:tr>
          </w:tbl>
          <w:p w14:paraId="3A771797" w14:textId="77777777" w:rsidR="006C5F29" w:rsidRPr="00BC1062" w:rsidRDefault="006C5F29" w:rsidP="006C5F29"/>
          <w:p w14:paraId="05D0CCDB" w14:textId="1644AC2D" w:rsidR="006C5F29" w:rsidRPr="00BC1062" w:rsidRDefault="0036761C" w:rsidP="006C5F29">
            <w:pPr>
              <w:ind w:firstLineChars="200" w:firstLine="480"/>
            </w:pPr>
            <w:r>
              <w:rPr>
                <w:rFonts w:hint="eastAsia"/>
                <w:sz w:val="24"/>
              </w:rPr>
              <w:t>1</w:t>
            </w:r>
            <w:r>
              <w:rPr>
                <w:rFonts w:hint="eastAsia"/>
                <w:sz w:val="24"/>
              </w:rPr>
              <w:t>）</w:t>
            </w:r>
            <w:r w:rsidR="006C5F29" w:rsidRPr="00BC1062">
              <w:rPr>
                <w:sz w:val="24"/>
              </w:rPr>
              <w:t>轴上零件的周向定位</w:t>
            </w:r>
          </w:p>
          <w:p w14:paraId="364FAE99" w14:textId="77777777" w:rsidR="006C5F29" w:rsidRPr="00BC1062" w:rsidRDefault="006C5F29" w:rsidP="006C5F29">
            <w:pPr>
              <w:ind w:firstLineChars="200" w:firstLine="480"/>
            </w:pPr>
            <w:r w:rsidRPr="00BC1062">
              <w:rPr>
                <w:sz w:val="24"/>
              </w:rPr>
              <w:t>大带轮与轴的周向定位采用平键链接</w:t>
            </w:r>
            <w:r w:rsidRPr="00BC1062">
              <w:rPr>
                <w:sz w:val="24"/>
              </w:rPr>
              <w:t>,</w:t>
            </w:r>
            <w:r w:rsidRPr="00BC1062">
              <w:rPr>
                <w:sz w:val="24"/>
              </w:rPr>
              <w:t>大带轮与轴的配合为</w:t>
            </w:r>
            <w:r w:rsidRPr="00BC1062">
              <w:rPr>
                <w:sz w:val="24"/>
              </w:rPr>
              <w:t>H7/k6</w:t>
            </w:r>
            <w:r w:rsidRPr="00BC1062">
              <w:rPr>
                <w:sz w:val="24"/>
              </w:rPr>
              <w:t>，按机械设计手册查得截面尺寸</w:t>
            </w:r>
            <w:proofErr w:type="spellStart"/>
            <w:r w:rsidRPr="00BC1062">
              <w:rPr>
                <w:i/>
                <w:iCs/>
                <w:sz w:val="24"/>
              </w:rPr>
              <w:t>b×h</w:t>
            </w:r>
            <w:proofErr w:type="spellEnd"/>
            <w:r w:rsidRPr="00BC1062">
              <w:rPr>
                <w:sz w:val="24"/>
              </w:rPr>
              <w:t>=6×6mm</w:t>
            </w:r>
            <w:r w:rsidRPr="00BC1062">
              <w:rPr>
                <w:sz w:val="24"/>
              </w:rPr>
              <w:t>，长度</w:t>
            </w:r>
            <w:r w:rsidRPr="00BC1062">
              <w:rPr>
                <w:i/>
                <w:iCs/>
                <w:sz w:val="24"/>
              </w:rPr>
              <w:t>L</w:t>
            </w:r>
            <w:r w:rsidRPr="00BC1062">
              <w:rPr>
                <w:sz w:val="24"/>
              </w:rPr>
              <w:t>=28mm,</w:t>
            </w:r>
            <w:r w:rsidRPr="00BC1062">
              <w:rPr>
                <w:sz w:val="24"/>
              </w:rPr>
              <w:t>滚动轴承与轴的周向定位是由过盈配合来保证的，此处选轴的直径尺寸公差为</w:t>
            </w:r>
            <w:r w:rsidRPr="00BC1062">
              <w:rPr>
                <w:sz w:val="24"/>
              </w:rPr>
              <w:t>H7/r6</w:t>
            </w:r>
            <w:r w:rsidRPr="00BC1062">
              <w:rPr>
                <w:sz w:val="24"/>
              </w:rPr>
              <w:t>确定轴上圆角和倒角尺寸根据表，</w:t>
            </w:r>
            <w:proofErr w:type="gramStart"/>
            <w:r w:rsidRPr="00BC1062">
              <w:rPr>
                <w:sz w:val="24"/>
              </w:rPr>
              <w:t>取轴端</w:t>
            </w:r>
            <w:proofErr w:type="gramEnd"/>
            <w:r w:rsidRPr="00BC1062">
              <w:rPr>
                <w:sz w:val="24"/>
              </w:rPr>
              <w:t>倒角为</w:t>
            </w:r>
            <w:r w:rsidRPr="00BC1062">
              <w:rPr>
                <w:sz w:val="24"/>
              </w:rPr>
              <w:t>C1.5,</w:t>
            </w:r>
            <w:proofErr w:type="gramStart"/>
            <w:r w:rsidRPr="00BC1062">
              <w:rPr>
                <w:sz w:val="24"/>
              </w:rPr>
              <w:t>各轴肩处</w:t>
            </w:r>
            <w:proofErr w:type="gramEnd"/>
            <w:r w:rsidRPr="00BC1062">
              <w:rPr>
                <w:sz w:val="24"/>
              </w:rPr>
              <w:t>的圆角半径则</w:t>
            </w:r>
            <w:proofErr w:type="gramStart"/>
            <w:r w:rsidRPr="00BC1062">
              <w:rPr>
                <w:sz w:val="24"/>
              </w:rPr>
              <w:t>由各轴肩</w:t>
            </w:r>
            <w:proofErr w:type="gramEnd"/>
            <w:r w:rsidRPr="00BC1062">
              <w:rPr>
                <w:sz w:val="24"/>
              </w:rPr>
              <w:t>决定。</w:t>
            </w:r>
          </w:p>
          <w:p w14:paraId="29E9F089" w14:textId="77777777" w:rsidR="006C5F29" w:rsidRPr="00BC1062" w:rsidRDefault="006C5F29" w:rsidP="006C5F29">
            <w:pPr>
              <w:ind w:firstLineChars="200" w:firstLine="480"/>
            </w:pPr>
            <w:r w:rsidRPr="00BC1062">
              <w:rPr>
                <w:sz w:val="24"/>
              </w:rPr>
              <w:t>根据深沟球轴承</w:t>
            </w:r>
            <w:r w:rsidRPr="00BC1062">
              <w:rPr>
                <w:sz w:val="24"/>
              </w:rPr>
              <w:t>6206</w:t>
            </w:r>
            <w:r w:rsidRPr="00BC1062">
              <w:rPr>
                <w:sz w:val="24"/>
              </w:rPr>
              <w:t>查手册</w:t>
            </w:r>
            <w:proofErr w:type="gramStart"/>
            <w:r w:rsidRPr="00BC1062">
              <w:rPr>
                <w:sz w:val="24"/>
              </w:rPr>
              <w:t>得压力</w:t>
            </w:r>
            <w:proofErr w:type="gramEnd"/>
            <w:r w:rsidRPr="00BC1062">
              <w:rPr>
                <w:sz w:val="24"/>
              </w:rPr>
              <w:t>中心</w:t>
            </w:r>
            <w:r w:rsidRPr="00BC1062">
              <w:rPr>
                <w:i/>
                <w:iCs/>
                <w:sz w:val="24"/>
              </w:rPr>
              <w:t>a</w:t>
            </w:r>
            <w:r w:rsidRPr="00BC1062">
              <w:rPr>
                <w:sz w:val="24"/>
              </w:rPr>
              <w:t>=8mm</w:t>
            </w:r>
          </w:p>
          <w:p w14:paraId="0EBD8027" w14:textId="77777777" w:rsidR="006C5F29" w:rsidRPr="00BC1062" w:rsidRDefault="006C5F29" w:rsidP="006C5F29">
            <w:pPr>
              <w:ind w:firstLineChars="200" w:firstLine="480"/>
            </w:pPr>
            <w:r w:rsidRPr="00BC1062">
              <w:rPr>
                <w:sz w:val="24"/>
              </w:rPr>
              <w:t>齿轮轮毂宽度</w:t>
            </w:r>
            <w:r w:rsidRPr="00BC1062">
              <w:rPr>
                <w:i/>
                <w:iCs/>
                <w:sz w:val="24"/>
              </w:rPr>
              <w:t>B</w:t>
            </w:r>
            <w:r w:rsidRPr="00BC1062">
              <w:rPr>
                <w:sz w:val="24"/>
              </w:rPr>
              <w:t>=65mm</w:t>
            </w:r>
          </w:p>
          <w:p w14:paraId="16EA1D7B" w14:textId="77777777" w:rsidR="006C5F29" w:rsidRPr="00BC1062" w:rsidRDefault="006C5F29" w:rsidP="006C5F29">
            <w:pPr>
              <w:ind w:firstLineChars="200" w:firstLine="480"/>
            </w:pPr>
            <w:r w:rsidRPr="00BC1062">
              <w:rPr>
                <w:sz w:val="24"/>
              </w:rPr>
              <w:t>第一段轴中点到轴承压力中心距离</w:t>
            </w:r>
            <w:r w:rsidRPr="00BC1062">
              <w:rPr>
                <w:sz w:val="24"/>
              </w:rPr>
              <w:t>:</w:t>
            </w:r>
          </w:p>
          <w:p w14:paraId="2E79ABD6" w14:textId="1F39329D"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a</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12</m:t>
                        </m:r>
                      </m:sub>
                    </m:sSub>
                  </m:num>
                  <m:den>
                    <m:r>
                      <w:rPr>
                        <w:rFonts w:ascii="Cambria Math" w:eastAsia="Cambria Math" w:hAnsi="Cambria Math"/>
                      </w:rPr>
                      <m:t>2</m:t>
                    </m:r>
                  </m:den>
                </m:f>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23</m:t>
                    </m:r>
                  </m:sub>
                </m:sSub>
                <m:r>
                  <w:rPr>
                    <w:rFonts w:ascii="Cambria Math" w:eastAsia="Cambria Math" w:hAnsi="Cambria Math"/>
                  </w:rPr>
                  <m:t>+a=</m:t>
                </m:r>
                <m:f>
                  <m:fPr>
                    <m:ctrlPr>
                      <w:rPr>
                        <w:rFonts w:ascii="Cambria Math" w:eastAsia="Cambria Math" w:hAnsi="Cambria Math"/>
                        <w:i/>
                        <w:iCs/>
                      </w:rPr>
                    </m:ctrlPr>
                  </m:fPr>
                  <m:num>
                    <m:r>
                      <w:rPr>
                        <w:rFonts w:ascii="Cambria Math" w:eastAsia="Cambria Math" w:hAnsi="Cambria Math"/>
                      </w:rPr>
                      <m:t>38</m:t>
                    </m:r>
                  </m:num>
                  <m:den>
                    <m:r>
                      <w:rPr>
                        <w:rFonts w:ascii="Cambria Math" w:eastAsia="Cambria Math" w:hAnsi="Cambria Math"/>
                      </w:rPr>
                      <m:t>2</m:t>
                    </m:r>
                  </m:den>
                </m:f>
                <m:r>
                  <w:rPr>
                    <w:rFonts w:ascii="Cambria Math" w:eastAsia="Cambria Math" w:hAnsi="Cambria Math"/>
                  </w:rPr>
                  <m:t>+</m:t>
                </m:r>
                <m:r>
                  <m:rPr>
                    <m:sty m:val="p"/>
                  </m:rPr>
                  <w:rPr>
                    <w:rFonts w:ascii="Cambria Math" w:eastAsia="Cambria Math" w:hAnsi="Cambria Math"/>
                  </w:rPr>
                  <m:t>57+8=84mm</m:t>
                </m:r>
              </m:oMath>
            </m:oMathPara>
          </w:p>
          <w:p w14:paraId="0CC1F468" w14:textId="77777777" w:rsidR="006C5F29" w:rsidRPr="00BC1062" w:rsidRDefault="006C5F29" w:rsidP="006C5F29">
            <w:pPr>
              <w:ind w:firstLineChars="200" w:firstLine="480"/>
            </w:pPr>
            <w:r w:rsidRPr="00BC1062">
              <w:rPr>
                <w:sz w:val="24"/>
              </w:rPr>
              <w:t>轴承压力中心到齿轮支点距离</w:t>
            </w:r>
            <w:r w:rsidRPr="00BC1062">
              <w:rPr>
                <w:sz w:val="24"/>
              </w:rPr>
              <w:t>:</w:t>
            </w:r>
          </w:p>
          <w:p w14:paraId="07C9EE16" w14:textId="0AC25BB4"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34</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45</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B</m:t>
                    </m:r>
                  </m:num>
                  <m:den>
                    <m:r>
                      <w:rPr>
                        <w:rFonts w:ascii="Cambria Math" w:eastAsia="Cambria Math" w:hAnsi="Cambria Math"/>
                      </w:rPr>
                      <m:t>2</m:t>
                    </m:r>
                  </m:den>
                </m:f>
                <m:r>
                  <w:rPr>
                    <w:rFonts w:ascii="Cambria Math" w:eastAsia="Cambria Math" w:hAnsi="Cambria Math"/>
                  </w:rPr>
                  <m:t>-a=28+8+</m:t>
                </m:r>
                <m:f>
                  <m:fPr>
                    <m:ctrlPr>
                      <w:rPr>
                        <w:rFonts w:ascii="Cambria Math" w:eastAsia="Cambria Math" w:hAnsi="Cambria Math"/>
                        <w:i/>
                        <w:iCs/>
                      </w:rPr>
                    </m:ctrlPr>
                  </m:fPr>
                  <m:num>
                    <m:r>
                      <w:rPr>
                        <w:rFonts w:ascii="Cambria Math" w:eastAsia="Cambria Math" w:hAnsi="Cambria Math"/>
                      </w:rPr>
                      <m:t>65</m:t>
                    </m:r>
                  </m:num>
                  <m:den>
                    <m:r>
                      <w:rPr>
                        <w:rFonts w:ascii="Cambria Math" w:eastAsia="Cambria Math" w:hAnsi="Cambria Math"/>
                      </w:rPr>
                      <m:t>2</m:t>
                    </m:r>
                  </m:den>
                </m:f>
                <m:r>
                  <w:rPr>
                    <w:rFonts w:ascii="Cambria Math" w:eastAsia="Cambria Math" w:hAnsi="Cambria Math"/>
                  </w:rPr>
                  <m:t>-8=</m:t>
                </m:r>
                <m:r>
                  <m:rPr>
                    <m:sty m:val="p"/>
                  </m:rPr>
                  <w:rPr>
                    <w:rFonts w:ascii="Cambria Math" w:eastAsia="Cambria Math" w:hAnsi="Cambria Math"/>
                  </w:rPr>
                  <m:t>60.5mm</m:t>
                </m:r>
              </m:oMath>
            </m:oMathPara>
          </w:p>
          <w:p w14:paraId="68BF6D39" w14:textId="77777777" w:rsidR="006C5F29" w:rsidRPr="00BC1062" w:rsidRDefault="006C5F29" w:rsidP="006C5F29">
            <w:pPr>
              <w:ind w:firstLineChars="200" w:firstLine="480"/>
            </w:pPr>
            <w:r w:rsidRPr="00BC1062">
              <w:rPr>
                <w:sz w:val="24"/>
              </w:rPr>
              <w:t>齿轮支点距离到轴承压力中心</w:t>
            </w:r>
            <w:r w:rsidRPr="00BC1062">
              <w:rPr>
                <w:sz w:val="24"/>
              </w:rPr>
              <w:t>:</w:t>
            </w:r>
          </w:p>
          <w:p w14:paraId="12CE1C7F" w14:textId="11979C0C" w:rsidR="006C5F29" w:rsidRPr="00BC1062" w:rsidRDefault="00000000" w:rsidP="006C5F2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m:rPr>
                    <m:sty m:val="p"/>
                  </m:rPr>
                  <w:rPr>
                    <w:rFonts w:ascii="Cambria Math" w:eastAsia="Cambria Math" w:hAnsi="Cambria Math"/>
                  </w:rPr>
                  <m:t>=60.5mm</m:t>
                </m:r>
              </m:oMath>
            </m:oMathPara>
          </w:p>
          <w:p w14:paraId="11384AE1" w14:textId="166260E5" w:rsidR="007F3D19" w:rsidRPr="00BC1062" w:rsidRDefault="007F3D19" w:rsidP="006953AA">
            <w:pPr>
              <w:ind w:rightChars="12" w:right="25"/>
              <w:rPr>
                <w:sz w:val="24"/>
              </w:rPr>
            </w:pPr>
            <w:r w:rsidRPr="00BC1062">
              <w:rPr>
                <w:sz w:val="24"/>
              </w:rPr>
              <w:t>2</w:t>
            </w:r>
            <w:r w:rsidRPr="00BC1062">
              <w:rPr>
                <w:sz w:val="24"/>
              </w:rPr>
              <w:t>、</w:t>
            </w:r>
            <w:proofErr w:type="gramStart"/>
            <w:r w:rsidRPr="00BC1062">
              <w:rPr>
                <w:sz w:val="24"/>
              </w:rPr>
              <w:t>低速轴</w:t>
            </w:r>
            <w:proofErr w:type="gramEnd"/>
            <w:r w:rsidRPr="00BC1062">
              <w:rPr>
                <w:sz w:val="24"/>
              </w:rPr>
              <w:t>的结构和材料设计</w:t>
            </w:r>
          </w:p>
          <w:p w14:paraId="73113D30" w14:textId="7C8A3C8A" w:rsidR="007F3D19" w:rsidRPr="00BC1062" w:rsidRDefault="007F3D19" w:rsidP="007F3D19">
            <w:pPr>
              <w:ind w:firstLineChars="200" w:firstLine="480"/>
            </w:pPr>
            <w:proofErr w:type="gramStart"/>
            <w:r w:rsidRPr="00BC1062">
              <w:rPr>
                <w:sz w:val="24"/>
              </w:rPr>
              <w:t>先初步</w:t>
            </w:r>
            <w:proofErr w:type="gramEnd"/>
            <w:r w:rsidRPr="00BC1062">
              <w:rPr>
                <w:sz w:val="24"/>
              </w:rPr>
              <w:t>估算轴的最小直径。选取轴的材料为</w:t>
            </w:r>
            <w:r w:rsidRPr="00BC1062">
              <w:rPr>
                <w:sz w:val="24"/>
              </w:rPr>
              <w:t>45</w:t>
            </w:r>
            <w:r w:rsidRPr="00BC1062">
              <w:rPr>
                <w:sz w:val="24"/>
              </w:rPr>
              <w:t>正火，硬度为</w:t>
            </w:r>
            <w:r w:rsidRPr="00BC1062">
              <w:rPr>
                <w:sz w:val="24"/>
              </w:rPr>
              <w:t>170</w:t>
            </w:r>
            <w:r w:rsidRPr="00BC1062">
              <w:rPr>
                <w:sz w:val="24"/>
              </w:rPr>
              <w:t>～</w:t>
            </w:r>
            <w:r w:rsidRPr="00BC1062">
              <w:rPr>
                <w:sz w:val="24"/>
              </w:rPr>
              <w:t>217HBW</w:t>
            </w:r>
            <w:r w:rsidRPr="00BC1062">
              <w:rPr>
                <w:sz w:val="24"/>
              </w:rPr>
              <w:t>，</w:t>
            </w:r>
            <w:r w:rsidR="0071760E">
              <w:rPr>
                <w:rFonts w:hint="eastAsia"/>
                <w:sz w:val="24"/>
              </w:rPr>
              <w:t>查表，</w:t>
            </w:r>
            <w:r w:rsidRPr="00BC1062">
              <w:rPr>
                <w:sz w:val="24"/>
              </w:rPr>
              <w:t>取</w:t>
            </w:r>
            <w:r w:rsidRPr="00BC1062">
              <w:rPr>
                <w:i/>
                <w:iCs/>
                <w:sz w:val="24"/>
              </w:rPr>
              <w:t>A</w:t>
            </w:r>
            <w:r w:rsidRPr="00BC1062">
              <w:rPr>
                <w:i/>
                <w:iCs/>
                <w:sz w:val="24"/>
                <w:vertAlign w:val="subscript"/>
              </w:rPr>
              <w:t>0</w:t>
            </w:r>
            <w:r w:rsidRPr="00BC1062">
              <w:rPr>
                <w:sz w:val="24"/>
              </w:rPr>
              <w:t>=110</w:t>
            </w:r>
            <w:r w:rsidRPr="00BC1062">
              <w:rPr>
                <w:sz w:val="24"/>
              </w:rPr>
              <w:t>，于是得</w:t>
            </w:r>
          </w:p>
          <w:p w14:paraId="776543EF" w14:textId="2DF0611F" w:rsidR="007F3D19" w:rsidRPr="00BC1062" w:rsidRDefault="00FA123D" w:rsidP="007F3D19">
            <w:pPr>
              <w:pStyle w:val="aa"/>
              <w:spacing w:after="0"/>
              <w:ind w:firstLine="480"/>
            </w:pPr>
            <m:oMathPara>
              <m:oMath>
                <m:r>
                  <w:rPr>
                    <w:rFonts w:ascii="Cambria Math" w:eastAsia="Cambria Math" w:hAnsi="Cambria Math"/>
                  </w:rPr>
                  <m:t>d≥</m:t>
                </m:r>
                <m:sSub>
                  <m:sSubPr>
                    <m:ctrlPr>
                      <w:rPr>
                        <w:rFonts w:ascii="Cambria Math" w:hAnsi="Cambria Math"/>
                        <w:i/>
                        <w:iCs/>
                      </w:rPr>
                    </m:ctrlPr>
                  </m:sSubPr>
                  <m:e>
                    <m:r>
                      <w:rPr>
                        <w:rFonts w:ascii="Cambria Math" w:eastAsia="Cambria Math" w:hAnsi="Cambria Math"/>
                      </w:rPr>
                      <m:t>A</m:t>
                    </m:r>
                  </m:e>
                  <m:sub>
                    <m:r>
                      <w:rPr>
                        <w:rFonts w:ascii="Cambria Math" w:eastAsia="Cambria Math" w:hAnsi="Cambria Math"/>
                      </w:rPr>
                      <m:t>0</m:t>
                    </m:r>
                  </m:sub>
                </m:sSub>
                <m:r>
                  <w:rPr>
                    <w:rFonts w:ascii="Cambria Math" w:eastAsia="Cambria Math" w:hAnsi="Cambria Math"/>
                  </w:rPr>
                  <m:t xml:space="preserve"> </m:t>
                </m:r>
                <m:rad>
                  <m:radPr>
                    <m:ctrlPr>
                      <w:rPr>
                        <w:rFonts w:ascii="Cambria Math" w:hAnsi="Cambria Math"/>
                        <w:i/>
                        <w:iCs/>
                      </w:rPr>
                    </m:ctrlPr>
                  </m:radPr>
                  <m:deg>
                    <m:r>
                      <w:rPr>
                        <w:rFonts w:ascii="Cambria Math" w:eastAsia="Cambria Math" w:hAnsi="Cambria Math"/>
                      </w:rPr>
                      <m:t>3</m:t>
                    </m:r>
                  </m:deg>
                  <m:e>
                    <m:f>
                      <m:fPr>
                        <m:ctrlPr>
                          <w:rPr>
                            <w:rFonts w:ascii="Cambria Math" w:eastAsia="Cambria Math" w:hAnsi="Cambria Math"/>
                            <w:i/>
                            <w:iCs/>
                          </w:rPr>
                        </m:ctrlPr>
                      </m:fPr>
                      <m:num>
                        <m:r>
                          <w:rPr>
                            <w:rFonts w:ascii="Cambria Math" w:eastAsia="Cambria Math" w:hAnsi="Cambria Math"/>
                          </w:rPr>
                          <m:t>P</m:t>
                        </m:r>
                      </m:num>
                      <m:den>
                        <m:r>
                          <w:rPr>
                            <w:rFonts w:ascii="Cambria Math" w:eastAsia="Cambria Math" w:hAnsi="Cambria Math"/>
                          </w:rPr>
                          <m:t>n</m:t>
                        </m:r>
                      </m:den>
                    </m:f>
                  </m:e>
                </m:rad>
                <m:r>
                  <w:rPr>
                    <w:rFonts w:ascii="Cambria Math" w:eastAsia="Cambria Math" w:hAnsi="Cambria Math"/>
                  </w:rPr>
                  <m:t>=</m:t>
                </m:r>
                <m:r>
                  <m:rPr>
                    <m:sty m:val="p"/>
                  </m:rPr>
                  <w:rPr>
                    <w:rFonts w:ascii="Cambria Math" w:eastAsia="Cambria Math" w:hAnsi="Cambria Math"/>
                  </w:rPr>
                  <m:t>110×</m:t>
                </m:r>
                <m:rad>
                  <m:radPr>
                    <m:ctrlPr>
                      <w:rPr>
                        <w:rFonts w:ascii="Cambria Math" w:hAnsi="Cambria Math"/>
                      </w:rPr>
                    </m:ctrlPr>
                  </m:radPr>
                  <m:deg>
                    <m:r>
                      <m:rPr>
                        <m:sty m:val="p"/>
                      </m:rPr>
                      <w:rPr>
                        <w:rFonts w:ascii="Cambria Math" w:eastAsia="Cambria Math" w:hAnsi="Cambria Math"/>
                      </w:rPr>
                      <m:t>3</m:t>
                    </m:r>
                  </m:deg>
                  <m:e>
                    <m:f>
                      <m:fPr>
                        <m:ctrlPr>
                          <w:rPr>
                            <w:rFonts w:ascii="Cambria Math" w:eastAsia="Cambria Math" w:hAnsi="Cambria Math"/>
                          </w:rPr>
                        </m:ctrlPr>
                      </m:fPr>
                      <m:num>
                        <m:r>
                          <m:rPr>
                            <m:sty m:val="p"/>
                          </m:rPr>
                          <w:rPr>
                            <w:rFonts w:ascii="Cambria Math" w:eastAsia="Cambria Math" w:hAnsi="Cambria Math"/>
                          </w:rPr>
                          <m:t>2.711</m:t>
                        </m:r>
                      </m:num>
                      <m:den>
                        <m:r>
                          <m:rPr>
                            <m:sty m:val="p"/>
                          </m:rPr>
                          <w:rPr>
                            <w:rFonts w:ascii="Cambria Math" w:eastAsia="Cambria Math" w:hAnsi="Cambria Math"/>
                          </w:rPr>
                          <m:t>124.891</m:t>
                        </m:r>
                      </m:den>
                    </m:f>
                  </m:e>
                </m:rad>
                <m:r>
                  <m:rPr>
                    <m:sty m:val="p"/>
                  </m:rPr>
                  <w:rPr>
                    <w:rFonts w:ascii="Cambria Math" w:eastAsia="Cambria Math" w:hAnsi="Cambria Math"/>
                  </w:rPr>
                  <m:t>=30.68mm</m:t>
                </m:r>
              </m:oMath>
            </m:oMathPara>
          </w:p>
          <w:p w14:paraId="02EC1E71" w14:textId="77777777" w:rsidR="007F3D19" w:rsidRPr="00BC1062" w:rsidRDefault="007F3D19" w:rsidP="007F3D19">
            <w:pPr>
              <w:ind w:firstLineChars="200" w:firstLine="480"/>
            </w:pPr>
            <w:proofErr w:type="gramStart"/>
            <w:r w:rsidRPr="00BC1062">
              <w:rPr>
                <w:sz w:val="24"/>
              </w:rPr>
              <w:t>低速轴</w:t>
            </w:r>
            <w:proofErr w:type="gramEnd"/>
            <w:r w:rsidRPr="00BC1062">
              <w:rPr>
                <w:sz w:val="24"/>
              </w:rPr>
              <w:t>的最小直径是安装联轴器的轴径</w:t>
            </w:r>
            <w:r w:rsidRPr="00BC1062">
              <w:rPr>
                <w:sz w:val="24"/>
              </w:rPr>
              <w:t>,</w:t>
            </w:r>
            <w:r w:rsidRPr="00BC1062">
              <w:rPr>
                <w:sz w:val="24"/>
              </w:rPr>
              <w:t>由于安装键将轴径增大</w:t>
            </w:r>
            <w:r w:rsidRPr="00BC1062">
              <w:rPr>
                <w:sz w:val="24"/>
              </w:rPr>
              <w:t>7%</w:t>
            </w:r>
          </w:p>
          <w:p w14:paraId="375876D8" w14:textId="3740A5D3" w:rsidR="007F3D19" w:rsidRPr="00BC1062" w:rsidRDefault="00000000" w:rsidP="007F3D19">
            <w:pPr>
              <w:pStyle w:val="aa"/>
              <w:spacing w:after="0"/>
              <w:ind w:firstLine="480"/>
            </w:pPr>
            <m:oMathPara>
              <m:oMath>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min</m:t>
                    </m:r>
                  </m:sub>
                </m:sSub>
                <m:r>
                  <m:rPr>
                    <m:sty m:val="p"/>
                  </m:rPr>
                  <w:rPr>
                    <w:rFonts w:ascii="Cambria Math" w:eastAsia="Cambria Math" w:hAnsi="Cambria Math"/>
                  </w:rPr>
                  <m:t>=</m:t>
                </m:r>
                <m:d>
                  <m:dPr>
                    <m:ctrlPr>
                      <w:rPr>
                        <w:rFonts w:ascii="Cambria Math" w:eastAsia="Cambria Math" w:hAnsi="Cambria Math"/>
                      </w:rPr>
                    </m:ctrlPr>
                  </m:dPr>
                  <m:e>
                    <m:r>
                      <m:rPr>
                        <m:sty m:val="p"/>
                      </m:rPr>
                      <w:rPr>
                        <w:rFonts w:ascii="Cambria Math" w:eastAsia="Cambria Math" w:hAnsi="Cambria Math"/>
                      </w:rPr>
                      <m:t>1+0.07</m:t>
                    </m:r>
                  </m:e>
                </m:d>
                <m:r>
                  <m:rPr>
                    <m:sty m:val="p"/>
                  </m:rPr>
                  <w:rPr>
                    <w:rFonts w:ascii="Cambria Math" w:eastAsia="Cambria Math" w:hAnsi="Cambria Math"/>
                  </w:rPr>
                  <m:t>×30.68=32.83mm</m:t>
                </m:r>
              </m:oMath>
            </m:oMathPara>
          </w:p>
          <w:p w14:paraId="57D4133D" w14:textId="33F84DA9" w:rsidR="007F3D19" w:rsidRPr="00BC1062" w:rsidRDefault="007F3D19" w:rsidP="007F3D19">
            <w:pPr>
              <w:ind w:firstLineChars="200" w:firstLine="480"/>
            </w:pPr>
            <w:r w:rsidRPr="00BC1062">
              <w:rPr>
                <w:sz w:val="24"/>
              </w:rPr>
              <w:t>故选取</w:t>
            </w:r>
            <w:r w:rsidR="00FA123D" w:rsidRPr="00BC1062">
              <w:rPr>
                <w:sz w:val="24"/>
              </w:rPr>
              <w:t>：</w:t>
            </w:r>
            <w:r w:rsidRPr="00BC1062">
              <w:rPr>
                <w:i/>
                <w:iCs/>
                <w:sz w:val="24"/>
              </w:rPr>
              <w:t>d</w:t>
            </w:r>
            <w:r w:rsidRPr="00BC1062">
              <w:rPr>
                <w:i/>
                <w:iCs/>
                <w:sz w:val="24"/>
                <w:vertAlign w:val="subscript"/>
              </w:rPr>
              <w:t>12</w:t>
            </w:r>
            <w:r w:rsidRPr="00BC1062">
              <w:rPr>
                <w:i/>
                <w:iCs/>
                <w:sz w:val="24"/>
              </w:rPr>
              <w:t>=</w:t>
            </w:r>
            <w:r w:rsidRPr="00BC1062">
              <w:rPr>
                <w:sz w:val="24"/>
              </w:rPr>
              <w:t>35mm</w:t>
            </w:r>
          </w:p>
          <w:p w14:paraId="478BA20C" w14:textId="77777777" w:rsidR="007F3D19" w:rsidRPr="00BC1062" w:rsidRDefault="007F3D19" w:rsidP="007F3D19">
            <w:pPr>
              <w:keepNext/>
              <w:ind w:rightChars="12" w:right="25"/>
              <w:jc w:val="center"/>
            </w:pPr>
            <w:r w:rsidRPr="00BC1062">
              <w:rPr>
                <w:noProof/>
                <w:sz w:val="24"/>
              </w:rPr>
              <w:drawing>
                <wp:inline distT="0" distB="0" distL="0" distR="0" wp14:anchorId="548A8FFD" wp14:editId="3E1A5B1E">
                  <wp:extent cx="2990850" cy="2167076"/>
                  <wp:effectExtent l="0" t="0" r="0" b="0"/>
                  <wp:docPr id="6593100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93855" cy="2169253"/>
                          </a:xfrm>
                          <a:prstGeom prst="rect">
                            <a:avLst/>
                          </a:prstGeom>
                          <a:noFill/>
                        </pic:spPr>
                      </pic:pic>
                    </a:graphicData>
                  </a:graphic>
                </wp:inline>
              </w:drawing>
            </w:r>
          </w:p>
          <w:p w14:paraId="4F565DEC" w14:textId="1E9AE30B" w:rsidR="007F3D19" w:rsidRPr="00BC1062" w:rsidRDefault="007F3D19" w:rsidP="007F3D19">
            <w:pPr>
              <w:pStyle w:val="af"/>
              <w:jc w:val="center"/>
              <w:rPr>
                <w:rFonts w:ascii="Times New Roman" w:eastAsiaTheme="minorEastAsia" w:hAnsi="Times New Roman" w:cs="Times New Roman"/>
                <w:sz w:val="24"/>
              </w:rPr>
            </w:pPr>
            <w:r w:rsidRPr="00BC1062">
              <w:rPr>
                <w:rFonts w:ascii="Times New Roman" w:eastAsiaTheme="minorEastAsia" w:hAnsi="Times New Roman" w:cs="Times New Roman"/>
              </w:rPr>
              <w:t>图</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图</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2</w:t>
            </w:r>
            <w:r w:rsidRPr="00BC1062">
              <w:rPr>
                <w:rFonts w:ascii="Times New Roman" w:eastAsiaTheme="minorEastAsia" w:hAnsi="Times New Roman" w:cs="Times New Roman"/>
              </w:rPr>
              <w:fldChar w:fldCharType="end"/>
            </w:r>
            <w:proofErr w:type="gramStart"/>
            <w:r w:rsidRPr="00BC1062">
              <w:rPr>
                <w:rFonts w:ascii="Times New Roman" w:eastAsiaTheme="minorEastAsia" w:hAnsi="Times New Roman" w:cs="Times New Roman"/>
                <w:sz w:val="21"/>
                <w:szCs w:val="21"/>
              </w:rPr>
              <w:t>低速轴</w:t>
            </w:r>
            <w:proofErr w:type="gramEnd"/>
            <w:r w:rsidRPr="00BC1062">
              <w:rPr>
                <w:rFonts w:ascii="Times New Roman" w:eastAsiaTheme="minorEastAsia" w:hAnsi="Times New Roman" w:cs="Times New Roman"/>
                <w:sz w:val="21"/>
                <w:szCs w:val="21"/>
              </w:rPr>
              <w:t>示意图</w:t>
            </w:r>
          </w:p>
          <w:p w14:paraId="46F81DED" w14:textId="77777777" w:rsidR="007F3D19" w:rsidRPr="00BC1062" w:rsidRDefault="007F3D19" w:rsidP="007F3D19">
            <w:pPr>
              <w:ind w:firstLineChars="200" w:firstLine="480"/>
            </w:pPr>
            <w:r w:rsidRPr="00BC1062">
              <w:rPr>
                <w:sz w:val="24"/>
              </w:rPr>
              <w:t>初步选择滚动轴承。因为轴承只受到径向力，故选用深沟球轴承参照工作要求并根据</w:t>
            </w:r>
            <w:r w:rsidRPr="00BC1062">
              <w:rPr>
                <w:i/>
                <w:iCs/>
                <w:sz w:val="24"/>
              </w:rPr>
              <w:t>d</w:t>
            </w:r>
            <w:r w:rsidRPr="00BC1062">
              <w:rPr>
                <w:sz w:val="24"/>
                <w:vertAlign w:val="subscript"/>
              </w:rPr>
              <w:t>23</w:t>
            </w:r>
            <w:r w:rsidRPr="00BC1062">
              <w:rPr>
                <w:sz w:val="24"/>
              </w:rPr>
              <w:t>=43mm</w:t>
            </w:r>
            <w:r w:rsidRPr="00BC1062">
              <w:rPr>
                <w:sz w:val="24"/>
              </w:rPr>
              <w:t>，由轴承产品目录中选择深沟球轴承</w:t>
            </w:r>
            <w:r w:rsidRPr="00BC1062">
              <w:rPr>
                <w:sz w:val="24"/>
              </w:rPr>
              <w:t>6209</w:t>
            </w:r>
            <w:r w:rsidRPr="00BC1062">
              <w:rPr>
                <w:sz w:val="24"/>
              </w:rPr>
              <w:t>，其尺寸为</w:t>
            </w:r>
            <w:proofErr w:type="spellStart"/>
            <w:r w:rsidRPr="00BC1062">
              <w:rPr>
                <w:i/>
                <w:iCs/>
                <w:sz w:val="24"/>
              </w:rPr>
              <w:t>d×D×B</w:t>
            </w:r>
            <w:proofErr w:type="spellEnd"/>
            <w:r w:rsidRPr="00BC1062">
              <w:rPr>
                <w:sz w:val="24"/>
              </w:rPr>
              <w:t>=45×85×19mm</w:t>
            </w:r>
            <w:r w:rsidRPr="00BC1062">
              <w:rPr>
                <w:sz w:val="24"/>
              </w:rPr>
              <w:t>，故</w:t>
            </w:r>
            <w:r w:rsidRPr="00BC1062">
              <w:rPr>
                <w:i/>
                <w:iCs/>
                <w:sz w:val="24"/>
              </w:rPr>
              <w:t>d</w:t>
            </w:r>
            <w:r w:rsidRPr="00BC1062">
              <w:rPr>
                <w:sz w:val="24"/>
                <w:vertAlign w:val="subscript"/>
              </w:rPr>
              <w:t>34</w:t>
            </w:r>
            <w:r w:rsidRPr="00BC1062">
              <w:rPr>
                <w:sz w:val="24"/>
              </w:rPr>
              <w:t>=</w:t>
            </w:r>
            <w:r w:rsidRPr="00BC1062">
              <w:rPr>
                <w:i/>
                <w:iCs/>
                <w:sz w:val="24"/>
              </w:rPr>
              <w:t>d</w:t>
            </w:r>
            <w:r w:rsidRPr="00BC1062">
              <w:rPr>
                <w:sz w:val="24"/>
                <w:vertAlign w:val="subscript"/>
              </w:rPr>
              <w:t>67</w:t>
            </w:r>
            <w:r w:rsidRPr="00BC1062">
              <w:rPr>
                <w:sz w:val="24"/>
              </w:rPr>
              <w:t>=45mm</w:t>
            </w:r>
            <w:r w:rsidRPr="00BC1062">
              <w:rPr>
                <w:sz w:val="24"/>
              </w:rPr>
              <w:t>。</w:t>
            </w:r>
          </w:p>
          <w:p w14:paraId="37A0ED02" w14:textId="77777777" w:rsidR="007F3D19" w:rsidRPr="00BC1062" w:rsidRDefault="007F3D19" w:rsidP="007F3D19">
            <w:pPr>
              <w:ind w:firstLineChars="200" w:firstLine="480"/>
            </w:pPr>
            <w:r w:rsidRPr="00BC1062">
              <w:rPr>
                <w:sz w:val="24"/>
              </w:rPr>
              <w:t>根据非定位轴肩</w:t>
            </w:r>
            <w:r w:rsidRPr="00BC1062">
              <w:rPr>
                <w:i/>
                <w:iCs/>
                <w:sz w:val="24"/>
              </w:rPr>
              <w:t>h</w:t>
            </w:r>
            <w:r w:rsidRPr="00BC1062">
              <w:rPr>
                <w:sz w:val="24"/>
              </w:rPr>
              <w:t>=2,</w:t>
            </w:r>
            <w:r w:rsidRPr="00BC1062">
              <w:rPr>
                <w:sz w:val="24"/>
              </w:rPr>
              <w:t>取安装齿轮处</w:t>
            </w:r>
            <w:proofErr w:type="gramStart"/>
            <w:r w:rsidRPr="00BC1062">
              <w:rPr>
                <w:sz w:val="24"/>
              </w:rPr>
              <w:t>的轴段的</w:t>
            </w:r>
            <w:proofErr w:type="gramEnd"/>
            <w:r w:rsidRPr="00BC1062">
              <w:rPr>
                <w:sz w:val="24"/>
              </w:rPr>
              <w:t>直径</w:t>
            </w:r>
            <w:r w:rsidRPr="00BC1062">
              <w:rPr>
                <w:i/>
                <w:iCs/>
                <w:sz w:val="24"/>
              </w:rPr>
              <w:t>d</w:t>
            </w:r>
            <w:r w:rsidRPr="00BC1062">
              <w:rPr>
                <w:sz w:val="24"/>
                <w:vertAlign w:val="subscript"/>
              </w:rPr>
              <w:t>45</w:t>
            </w:r>
            <w:r w:rsidRPr="00BC1062">
              <w:rPr>
                <w:sz w:val="24"/>
              </w:rPr>
              <w:t>=49mm</w:t>
            </w:r>
            <w:r w:rsidRPr="00BC1062">
              <w:rPr>
                <w:sz w:val="24"/>
              </w:rPr>
              <w:t>；已知大齿轮轮毂的宽度为</w:t>
            </w:r>
            <w:r w:rsidRPr="00BC1062">
              <w:rPr>
                <w:i/>
                <w:iCs/>
                <w:sz w:val="24"/>
              </w:rPr>
              <w:t>b</w:t>
            </w:r>
            <w:r w:rsidRPr="00BC1062">
              <w:rPr>
                <w:sz w:val="24"/>
                <w:vertAlign w:val="subscript"/>
              </w:rPr>
              <w:t>2</w:t>
            </w:r>
            <w:r w:rsidRPr="00BC1062">
              <w:rPr>
                <w:sz w:val="24"/>
              </w:rPr>
              <w:t>=60mm</w:t>
            </w:r>
            <w:proofErr w:type="gramStart"/>
            <w:r w:rsidRPr="00BC1062">
              <w:rPr>
                <w:sz w:val="24"/>
              </w:rPr>
              <w:t>为了使挡油环</w:t>
            </w:r>
            <w:proofErr w:type="gramEnd"/>
            <w:r w:rsidRPr="00BC1062">
              <w:rPr>
                <w:sz w:val="24"/>
              </w:rPr>
              <w:t>端面可靠地压紧齿轮，</w:t>
            </w:r>
            <w:proofErr w:type="gramStart"/>
            <w:r w:rsidRPr="00BC1062">
              <w:rPr>
                <w:sz w:val="24"/>
              </w:rPr>
              <w:t>此轴段应</w:t>
            </w:r>
            <w:proofErr w:type="gramEnd"/>
            <w:r w:rsidRPr="00BC1062">
              <w:rPr>
                <w:sz w:val="24"/>
              </w:rPr>
              <w:t>略短于轮毂宽度，故取</w:t>
            </w:r>
            <w:r w:rsidRPr="00BC1062">
              <w:rPr>
                <w:i/>
                <w:iCs/>
                <w:sz w:val="24"/>
              </w:rPr>
              <w:t>l</w:t>
            </w:r>
            <w:r w:rsidRPr="00BC1062">
              <w:rPr>
                <w:sz w:val="24"/>
                <w:vertAlign w:val="subscript"/>
              </w:rPr>
              <w:t>45</w:t>
            </w:r>
            <w:r w:rsidRPr="00BC1062">
              <w:rPr>
                <w:sz w:val="24"/>
              </w:rPr>
              <w:t>=59mm</w:t>
            </w:r>
          </w:p>
          <w:p w14:paraId="33B12C63" w14:textId="77777777" w:rsidR="007F3D19" w:rsidRPr="00BC1062" w:rsidRDefault="007F3D19" w:rsidP="007F3D19">
            <w:pPr>
              <w:ind w:firstLineChars="200" w:firstLine="480"/>
            </w:pPr>
            <w:r w:rsidRPr="00BC1062">
              <w:rPr>
                <w:sz w:val="24"/>
              </w:rPr>
              <w:t>齿轮的右端采用轴肩定位，则取定位轴肩</w:t>
            </w:r>
            <w:r w:rsidRPr="00BC1062">
              <w:rPr>
                <w:i/>
                <w:iCs/>
                <w:sz w:val="24"/>
              </w:rPr>
              <w:t>h</w:t>
            </w:r>
            <w:r w:rsidRPr="00BC1062">
              <w:rPr>
                <w:sz w:val="24"/>
              </w:rPr>
              <w:t>=4mm</w:t>
            </w:r>
            <w:r w:rsidRPr="00BC1062">
              <w:rPr>
                <w:sz w:val="24"/>
              </w:rPr>
              <w:t>，</w:t>
            </w:r>
            <w:proofErr w:type="gramStart"/>
            <w:r w:rsidRPr="00BC1062">
              <w:rPr>
                <w:sz w:val="24"/>
              </w:rPr>
              <w:t>则轴环</w:t>
            </w:r>
            <w:proofErr w:type="gramEnd"/>
            <w:r w:rsidRPr="00BC1062">
              <w:rPr>
                <w:sz w:val="24"/>
              </w:rPr>
              <w:t>处的直径</w:t>
            </w:r>
            <w:r w:rsidRPr="00BC1062">
              <w:rPr>
                <w:i/>
                <w:iCs/>
                <w:sz w:val="24"/>
              </w:rPr>
              <w:t>d</w:t>
            </w:r>
            <w:r w:rsidRPr="00BC1062">
              <w:rPr>
                <w:sz w:val="24"/>
                <w:vertAlign w:val="subscript"/>
              </w:rPr>
              <w:t>56</w:t>
            </w:r>
            <w:r w:rsidRPr="00BC1062">
              <w:rPr>
                <w:sz w:val="24"/>
              </w:rPr>
              <w:t>=57mm,</w:t>
            </w:r>
            <w:r w:rsidRPr="00BC1062">
              <w:rPr>
                <w:sz w:val="24"/>
              </w:rPr>
              <w:t>长度</w:t>
            </w:r>
            <w:r w:rsidRPr="00BC1062">
              <w:rPr>
                <w:sz w:val="24"/>
              </w:rPr>
              <w:t>l</w:t>
            </w:r>
            <w:r w:rsidRPr="00BC1062">
              <w:rPr>
                <w:sz w:val="24"/>
                <w:vertAlign w:val="subscript"/>
              </w:rPr>
              <w:t>56</w:t>
            </w:r>
            <w:r w:rsidRPr="00BC1062">
              <w:rPr>
                <w:sz w:val="24"/>
              </w:rPr>
              <w:t>=1.4×</w:t>
            </w:r>
            <w:r w:rsidRPr="00BC1062">
              <w:rPr>
                <w:i/>
                <w:iCs/>
                <w:sz w:val="24"/>
              </w:rPr>
              <w:t>h</w:t>
            </w:r>
            <w:r w:rsidRPr="00BC1062">
              <w:rPr>
                <w:sz w:val="24"/>
              </w:rPr>
              <w:t>=6mm</w:t>
            </w:r>
          </w:p>
          <w:p w14:paraId="2F009075" w14:textId="77777777" w:rsidR="007F3D19" w:rsidRPr="00BC1062" w:rsidRDefault="007F3D19" w:rsidP="007F3D19">
            <w:pPr>
              <w:ind w:firstLineChars="200" w:firstLine="480"/>
            </w:pPr>
            <w:r w:rsidRPr="00BC1062">
              <w:rPr>
                <w:sz w:val="24"/>
              </w:rPr>
              <w:t>轴承端盖厚度</w:t>
            </w:r>
            <w:r w:rsidRPr="00BC1062">
              <w:rPr>
                <w:i/>
                <w:iCs/>
                <w:sz w:val="24"/>
              </w:rPr>
              <w:t>e</w:t>
            </w:r>
            <w:r w:rsidRPr="00BC1062">
              <w:rPr>
                <w:sz w:val="24"/>
              </w:rPr>
              <w:t>=10</w:t>
            </w:r>
            <w:r w:rsidRPr="00BC1062">
              <w:rPr>
                <w:sz w:val="24"/>
              </w:rPr>
              <w:t>，垫片厚度</w:t>
            </w:r>
            <w:proofErr w:type="spellStart"/>
            <w:r w:rsidRPr="00BC1062">
              <w:rPr>
                <w:i/>
                <w:iCs/>
                <w:sz w:val="24"/>
              </w:rPr>
              <w:t>Δ</w:t>
            </w:r>
            <w:r w:rsidRPr="00BC1062">
              <w:rPr>
                <w:i/>
                <w:iCs/>
                <w:sz w:val="24"/>
                <w:vertAlign w:val="subscript"/>
              </w:rPr>
              <w:t>t</w:t>
            </w:r>
            <w:proofErr w:type="spellEnd"/>
            <w:r w:rsidRPr="00BC1062">
              <w:rPr>
                <w:sz w:val="24"/>
              </w:rPr>
              <w:t>=2</w:t>
            </w:r>
            <w:r w:rsidRPr="00BC1062">
              <w:rPr>
                <w:sz w:val="24"/>
              </w:rPr>
              <w:t>，根据轴承端盖便于装拆，保证轴承端盖的外端面与联轴器端面有一定距离</w:t>
            </w:r>
            <w:r w:rsidRPr="00BC1062">
              <w:rPr>
                <w:i/>
                <w:iCs/>
                <w:sz w:val="24"/>
              </w:rPr>
              <w:t>K</w:t>
            </w:r>
            <w:r w:rsidRPr="00BC1062">
              <w:rPr>
                <w:sz w:val="24"/>
              </w:rPr>
              <w:t>=20</w:t>
            </w:r>
            <w:r w:rsidRPr="00BC1062">
              <w:rPr>
                <w:sz w:val="24"/>
              </w:rPr>
              <w:t>，螺钉</w:t>
            </w:r>
            <w:r w:rsidRPr="00BC1062">
              <w:rPr>
                <w:i/>
                <w:iCs/>
                <w:sz w:val="24"/>
              </w:rPr>
              <w:t>C</w:t>
            </w:r>
            <w:r w:rsidRPr="00BC1062">
              <w:rPr>
                <w:sz w:val="24"/>
                <w:vertAlign w:val="subscript"/>
              </w:rPr>
              <w:t>1</w:t>
            </w:r>
            <w:r w:rsidRPr="00BC1062">
              <w:rPr>
                <w:sz w:val="24"/>
              </w:rPr>
              <w:t>=20mm</w:t>
            </w:r>
            <w:r w:rsidRPr="00BC1062">
              <w:rPr>
                <w:sz w:val="24"/>
              </w:rPr>
              <w:t>，</w:t>
            </w:r>
            <w:r w:rsidRPr="00BC1062">
              <w:rPr>
                <w:i/>
                <w:iCs/>
                <w:sz w:val="24"/>
              </w:rPr>
              <w:t>C</w:t>
            </w:r>
            <w:r w:rsidRPr="00BC1062">
              <w:rPr>
                <w:sz w:val="24"/>
                <w:vertAlign w:val="subscript"/>
              </w:rPr>
              <w:t>2</w:t>
            </w:r>
            <w:r w:rsidRPr="00BC1062">
              <w:rPr>
                <w:sz w:val="24"/>
              </w:rPr>
              <w:t>=18mm</w:t>
            </w:r>
            <w:r w:rsidRPr="00BC1062">
              <w:rPr>
                <w:sz w:val="24"/>
              </w:rPr>
              <w:t>，箱座壁厚</w:t>
            </w:r>
            <w:r w:rsidRPr="00BC1062">
              <w:rPr>
                <w:i/>
                <w:iCs/>
                <w:sz w:val="24"/>
              </w:rPr>
              <w:t>δ</w:t>
            </w:r>
            <w:r w:rsidRPr="00BC1062">
              <w:rPr>
                <w:sz w:val="24"/>
              </w:rPr>
              <w:t>=8mm</w:t>
            </w:r>
            <w:r w:rsidRPr="00BC1062">
              <w:rPr>
                <w:sz w:val="24"/>
              </w:rPr>
              <w:t>，则轴承座宽度为</w:t>
            </w:r>
          </w:p>
          <w:p w14:paraId="43B29EB6" w14:textId="3CC37EC2" w:rsidR="007F3D19" w:rsidRPr="00BC1062" w:rsidRDefault="007F3D19" w:rsidP="007F3D19">
            <w:pPr>
              <w:pStyle w:val="aa"/>
              <w:spacing w:after="0"/>
              <w:ind w:firstLine="480"/>
            </w:pPr>
            <m:oMathPara>
              <m:oMath>
                <m:r>
                  <w:rPr>
                    <w:rFonts w:ascii="Cambria Math" w:eastAsia="Cambria Math" w:hAnsi="Cambria Math"/>
                  </w:rPr>
                  <m:t>L=δ+</m:t>
                </m:r>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+5=8+20+1</m:t>
                </m:r>
                <m:r>
                  <m:rPr>
                    <m:sty m:val="p"/>
                  </m:rPr>
                  <w:rPr>
                    <w:rFonts w:ascii="Cambria Math" w:eastAsia="Cambria Math" w:hAnsi="Cambria Math"/>
                  </w:rPr>
                  <m:t>8+5=51mm</m:t>
                </m:r>
              </m:oMath>
            </m:oMathPara>
          </w:p>
          <w:p w14:paraId="367F8D86" w14:textId="4045EE35" w:rsidR="007F3D19" w:rsidRPr="00BC1062" w:rsidRDefault="00000000" w:rsidP="007F3D1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23</m:t>
                    </m:r>
                  </m:sub>
                </m:sSub>
                <m:r>
                  <w:rPr>
                    <w:rFonts w:ascii="Cambria Math" w:eastAsia="Cambria Math" w:hAnsi="Cambria Math"/>
                  </w:rPr>
                  <m:t>=L+</m:t>
                </m:r>
                <m:sSub>
                  <m:sSubPr>
                    <m:ctrlPr>
                      <w:rPr>
                        <w:rFonts w:ascii="Cambria Math" w:hAnsi="Cambria Math"/>
                        <w:i/>
                        <w:iCs/>
                      </w:rPr>
                    </m:ctrlPr>
                  </m:sSubPr>
                  <m:e>
                    <m:r>
                      <w:rPr>
                        <w:rFonts w:ascii="Cambria Math" w:eastAsia="Cambria Math" w:hAnsi="Cambria Math"/>
                      </w:rPr>
                      <m:t>Δ</m:t>
                    </m:r>
                  </m:e>
                  <m:sub>
                    <m:r>
                      <w:rPr>
                        <w:rFonts w:ascii="Cambria Math" w:eastAsia="Cambria Math" w:hAnsi="Cambria Math"/>
                      </w:rPr>
                      <m:t>t</m:t>
                    </m:r>
                  </m:sub>
                </m:sSub>
                <m:r>
                  <w:rPr>
                    <w:rFonts w:ascii="Cambria Math" w:eastAsia="Cambria Math" w:hAnsi="Cambria Math"/>
                  </w:rPr>
                  <m:t>+e+K-B-Δ=</m:t>
                </m:r>
                <m:r>
                  <m:rPr>
                    <m:sty m:val="p"/>
                  </m:rPr>
                  <w:rPr>
                    <w:rFonts w:ascii="Cambria Math" w:eastAsia="Cambria Math" w:hAnsi="Cambria Math"/>
                  </w:rPr>
                  <m:t>51+2+10+20-19-10=54 mm</m:t>
                </m:r>
              </m:oMath>
            </m:oMathPara>
          </w:p>
          <w:p w14:paraId="56652C9D" w14:textId="77777777" w:rsidR="007F3D19" w:rsidRPr="00BC1062" w:rsidRDefault="007F3D19" w:rsidP="007F3D19">
            <w:pPr>
              <w:ind w:firstLineChars="200" w:firstLine="480"/>
            </w:pPr>
            <w:r w:rsidRPr="00BC1062">
              <w:rPr>
                <w:sz w:val="24"/>
              </w:rPr>
              <w:t>取大齿轮距箱体内壁之距离</w:t>
            </w:r>
            <w:r w:rsidRPr="00BC1062">
              <w:rPr>
                <w:i/>
                <w:iCs/>
                <w:sz w:val="24"/>
              </w:rPr>
              <w:t>Δ</w:t>
            </w:r>
            <w:r w:rsidRPr="00BC1062">
              <w:rPr>
                <w:i/>
                <w:iCs/>
                <w:sz w:val="24"/>
                <w:vertAlign w:val="subscript"/>
              </w:rPr>
              <w:t>2</w:t>
            </w:r>
            <w:r w:rsidRPr="00BC1062">
              <w:rPr>
                <w:i/>
                <w:iCs/>
                <w:sz w:val="24"/>
              </w:rPr>
              <w:t>=</w:t>
            </w:r>
            <w:r w:rsidRPr="00BC1062">
              <w:rPr>
                <w:sz w:val="24"/>
              </w:rPr>
              <w:t>12.5mm</w:t>
            </w:r>
            <w:r w:rsidRPr="00BC1062">
              <w:rPr>
                <w:sz w:val="24"/>
              </w:rPr>
              <w:t>，考虑箱体的铸造误差，在确定滚动轴承位置时，应距箱体内壁一段距离</w:t>
            </w:r>
            <w:r w:rsidRPr="00BC1062">
              <w:rPr>
                <w:i/>
                <w:iCs/>
                <w:sz w:val="24"/>
              </w:rPr>
              <w:t>Δ</w:t>
            </w:r>
            <w:r w:rsidRPr="00BC1062">
              <w:rPr>
                <w:sz w:val="24"/>
              </w:rPr>
              <w:t>，取</w:t>
            </w:r>
            <w:r w:rsidRPr="00BC1062">
              <w:rPr>
                <w:i/>
                <w:iCs/>
                <w:sz w:val="24"/>
              </w:rPr>
              <w:t>Δ</w:t>
            </w:r>
            <w:r w:rsidRPr="00BC1062">
              <w:rPr>
                <w:sz w:val="24"/>
              </w:rPr>
              <w:t>=10mm</w:t>
            </w:r>
            <w:r w:rsidRPr="00BC1062">
              <w:rPr>
                <w:sz w:val="24"/>
              </w:rPr>
              <w:t>，大齿轮倒角为</w:t>
            </w:r>
            <w:r w:rsidRPr="00BC1062">
              <w:rPr>
                <w:i/>
                <w:iCs/>
                <w:sz w:val="24"/>
              </w:rPr>
              <w:t>c</w:t>
            </w:r>
            <w:r w:rsidRPr="00BC1062">
              <w:rPr>
                <w:i/>
                <w:iCs/>
                <w:sz w:val="24"/>
                <w:vertAlign w:val="subscript"/>
              </w:rPr>
              <w:t>2</w:t>
            </w:r>
            <w:r w:rsidRPr="00BC1062">
              <w:rPr>
                <w:sz w:val="24"/>
              </w:rPr>
              <w:t>=1mm,</w:t>
            </w:r>
            <w:r w:rsidRPr="00BC1062">
              <w:rPr>
                <w:sz w:val="24"/>
              </w:rPr>
              <w:t>则</w:t>
            </w:r>
          </w:p>
          <w:p w14:paraId="026D6233" w14:textId="7B414FA6" w:rsidR="007F3D19" w:rsidRPr="00BC1062" w:rsidRDefault="00000000" w:rsidP="007F3D1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34</m:t>
                    </m:r>
                  </m:sub>
                </m:sSub>
                <m:r>
                  <w:rPr>
                    <w:rFonts w:ascii="Cambria Math" w:eastAsia="Cambria Math" w:hAnsi="Cambria Math"/>
                  </w:rPr>
                  <m:t>=B+Δ+</m:t>
                </m:r>
                <m:sSub>
                  <m:sSubPr>
                    <m:ctrlPr>
                      <w:rPr>
                        <w:rFonts w:ascii="Cambria Math" w:hAnsi="Cambria Math"/>
                        <w:i/>
                        <w:iCs/>
                      </w:rPr>
                    </m:ctrlPr>
                  </m:sSubPr>
                  <m:e>
                    <m:r>
                      <w:rPr>
                        <w:rFonts w:ascii="Cambria Math" w:eastAsia="Cambria Math" w:hAnsi="Cambria Math"/>
                      </w:rPr>
                      <m:t>Δ</m:t>
                    </m:r>
                  </m:e>
                  <m:sub>
                    <m:r>
                      <w:rPr>
                        <w:rFonts w:ascii="Cambria Math" w:eastAsia="Cambria Math" w:hAnsi="Cambria Math"/>
                      </w:rPr>
                      <m:t>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=19</m:t>
                </m:r>
                <m:r>
                  <m:rPr>
                    <m:sty m:val="p"/>
                  </m:rPr>
                  <w:rPr>
                    <w:rFonts w:ascii="Cambria Math" w:eastAsia="Cambria Math" w:hAnsi="Cambria Math"/>
                  </w:rPr>
                  <m:t>+10+12.5+1=42.5mm</m:t>
                </m:r>
              </m:oMath>
            </m:oMathPara>
          </w:p>
          <w:p w14:paraId="395CE5DE" w14:textId="0957E737" w:rsidR="007F3D19" w:rsidRPr="00BC1062" w:rsidRDefault="00000000" w:rsidP="007F3D1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67</m:t>
                    </m:r>
                  </m:sub>
                </m:sSub>
                <m:r>
                  <w:rPr>
                    <w:rFonts w:ascii="Cambria Math" w:eastAsia="Cambria Math" w:hAnsi="Cambria Math"/>
                  </w:rPr>
                  <m:t>=B+Δ+</m:t>
                </m:r>
                <m:sSub>
                  <m:sSubPr>
                    <m:ctrlPr>
                      <w:rPr>
                        <w:rFonts w:ascii="Cambria Math" w:hAnsi="Cambria Math"/>
                        <w:i/>
                        <w:iCs/>
                      </w:rPr>
                    </m:ctrlPr>
                  </m:sSubPr>
                  <m:e>
                    <m:r>
                      <w:rPr>
                        <w:rFonts w:ascii="Cambria Math" w:eastAsia="Cambria Math" w:hAnsi="Cambria Math"/>
                      </w:rPr>
                      <m:t>Δ</m:t>
                    </m:r>
                  </m:e>
                  <m:sub>
                    <m:r>
                      <w:rPr>
                        <w:rFonts w:ascii="Cambria Math" w:eastAsia="Cambria Math" w:hAnsi="Cambria Math"/>
                      </w:rPr>
                      <m:t>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56</m:t>
                    </m:r>
                  </m:sub>
                </m:sSub>
                <m:r>
                  <w:rPr>
                    <w:rFonts w:ascii="Cambria Math" w:eastAsia="Cambria Math" w:hAnsi="Cambria Math"/>
                  </w:rPr>
                  <m:t>=1</m:t>
                </m:r>
                <m:r>
                  <m:rPr>
                    <m:sty m:val="p"/>
                  </m:rPr>
                  <w:rPr>
                    <w:rFonts w:ascii="Cambria Math" w:eastAsia="Cambria Math" w:hAnsi="Cambria Math"/>
                  </w:rPr>
                  <m:t>9+10+12.5-6=35.5mm</m:t>
                </m:r>
              </m:oMath>
            </m:oMathPara>
          </w:p>
          <w:p w14:paraId="3BEB36FD" w14:textId="77777777" w:rsidR="007F3D19" w:rsidRPr="00BC1062" w:rsidRDefault="007F3D19" w:rsidP="007F3D19">
            <w:pPr>
              <w:ind w:firstLineChars="200" w:firstLine="480"/>
            </w:pPr>
            <w:r w:rsidRPr="00BC1062">
              <w:rPr>
                <w:sz w:val="24"/>
              </w:rPr>
              <w:t>至此，已初步确定了轴的各段直径和长度。</w:t>
            </w:r>
          </w:p>
          <w:p w14:paraId="6553D29C" w14:textId="785A4288" w:rsidR="007F3D19" w:rsidRPr="00BC1062" w:rsidRDefault="007F3D19" w:rsidP="007F3D19">
            <w:pPr>
              <w:spacing w:line="400" w:lineRule="exact"/>
              <w:jc w:val="center"/>
            </w:pPr>
            <w:r w:rsidRPr="00BC1062">
              <w:t>表</w:t>
            </w:r>
            <w:r w:rsidRPr="00BC1062">
              <w:t xml:space="preserve"> </w:t>
            </w:r>
            <w:r w:rsidRPr="00BC1062">
              <w:fldChar w:fldCharType="begin"/>
            </w:r>
            <w:r w:rsidRPr="00BC1062">
              <w:instrText xml:space="preserve"> SEQ </w:instrText>
            </w:r>
            <w:r w:rsidRPr="00BC1062">
              <w:instrText>表</w:instrText>
            </w:r>
            <w:r w:rsidRPr="00BC1062">
              <w:instrText xml:space="preserve"> \* ARABIC </w:instrText>
            </w:r>
            <w:r w:rsidRPr="00BC1062">
              <w:fldChar w:fldCharType="separate"/>
            </w:r>
            <w:r w:rsidR="00965C73">
              <w:rPr>
                <w:noProof/>
              </w:rPr>
              <w:t>4</w:t>
            </w:r>
            <w:r w:rsidRPr="00BC1062">
              <w:fldChar w:fldCharType="end"/>
            </w:r>
            <w:r w:rsidRPr="00BC1062">
              <w:rPr>
                <w:szCs w:val="21"/>
              </w:rPr>
              <w:t>轴的直径和长度</w:t>
            </w:r>
          </w:p>
          <w:tbl>
            <w:tblPr>
              <w:tblStyle w:val="TableGrid0"/>
              <w:tblW w:w="0" w:type="auto"/>
              <w:jc w:val="center"/>
              <w:tblLook w:val="04A0" w:firstRow="1" w:lastRow="0" w:firstColumn="1" w:lastColumn="0" w:noHBand="0" w:noVBand="1"/>
            </w:tblPr>
            <w:tblGrid>
              <w:gridCol w:w="636"/>
              <w:gridCol w:w="426"/>
              <w:gridCol w:w="426"/>
              <w:gridCol w:w="584"/>
              <w:gridCol w:w="426"/>
              <w:gridCol w:w="426"/>
              <w:gridCol w:w="584"/>
            </w:tblGrid>
            <w:tr w:rsidR="007615D7" w:rsidRPr="00BC1062" w14:paraId="4D4EFC36" w14:textId="77777777" w:rsidTr="007615D7">
              <w:trPr>
                <w:jc w:val="center"/>
              </w:trPr>
              <w:tc>
                <w:tcPr>
                  <w:tcW w:w="636" w:type="dxa"/>
                </w:tcPr>
                <w:p w14:paraId="7AE5BF73" w14:textId="77777777" w:rsidR="007F3D19" w:rsidRPr="00BC1062" w:rsidRDefault="007F3D19" w:rsidP="007F3D19">
                  <w:pPr>
                    <w:spacing w:line="400" w:lineRule="exact"/>
                    <w:jc w:val="center"/>
                  </w:pPr>
                  <w:proofErr w:type="gramStart"/>
                  <w:r w:rsidRPr="00BC1062">
                    <w:rPr>
                      <w:szCs w:val="21"/>
                    </w:rPr>
                    <w:t>轴段</w:t>
                  </w:r>
                  <w:proofErr w:type="gramEnd"/>
                </w:p>
              </w:tc>
              <w:tc>
                <w:tcPr>
                  <w:tcW w:w="426" w:type="dxa"/>
                </w:tcPr>
                <w:p w14:paraId="5AEEA7AC" w14:textId="77777777" w:rsidR="007F3D19" w:rsidRPr="00BC1062" w:rsidRDefault="007F3D19" w:rsidP="007F3D19">
                  <w:pPr>
                    <w:spacing w:line="400" w:lineRule="exact"/>
                    <w:jc w:val="center"/>
                  </w:pPr>
                  <w:r w:rsidRPr="00BC1062">
                    <w:rPr>
                      <w:szCs w:val="21"/>
                    </w:rPr>
                    <w:t>1</w:t>
                  </w:r>
                </w:p>
              </w:tc>
              <w:tc>
                <w:tcPr>
                  <w:tcW w:w="426" w:type="dxa"/>
                </w:tcPr>
                <w:p w14:paraId="10A345EF" w14:textId="77777777" w:rsidR="007F3D19" w:rsidRPr="00BC1062" w:rsidRDefault="007F3D19" w:rsidP="007F3D19">
                  <w:pPr>
                    <w:spacing w:line="400" w:lineRule="exact"/>
                    <w:jc w:val="center"/>
                  </w:pPr>
                  <w:r w:rsidRPr="00BC1062">
                    <w:rPr>
                      <w:szCs w:val="21"/>
                    </w:rPr>
                    <w:t>2</w:t>
                  </w:r>
                </w:p>
              </w:tc>
              <w:tc>
                <w:tcPr>
                  <w:tcW w:w="584" w:type="dxa"/>
                </w:tcPr>
                <w:p w14:paraId="62BE8A22" w14:textId="77777777" w:rsidR="007F3D19" w:rsidRPr="00BC1062" w:rsidRDefault="007F3D19" w:rsidP="007F3D19">
                  <w:pPr>
                    <w:spacing w:line="400" w:lineRule="exact"/>
                    <w:jc w:val="center"/>
                  </w:pPr>
                  <w:r w:rsidRPr="00BC1062">
                    <w:rPr>
                      <w:szCs w:val="21"/>
                    </w:rPr>
                    <w:t>3</w:t>
                  </w:r>
                </w:p>
              </w:tc>
              <w:tc>
                <w:tcPr>
                  <w:tcW w:w="426" w:type="dxa"/>
                </w:tcPr>
                <w:p w14:paraId="42C62FEA" w14:textId="77777777" w:rsidR="007F3D19" w:rsidRPr="00BC1062" w:rsidRDefault="007F3D19" w:rsidP="007F3D19">
                  <w:pPr>
                    <w:spacing w:line="400" w:lineRule="exact"/>
                    <w:jc w:val="center"/>
                  </w:pPr>
                  <w:r w:rsidRPr="00BC1062">
                    <w:rPr>
                      <w:szCs w:val="21"/>
                    </w:rPr>
                    <w:t>4</w:t>
                  </w:r>
                </w:p>
              </w:tc>
              <w:tc>
                <w:tcPr>
                  <w:tcW w:w="426" w:type="dxa"/>
                </w:tcPr>
                <w:p w14:paraId="4828FD9F" w14:textId="77777777" w:rsidR="007F3D19" w:rsidRPr="00BC1062" w:rsidRDefault="007F3D19" w:rsidP="007F3D19">
                  <w:pPr>
                    <w:spacing w:line="400" w:lineRule="exact"/>
                    <w:jc w:val="center"/>
                  </w:pPr>
                  <w:r w:rsidRPr="00BC1062">
                    <w:rPr>
                      <w:szCs w:val="21"/>
                    </w:rPr>
                    <w:t>5</w:t>
                  </w:r>
                </w:p>
              </w:tc>
              <w:tc>
                <w:tcPr>
                  <w:tcW w:w="584" w:type="dxa"/>
                </w:tcPr>
                <w:p w14:paraId="67969FE4" w14:textId="77777777" w:rsidR="007F3D19" w:rsidRPr="00BC1062" w:rsidRDefault="007F3D19" w:rsidP="007F3D19">
                  <w:pPr>
                    <w:spacing w:line="400" w:lineRule="exact"/>
                    <w:jc w:val="center"/>
                  </w:pPr>
                  <w:r w:rsidRPr="00BC1062">
                    <w:rPr>
                      <w:szCs w:val="21"/>
                    </w:rPr>
                    <w:t>6</w:t>
                  </w:r>
                </w:p>
              </w:tc>
            </w:tr>
            <w:tr w:rsidR="007615D7" w:rsidRPr="00BC1062" w14:paraId="1602927F" w14:textId="77777777" w:rsidTr="007615D7">
              <w:trPr>
                <w:jc w:val="center"/>
              </w:trPr>
              <w:tc>
                <w:tcPr>
                  <w:tcW w:w="636" w:type="dxa"/>
                </w:tcPr>
                <w:p w14:paraId="2141C83B" w14:textId="77777777" w:rsidR="007F3D19" w:rsidRPr="00BC1062" w:rsidRDefault="007F3D19" w:rsidP="007F3D19">
                  <w:pPr>
                    <w:spacing w:line="400" w:lineRule="exact"/>
                    <w:jc w:val="center"/>
                  </w:pPr>
                  <w:r w:rsidRPr="00BC1062">
                    <w:rPr>
                      <w:szCs w:val="21"/>
                    </w:rPr>
                    <w:t>直径</w:t>
                  </w:r>
                </w:p>
              </w:tc>
              <w:tc>
                <w:tcPr>
                  <w:tcW w:w="426" w:type="dxa"/>
                </w:tcPr>
                <w:p w14:paraId="73AB55C0" w14:textId="77777777" w:rsidR="007F3D19" w:rsidRPr="00BC1062" w:rsidRDefault="007F3D19" w:rsidP="007F3D19">
                  <w:pPr>
                    <w:spacing w:line="400" w:lineRule="exact"/>
                    <w:jc w:val="center"/>
                  </w:pPr>
                  <w:r w:rsidRPr="00BC1062">
                    <w:rPr>
                      <w:szCs w:val="21"/>
                    </w:rPr>
                    <w:t>35</w:t>
                  </w:r>
                </w:p>
              </w:tc>
              <w:tc>
                <w:tcPr>
                  <w:tcW w:w="426" w:type="dxa"/>
                </w:tcPr>
                <w:p w14:paraId="0F058A2F" w14:textId="77777777" w:rsidR="007F3D19" w:rsidRPr="00BC1062" w:rsidRDefault="007F3D19" w:rsidP="007F3D19">
                  <w:pPr>
                    <w:spacing w:line="400" w:lineRule="exact"/>
                    <w:jc w:val="center"/>
                  </w:pPr>
                  <w:r w:rsidRPr="00BC1062">
                    <w:rPr>
                      <w:szCs w:val="21"/>
                    </w:rPr>
                    <w:t>43</w:t>
                  </w:r>
                </w:p>
              </w:tc>
              <w:tc>
                <w:tcPr>
                  <w:tcW w:w="584" w:type="dxa"/>
                </w:tcPr>
                <w:p w14:paraId="6292E20C" w14:textId="77777777" w:rsidR="007F3D19" w:rsidRPr="00BC1062" w:rsidRDefault="007F3D19" w:rsidP="007F3D19">
                  <w:pPr>
                    <w:spacing w:line="400" w:lineRule="exact"/>
                    <w:jc w:val="center"/>
                  </w:pPr>
                  <w:r w:rsidRPr="00BC1062">
                    <w:rPr>
                      <w:szCs w:val="21"/>
                    </w:rPr>
                    <w:t>45</w:t>
                  </w:r>
                </w:p>
              </w:tc>
              <w:tc>
                <w:tcPr>
                  <w:tcW w:w="426" w:type="dxa"/>
                </w:tcPr>
                <w:p w14:paraId="37F6D04F" w14:textId="77777777" w:rsidR="007F3D19" w:rsidRPr="00BC1062" w:rsidRDefault="007F3D19" w:rsidP="007F3D19">
                  <w:pPr>
                    <w:spacing w:line="400" w:lineRule="exact"/>
                    <w:jc w:val="center"/>
                  </w:pPr>
                  <w:r w:rsidRPr="00BC1062">
                    <w:rPr>
                      <w:szCs w:val="21"/>
                    </w:rPr>
                    <w:t>49</w:t>
                  </w:r>
                </w:p>
              </w:tc>
              <w:tc>
                <w:tcPr>
                  <w:tcW w:w="426" w:type="dxa"/>
                </w:tcPr>
                <w:p w14:paraId="12A23A66" w14:textId="77777777" w:rsidR="007F3D19" w:rsidRPr="00BC1062" w:rsidRDefault="007F3D19" w:rsidP="007F3D19">
                  <w:pPr>
                    <w:spacing w:line="400" w:lineRule="exact"/>
                    <w:jc w:val="center"/>
                  </w:pPr>
                  <w:r w:rsidRPr="00BC1062">
                    <w:rPr>
                      <w:szCs w:val="21"/>
                    </w:rPr>
                    <w:t>57</w:t>
                  </w:r>
                </w:p>
              </w:tc>
              <w:tc>
                <w:tcPr>
                  <w:tcW w:w="584" w:type="dxa"/>
                </w:tcPr>
                <w:p w14:paraId="74A70A68" w14:textId="77777777" w:rsidR="007F3D19" w:rsidRPr="00BC1062" w:rsidRDefault="007F3D19" w:rsidP="007F3D19">
                  <w:pPr>
                    <w:spacing w:line="400" w:lineRule="exact"/>
                    <w:jc w:val="center"/>
                  </w:pPr>
                  <w:r w:rsidRPr="00BC1062">
                    <w:rPr>
                      <w:szCs w:val="21"/>
                    </w:rPr>
                    <w:t>45</w:t>
                  </w:r>
                </w:p>
              </w:tc>
            </w:tr>
            <w:tr w:rsidR="007615D7" w:rsidRPr="00BC1062" w14:paraId="47FC810B" w14:textId="77777777" w:rsidTr="007615D7">
              <w:trPr>
                <w:jc w:val="center"/>
              </w:trPr>
              <w:tc>
                <w:tcPr>
                  <w:tcW w:w="636" w:type="dxa"/>
                </w:tcPr>
                <w:p w14:paraId="11109DBF" w14:textId="77777777" w:rsidR="007F3D19" w:rsidRPr="00BC1062" w:rsidRDefault="007F3D19" w:rsidP="007F3D19">
                  <w:pPr>
                    <w:spacing w:line="400" w:lineRule="exact"/>
                    <w:jc w:val="center"/>
                  </w:pPr>
                  <w:r w:rsidRPr="00BC1062">
                    <w:rPr>
                      <w:szCs w:val="21"/>
                    </w:rPr>
                    <w:t>长度</w:t>
                  </w:r>
                </w:p>
              </w:tc>
              <w:tc>
                <w:tcPr>
                  <w:tcW w:w="426" w:type="dxa"/>
                </w:tcPr>
                <w:p w14:paraId="458068FA" w14:textId="77777777" w:rsidR="007F3D19" w:rsidRPr="00BC1062" w:rsidRDefault="007F3D19" w:rsidP="007F3D19">
                  <w:pPr>
                    <w:spacing w:line="400" w:lineRule="exact"/>
                    <w:jc w:val="center"/>
                  </w:pPr>
                  <w:r w:rsidRPr="00BC1062">
                    <w:rPr>
                      <w:szCs w:val="21"/>
                    </w:rPr>
                    <w:t>80</w:t>
                  </w:r>
                </w:p>
              </w:tc>
              <w:tc>
                <w:tcPr>
                  <w:tcW w:w="426" w:type="dxa"/>
                </w:tcPr>
                <w:p w14:paraId="6A480853" w14:textId="77777777" w:rsidR="007F3D19" w:rsidRPr="00BC1062" w:rsidRDefault="007F3D19" w:rsidP="007F3D19">
                  <w:pPr>
                    <w:spacing w:line="400" w:lineRule="exact"/>
                    <w:jc w:val="center"/>
                  </w:pPr>
                  <w:r w:rsidRPr="00BC1062">
                    <w:rPr>
                      <w:szCs w:val="21"/>
                    </w:rPr>
                    <w:t>54</w:t>
                  </w:r>
                </w:p>
              </w:tc>
              <w:tc>
                <w:tcPr>
                  <w:tcW w:w="584" w:type="dxa"/>
                </w:tcPr>
                <w:p w14:paraId="68743942" w14:textId="77777777" w:rsidR="007F3D19" w:rsidRPr="00BC1062" w:rsidRDefault="007F3D19" w:rsidP="007F3D19">
                  <w:pPr>
                    <w:spacing w:line="400" w:lineRule="exact"/>
                    <w:jc w:val="center"/>
                  </w:pPr>
                  <w:r w:rsidRPr="00BC1062">
                    <w:rPr>
                      <w:szCs w:val="21"/>
                    </w:rPr>
                    <w:t>42.5</w:t>
                  </w:r>
                </w:p>
              </w:tc>
              <w:tc>
                <w:tcPr>
                  <w:tcW w:w="426" w:type="dxa"/>
                </w:tcPr>
                <w:p w14:paraId="4DC58266" w14:textId="77777777" w:rsidR="007F3D19" w:rsidRPr="00BC1062" w:rsidRDefault="007F3D19" w:rsidP="007F3D19">
                  <w:pPr>
                    <w:spacing w:line="400" w:lineRule="exact"/>
                    <w:jc w:val="center"/>
                  </w:pPr>
                  <w:r w:rsidRPr="00BC1062">
                    <w:rPr>
                      <w:szCs w:val="21"/>
                    </w:rPr>
                    <w:t>59</w:t>
                  </w:r>
                </w:p>
              </w:tc>
              <w:tc>
                <w:tcPr>
                  <w:tcW w:w="426" w:type="dxa"/>
                </w:tcPr>
                <w:p w14:paraId="2D2872B3" w14:textId="77777777" w:rsidR="007F3D19" w:rsidRPr="00BC1062" w:rsidRDefault="007F3D19" w:rsidP="007F3D19">
                  <w:pPr>
                    <w:spacing w:line="400" w:lineRule="exact"/>
                    <w:jc w:val="center"/>
                  </w:pPr>
                  <w:r w:rsidRPr="00BC1062">
                    <w:rPr>
                      <w:szCs w:val="21"/>
                    </w:rPr>
                    <w:t>6</w:t>
                  </w:r>
                </w:p>
              </w:tc>
              <w:tc>
                <w:tcPr>
                  <w:tcW w:w="584" w:type="dxa"/>
                </w:tcPr>
                <w:p w14:paraId="03C5093C" w14:textId="77777777" w:rsidR="007F3D19" w:rsidRPr="00BC1062" w:rsidRDefault="007F3D19" w:rsidP="007F3D19">
                  <w:pPr>
                    <w:spacing w:line="400" w:lineRule="exact"/>
                    <w:jc w:val="center"/>
                  </w:pPr>
                  <w:r w:rsidRPr="00BC1062">
                    <w:rPr>
                      <w:szCs w:val="21"/>
                    </w:rPr>
                    <w:t>35.5</w:t>
                  </w:r>
                </w:p>
              </w:tc>
            </w:tr>
          </w:tbl>
          <w:p w14:paraId="71D83E58" w14:textId="77777777" w:rsidR="007F3D19" w:rsidRDefault="007F3D19" w:rsidP="007F3D19"/>
          <w:p w14:paraId="66973C6A" w14:textId="77777777" w:rsidR="002A063C" w:rsidRPr="00BC1062" w:rsidRDefault="002A063C" w:rsidP="007F3D19"/>
          <w:p w14:paraId="0FDCA8E9" w14:textId="71E519F6" w:rsidR="007F3D19" w:rsidRPr="00BC1062" w:rsidRDefault="0036761C" w:rsidP="007F3D19">
            <w:pPr>
              <w:ind w:firstLineChars="200" w:firstLine="480"/>
            </w:pPr>
            <w:r>
              <w:rPr>
                <w:rFonts w:hint="eastAsia"/>
                <w:sz w:val="24"/>
              </w:rPr>
              <w:t>1</w:t>
            </w:r>
            <w:r>
              <w:rPr>
                <w:rFonts w:hint="eastAsia"/>
                <w:sz w:val="24"/>
              </w:rPr>
              <w:t>）</w:t>
            </w:r>
            <w:r w:rsidR="007F3D19" w:rsidRPr="00BC1062">
              <w:rPr>
                <w:sz w:val="24"/>
              </w:rPr>
              <w:t>轴上零件的周向定位</w:t>
            </w:r>
          </w:p>
          <w:p w14:paraId="1F48BEB3" w14:textId="77777777" w:rsidR="007F3D19" w:rsidRPr="00BC1062" w:rsidRDefault="007F3D19" w:rsidP="007F3D19">
            <w:pPr>
              <w:ind w:firstLineChars="200" w:firstLine="480"/>
            </w:pPr>
            <w:r w:rsidRPr="00BC1062">
              <w:rPr>
                <w:sz w:val="24"/>
              </w:rPr>
              <w:t>联轴器与轴的周向定位采用平键链接</w:t>
            </w:r>
            <w:r w:rsidRPr="00BC1062">
              <w:rPr>
                <w:sz w:val="24"/>
              </w:rPr>
              <w:t>,</w:t>
            </w:r>
            <w:r w:rsidRPr="00BC1062">
              <w:rPr>
                <w:sz w:val="24"/>
              </w:rPr>
              <w:t>联轴器与轴的配合为</w:t>
            </w:r>
            <w:r w:rsidRPr="00BC1062">
              <w:rPr>
                <w:sz w:val="24"/>
              </w:rPr>
              <w:t>H7/k6</w:t>
            </w:r>
            <w:r w:rsidRPr="00BC1062">
              <w:rPr>
                <w:sz w:val="24"/>
              </w:rPr>
              <w:t>，按机械设计手册查得截面尺寸</w:t>
            </w:r>
            <w:proofErr w:type="spellStart"/>
            <w:r w:rsidRPr="00BC1062">
              <w:rPr>
                <w:i/>
                <w:iCs/>
                <w:sz w:val="24"/>
              </w:rPr>
              <w:t>b×h</w:t>
            </w:r>
            <w:proofErr w:type="spellEnd"/>
            <w:r w:rsidRPr="00BC1062">
              <w:rPr>
                <w:sz w:val="24"/>
              </w:rPr>
              <w:t>=10×8mm</w:t>
            </w:r>
            <w:r w:rsidRPr="00BC1062">
              <w:rPr>
                <w:sz w:val="24"/>
              </w:rPr>
              <w:t>，长度</w:t>
            </w:r>
            <w:r w:rsidRPr="00BC1062">
              <w:rPr>
                <w:i/>
                <w:iCs/>
                <w:sz w:val="24"/>
              </w:rPr>
              <w:t>L</w:t>
            </w:r>
            <w:r w:rsidRPr="00BC1062">
              <w:rPr>
                <w:sz w:val="24"/>
              </w:rPr>
              <w:t>=70mm,</w:t>
            </w:r>
            <w:r w:rsidRPr="00BC1062">
              <w:rPr>
                <w:sz w:val="24"/>
              </w:rPr>
              <w:t>滚动轴承与轴的周向定位是由过盈配合来保证的，此处选轴的直径尺寸公差为</w:t>
            </w:r>
            <w:r w:rsidRPr="00BC1062">
              <w:rPr>
                <w:sz w:val="24"/>
              </w:rPr>
              <w:t>H7/r6</w:t>
            </w:r>
            <w:r w:rsidRPr="00BC1062">
              <w:rPr>
                <w:sz w:val="24"/>
              </w:rPr>
              <w:t>确定轴上圆角和倒角尺寸根据表，</w:t>
            </w:r>
            <w:proofErr w:type="gramStart"/>
            <w:r w:rsidRPr="00BC1062">
              <w:rPr>
                <w:sz w:val="24"/>
              </w:rPr>
              <w:t>取轴端</w:t>
            </w:r>
            <w:proofErr w:type="gramEnd"/>
            <w:r w:rsidRPr="00BC1062">
              <w:rPr>
                <w:sz w:val="24"/>
              </w:rPr>
              <w:t>倒角为</w:t>
            </w:r>
            <w:r w:rsidRPr="00BC1062">
              <w:rPr>
                <w:sz w:val="24"/>
              </w:rPr>
              <w:t>C1.5,</w:t>
            </w:r>
            <w:proofErr w:type="gramStart"/>
            <w:r w:rsidRPr="00BC1062">
              <w:rPr>
                <w:sz w:val="24"/>
              </w:rPr>
              <w:t>各轴肩处</w:t>
            </w:r>
            <w:proofErr w:type="gramEnd"/>
            <w:r w:rsidRPr="00BC1062">
              <w:rPr>
                <w:sz w:val="24"/>
              </w:rPr>
              <w:t>的圆角半径则</w:t>
            </w:r>
            <w:proofErr w:type="gramStart"/>
            <w:r w:rsidRPr="00BC1062">
              <w:rPr>
                <w:sz w:val="24"/>
              </w:rPr>
              <w:t>由各轴肩</w:t>
            </w:r>
            <w:proofErr w:type="gramEnd"/>
            <w:r w:rsidRPr="00BC1062">
              <w:rPr>
                <w:sz w:val="24"/>
              </w:rPr>
              <w:t>决定。</w:t>
            </w:r>
          </w:p>
          <w:p w14:paraId="44C89A84" w14:textId="77777777" w:rsidR="007F3D19" w:rsidRPr="00BC1062" w:rsidRDefault="007F3D19" w:rsidP="007F3D19">
            <w:pPr>
              <w:ind w:firstLineChars="200" w:firstLine="480"/>
            </w:pPr>
            <w:r w:rsidRPr="00BC1062">
              <w:rPr>
                <w:sz w:val="24"/>
              </w:rPr>
              <w:t>根据深沟球轴承</w:t>
            </w:r>
            <w:r w:rsidRPr="00BC1062">
              <w:rPr>
                <w:sz w:val="24"/>
              </w:rPr>
              <w:t>6209</w:t>
            </w:r>
            <w:r w:rsidRPr="00BC1062">
              <w:rPr>
                <w:sz w:val="24"/>
              </w:rPr>
              <w:t>查手册</w:t>
            </w:r>
            <w:proofErr w:type="gramStart"/>
            <w:r w:rsidRPr="00BC1062">
              <w:rPr>
                <w:sz w:val="24"/>
              </w:rPr>
              <w:t>得压力</w:t>
            </w:r>
            <w:proofErr w:type="gramEnd"/>
            <w:r w:rsidRPr="00BC1062">
              <w:rPr>
                <w:sz w:val="24"/>
              </w:rPr>
              <w:t>中心</w:t>
            </w:r>
            <w:r w:rsidRPr="00BC1062">
              <w:rPr>
                <w:i/>
                <w:iCs/>
                <w:sz w:val="24"/>
              </w:rPr>
              <w:t>a</w:t>
            </w:r>
            <w:r w:rsidRPr="00BC1062">
              <w:rPr>
                <w:sz w:val="24"/>
              </w:rPr>
              <w:t>=9.5mm</w:t>
            </w:r>
          </w:p>
          <w:p w14:paraId="5EDC8A5A" w14:textId="77777777" w:rsidR="007F3D19" w:rsidRPr="00BC1062" w:rsidRDefault="007F3D19" w:rsidP="007F3D19">
            <w:pPr>
              <w:ind w:firstLineChars="200" w:firstLine="480"/>
            </w:pPr>
            <w:r w:rsidRPr="00BC1062">
              <w:rPr>
                <w:sz w:val="24"/>
              </w:rPr>
              <w:t>齿轮轮毂宽度</w:t>
            </w:r>
            <w:r w:rsidRPr="00BC1062">
              <w:rPr>
                <w:i/>
                <w:iCs/>
                <w:sz w:val="24"/>
              </w:rPr>
              <w:t>B</w:t>
            </w:r>
            <w:r w:rsidRPr="00BC1062">
              <w:rPr>
                <w:sz w:val="24"/>
              </w:rPr>
              <w:t>=60mm</w:t>
            </w:r>
          </w:p>
          <w:p w14:paraId="4DB474B6" w14:textId="77777777" w:rsidR="007F3D19" w:rsidRPr="00BC1062" w:rsidRDefault="007F3D19" w:rsidP="007F3D19">
            <w:pPr>
              <w:ind w:firstLineChars="200" w:firstLine="480"/>
            </w:pPr>
            <w:r w:rsidRPr="00BC1062">
              <w:rPr>
                <w:sz w:val="24"/>
              </w:rPr>
              <w:t>齿轮倒角为</w:t>
            </w:r>
            <w:r w:rsidRPr="00BC1062">
              <w:rPr>
                <w:i/>
                <w:iCs/>
                <w:sz w:val="24"/>
              </w:rPr>
              <w:t>c</w:t>
            </w:r>
            <w:r w:rsidRPr="00BC1062">
              <w:rPr>
                <w:sz w:val="24"/>
                <w:vertAlign w:val="subscript"/>
              </w:rPr>
              <w:t>2</w:t>
            </w:r>
            <w:r w:rsidRPr="00BC1062">
              <w:rPr>
                <w:sz w:val="24"/>
              </w:rPr>
              <w:t>=1mm</w:t>
            </w:r>
          </w:p>
          <w:p w14:paraId="1EEE580A" w14:textId="77777777" w:rsidR="007F3D19" w:rsidRPr="00BC1062" w:rsidRDefault="007F3D19" w:rsidP="007F3D19">
            <w:pPr>
              <w:ind w:firstLineChars="200" w:firstLine="480"/>
            </w:pPr>
            <w:r w:rsidRPr="00BC1062">
              <w:rPr>
                <w:sz w:val="24"/>
              </w:rPr>
              <w:t>第一段轴中点到轴承压力中心距离</w:t>
            </w:r>
            <w:r w:rsidRPr="00BC1062">
              <w:rPr>
                <w:sz w:val="24"/>
              </w:rPr>
              <w:t>:</w:t>
            </w:r>
          </w:p>
          <w:p w14:paraId="38B43D04" w14:textId="3C69A38C" w:rsidR="007F3D19" w:rsidRPr="00BC1062" w:rsidRDefault="00000000" w:rsidP="007F3D1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a</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12</m:t>
                        </m:r>
                      </m:sub>
                    </m:sSub>
                  </m:num>
                  <m:den>
                    <m:r>
                      <w:rPr>
                        <w:rFonts w:ascii="Cambria Math" w:eastAsia="Cambria Math" w:hAnsi="Cambria Math"/>
                      </w:rPr>
                      <m:t>2</m:t>
                    </m:r>
                  </m:den>
                </m:f>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23</m:t>
                    </m:r>
                  </m:sub>
                </m:sSub>
                <m:r>
                  <w:rPr>
                    <w:rFonts w:ascii="Cambria Math" w:eastAsia="Cambria Math" w:hAnsi="Cambria Math"/>
                  </w:rPr>
                  <m:t>+a=</m:t>
                </m:r>
                <m:f>
                  <m:fPr>
                    <m:ctrlPr>
                      <w:rPr>
                        <w:rFonts w:ascii="Cambria Math" w:eastAsia="Cambria Math" w:hAnsi="Cambria Math"/>
                        <w:i/>
                        <w:iCs/>
                      </w:rPr>
                    </m:ctrlPr>
                  </m:fPr>
                  <m:num>
                    <m:r>
                      <w:rPr>
                        <w:rFonts w:ascii="Cambria Math" w:eastAsia="Cambria Math" w:hAnsi="Cambria Math"/>
                      </w:rPr>
                      <m:t>80</m:t>
                    </m:r>
                  </m:num>
                  <m:den>
                    <m:r>
                      <w:rPr>
                        <w:rFonts w:ascii="Cambria Math" w:eastAsia="Cambria Math" w:hAnsi="Cambria Math"/>
                      </w:rPr>
                      <m:t>2</m:t>
                    </m:r>
                  </m:den>
                </m:f>
                <m:r>
                  <w:rPr>
                    <w:rFonts w:ascii="Cambria Math" w:eastAsia="Cambria Math" w:hAnsi="Cambria Math"/>
                  </w:rPr>
                  <m:t>+54+</m:t>
                </m:r>
                <m:r>
                  <m:rPr>
                    <m:sty m:val="p"/>
                  </m:rPr>
                  <w:rPr>
                    <w:rFonts w:ascii="Cambria Math" w:eastAsia="Cambria Math" w:hAnsi="Cambria Math"/>
                  </w:rPr>
                  <m:t>9.5=103.5mm</m:t>
                </m:r>
              </m:oMath>
            </m:oMathPara>
          </w:p>
          <w:p w14:paraId="7595A3EF" w14:textId="77777777" w:rsidR="007F3D19" w:rsidRPr="00BC1062" w:rsidRDefault="007F3D19" w:rsidP="007F3D19">
            <w:pPr>
              <w:ind w:firstLineChars="200" w:firstLine="480"/>
            </w:pPr>
            <w:r w:rsidRPr="00BC1062">
              <w:rPr>
                <w:sz w:val="24"/>
              </w:rPr>
              <w:t>轴承压力中心到齿轮支点距离</w:t>
            </w:r>
            <w:r w:rsidRPr="00BC1062">
              <w:rPr>
                <w:sz w:val="24"/>
              </w:rPr>
              <w:t>:</w:t>
            </w:r>
          </w:p>
          <w:p w14:paraId="08BEEDBB" w14:textId="013B9FCD" w:rsidR="007F3D19" w:rsidRPr="00BC1062" w:rsidRDefault="00000000" w:rsidP="007F3D19">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34</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2</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B</m:t>
                    </m:r>
                  </m:num>
                  <m:den>
                    <m:r>
                      <w:rPr>
                        <w:rFonts w:ascii="Cambria Math" w:eastAsia="Cambria Math" w:hAnsi="Cambria Math"/>
                      </w:rPr>
                      <m:t>2</m:t>
                    </m:r>
                  </m:den>
                </m:f>
                <m:r>
                  <w:rPr>
                    <w:rFonts w:ascii="Cambria Math" w:eastAsia="Cambria Math" w:hAnsi="Cambria Math"/>
                  </w:rPr>
                  <m:t>-a=42</m:t>
                </m:r>
                <m:r>
                  <m:rPr>
                    <m:sty m:val="p"/>
                  </m:rPr>
                  <w:rPr>
                    <w:rFonts w:ascii="Cambria Math" w:eastAsia="Cambria Math" w:hAnsi="Cambria Math"/>
                  </w:rPr>
                  <m:t>.5-1+</m:t>
                </m:r>
                <m:f>
                  <m:fPr>
                    <m:ctrlPr>
                      <w:rPr>
                        <w:rFonts w:ascii="Cambria Math" w:eastAsia="Cambria Math" w:hAnsi="Cambria Math"/>
                      </w:rPr>
                    </m:ctrlPr>
                  </m:fPr>
                  <m:num>
                    <m:r>
                      <m:rPr>
                        <m:sty m:val="p"/>
                      </m:rPr>
                      <w:rPr>
                        <w:rFonts w:ascii="Cambria Math" w:eastAsia="Cambria Math" w:hAnsi="Cambria Math"/>
                      </w:rPr>
                      <m:t>60</m:t>
                    </m:r>
                  </m:num>
                  <m:den>
                    <m:r>
                      <m:rPr>
                        <m:sty m:val="p"/>
                      </m:rPr>
                      <w:rPr>
                        <w:rFonts w:ascii="Cambria Math" w:eastAsia="Cambria Math" w:hAnsi="Cambria Math"/>
                      </w:rPr>
                      <m:t>2</m:t>
                    </m:r>
                  </m:den>
                </m:f>
                <m:r>
                  <m:rPr>
                    <m:sty m:val="p"/>
                  </m:rPr>
                  <w:rPr>
                    <w:rFonts w:ascii="Cambria Math" w:eastAsia="Cambria Math" w:hAnsi="Cambria Math"/>
                  </w:rPr>
                  <m:t>-9.5=62mm</m:t>
                </m:r>
              </m:oMath>
            </m:oMathPara>
          </w:p>
          <w:p w14:paraId="1FB2D39C" w14:textId="77777777" w:rsidR="007F3D19" w:rsidRPr="00BC1062" w:rsidRDefault="007F3D19" w:rsidP="007F3D19">
            <w:pPr>
              <w:ind w:firstLineChars="200" w:firstLine="480"/>
            </w:pPr>
            <w:r w:rsidRPr="00BC1062">
              <w:rPr>
                <w:sz w:val="24"/>
              </w:rPr>
              <w:t>齿轮支点距离到轴承压力中心</w:t>
            </w:r>
            <w:r w:rsidRPr="00BC1062">
              <w:rPr>
                <w:sz w:val="24"/>
              </w:rPr>
              <w:t>:</w:t>
            </w:r>
          </w:p>
          <w:p w14:paraId="42D51CD2" w14:textId="1C3A756F" w:rsidR="007F3D19" w:rsidRPr="00BC1062" w:rsidRDefault="00000000" w:rsidP="007F3D19">
            <w:pPr>
              <w:pStyle w:val="aa"/>
              <w:spacing w:after="0"/>
              <w:ind w:firstLine="480"/>
              <w:rPr>
                <w:rFonts w:eastAsiaTheme="minorEastAsia"/>
                <w:i/>
              </w:rPr>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m:rPr>
                    <m:sty m:val="p"/>
                  </m:rPr>
                  <w:rPr>
                    <w:rFonts w:ascii="Cambria Math" w:eastAsia="Cambria Math" w:hAnsi="Cambria Math"/>
                  </w:rPr>
                  <m:t>=62mm</m:t>
                </m:r>
              </m:oMath>
            </m:oMathPara>
          </w:p>
          <w:p w14:paraId="5837098E" w14:textId="1E978914" w:rsidR="003F0167" w:rsidRPr="00BC1062" w:rsidRDefault="0036761C" w:rsidP="006953AA">
            <w:pPr>
              <w:ind w:rightChars="12" w:right="25"/>
              <w:rPr>
                <w:b/>
                <w:bCs/>
                <w:sz w:val="24"/>
              </w:rPr>
            </w:pPr>
            <w:r>
              <w:rPr>
                <w:rFonts w:hint="eastAsia"/>
                <w:sz w:val="24"/>
              </w:rPr>
              <w:t>3</w:t>
            </w:r>
            <w:r>
              <w:rPr>
                <w:rFonts w:hint="eastAsia"/>
                <w:sz w:val="24"/>
              </w:rPr>
              <w:t>、</w:t>
            </w:r>
            <w:r w:rsidR="003F0167" w:rsidRPr="00BC1062">
              <w:rPr>
                <w:sz w:val="24"/>
              </w:rPr>
              <w:t>两轴的功率</w:t>
            </w:r>
            <w:r w:rsidR="003F0167" w:rsidRPr="00BC1062">
              <w:rPr>
                <w:sz w:val="24"/>
              </w:rPr>
              <w:t>P</w:t>
            </w:r>
            <w:r w:rsidR="003F0167" w:rsidRPr="00BC1062">
              <w:rPr>
                <w:sz w:val="24"/>
              </w:rPr>
              <w:t>、转数</w:t>
            </w:r>
            <w:r w:rsidR="003F0167" w:rsidRPr="00BC1062">
              <w:rPr>
                <w:sz w:val="24"/>
              </w:rPr>
              <w:t>n</w:t>
            </w:r>
            <w:r w:rsidR="003F0167" w:rsidRPr="00BC1062">
              <w:rPr>
                <w:sz w:val="24"/>
              </w:rPr>
              <w:t>和转矩</w:t>
            </w:r>
            <w:r w:rsidR="003F0167" w:rsidRPr="00BC1062">
              <w:rPr>
                <w:sz w:val="24"/>
              </w:rPr>
              <w:t>T</w:t>
            </w:r>
          </w:p>
          <w:p w14:paraId="5276776F" w14:textId="65E7DB1E" w:rsidR="00291B6C" w:rsidRPr="00BC1062" w:rsidRDefault="00291B6C" w:rsidP="00291B6C">
            <w:pPr>
              <w:ind w:rightChars="12" w:right="25" w:firstLineChars="600" w:firstLine="1440"/>
              <w:rPr>
                <w:sz w:val="24"/>
              </w:rPr>
            </w:pPr>
            <w:r w:rsidRPr="00BC1062">
              <w:rPr>
                <w:i/>
                <w:iCs/>
                <w:sz w:val="24"/>
              </w:rPr>
              <w:t>P</w:t>
            </w:r>
            <w:r w:rsidRPr="00BC1062">
              <w:rPr>
                <w:i/>
                <w:iCs/>
                <w:sz w:val="24"/>
                <w:vertAlign w:val="subscript"/>
              </w:rPr>
              <w:t>1</w:t>
            </w:r>
            <w:r w:rsidRPr="00BC1062">
              <w:rPr>
                <w:sz w:val="24"/>
              </w:rPr>
              <w:t>=</w:t>
            </w:r>
            <w:r w:rsidR="001A406F" w:rsidRPr="00BC1062">
              <w:rPr>
                <w:sz w:val="24"/>
              </w:rPr>
              <w:t>2.794</w:t>
            </w:r>
            <w:r w:rsidRPr="00BC1062">
              <w:rPr>
                <w:sz w:val="24"/>
              </w:rPr>
              <w:t xml:space="preserve">kW  </w:t>
            </w:r>
            <w:r w:rsidRPr="00BC1062">
              <w:rPr>
                <w:i/>
                <w:iCs/>
                <w:sz w:val="24"/>
              </w:rPr>
              <w:t>n</w:t>
            </w:r>
            <w:r w:rsidRPr="00BC1062">
              <w:rPr>
                <w:i/>
                <w:iCs/>
                <w:sz w:val="24"/>
                <w:vertAlign w:val="subscript"/>
              </w:rPr>
              <w:t>1</w:t>
            </w:r>
            <w:r w:rsidRPr="00BC1062">
              <w:rPr>
                <w:sz w:val="24"/>
              </w:rPr>
              <w:t>=</w:t>
            </w:r>
            <w:r w:rsidR="001A406F" w:rsidRPr="00BC1062">
              <w:rPr>
                <w:sz w:val="24"/>
              </w:rPr>
              <w:t>572</w:t>
            </w:r>
            <w:r w:rsidRPr="00BC1062">
              <w:rPr>
                <w:sz w:val="24"/>
              </w:rPr>
              <w:t xml:space="preserve">r/min  </w:t>
            </w:r>
            <w:r w:rsidRPr="00BC1062">
              <w:rPr>
                <w:i/>
                <w:iCs/>
                <w:sz w:val="24"/>
              </w:rPr>
              <w:t>T</w:t>
            </w:r>
            <w:r w:rsidRPr="00BC1062">
              <w:rPr>
                <w:i/>
                <w:iCs/>
                <w:sz w:val="24"/>
                <w:vertAlign w:val="subscript"/>
              </w:rPr>
              <w:t>1</w:t>
            </w:r>
            <w:r w:rsidRPr="00BC1062">
              <w:rPr>
                <w:sz w:val="24"/>
              </w:rPr>
              <w:t>=</w:t>
            </w:r>
            <w:r w:rsidR="001A406F" w:rsidRPr="00BC1062">
              <w:rPr>
                <w:sz w:val="24"/>
              </w:rPr>
              <w:t>46.648</w:t>
            </w:r>
            <w:r w:rsidRPr="00BC1062">
              <w:rPr>
                <w:sz w:val="24"/>
              </w:rPr>
              <w:t>N·m</w:t>
            </w:r>
            <w:r w:rsidRPr="00BC1062">
              <w:rPr>
                <w:sz w:val="24"/>
              </w:rPr>
              <w:t>；</w:t>
            </w:r>
          </w:p>
          <w:p w14:paraId="25D0B7EA" w14:textId="0D22BF3D" w:rsidR="00291B6C" w:rsidRPr="00BC1062" w:rsidRDefault="00291B6C" w:rsidP="00291B6C">
            <w:pPr>
              <w:ind w:rightChars="12" w:right="25" w:firstLineChars="600" w:firstLine="1440"/>
              <w:rPr>
                <w:sz w:val="24"/>
              </w:rPr>
            </w:pPr>
            <w:r w:rsidRPr="00BC1062">
              <w:rPr>
                <w:i/>
                <w:iCs/>
                <w:sz w:val="24"/>
              </w:rPr>
              <w:t>P</w:t>
            </w:r>
            <w:r w:rsidRPr="00BC1062">
              <w:rPr>
                <w:i/>
                <w:iCs/>
                <w:sz w:val="24"/>
                <w:vertAlign w:val="subscript"/>
              </w:rPr>
              <w:t>2</w:t>
            </w:r>
            <w:r w:rsidRPr="00BC1062">
              <w:rPr>
                <w:sz w:val="24"/>
              </w:rPr>
              <w:t>=</w:t>
            </w:r>
            <w:r w:rsidR="001A406F" w:rsidRPr="00BC1062">
              <w:rPr>
                <w:sz w:val="24"/>
              </w:rPr>
              <w:t>2.711</w:t>
            </w:r>
            <w:r w:rsidRPr="00BC1062">
              <w:rPr>
                <w:sz w:val="24"/>
              </w:rPr>
              <w:t xml:space="preserve">kW    </w:t>
            </w:r>
            <w:r w:rsidRPr="00BC1062">
              <w:rPr>
                <w:i/>
                <w:iCs/>
                <w:sz w:val="24"/>
              </w:rPr>
              <w:t>n</w:t>
            </w:r>
            <w:r w:rsidRPr="00BC1062">
              <w:rPr>
                <w:i/>
                <w:iCs/>
                <w:sz w:val="24"/>
                <w:vertAlign w:val="subscript"/>
              </w:rPr>
              <w:t>2</w:t>
            </w:r>
            <w:r w:rsidRPr="00BC1062">
              <w:rPr>
                <w:sz w:val="24"/>
              </w:rPr>
              <w:t>=</w:t>
            </w:r>
            <w:r w:rsidR="001A406F" w:rsidRPr="00BC1062">
              <w:rPr>
                <w:sz w:val="24"/>
              </w:rPr>
              <w:t>124.891</w:t>
            </w:r>
            <w:r w:rsidRPr="00BC1062">
              <w:rPr>
                <w:sz w:val="24"/>
              </w:rPr>
              <w:t xml:space="preserve">r/min  </w:t>
            </w:r>
            <w:r w:rsidRPr="00BC1062">
              <w:rPr>
                <w:i/>
                <w:iCs/>
                <w:sz w:val="24"/>
              </w:rPr>
              <w:t>T</w:t>
            </w:r>
            <w:r w:rsidRPr="00BC1062">
              <w:rPr>
                <w:i/>
                <w:iCs/>
                <w:sz w:val="24"/>
                <w:vertAlign w:val="subscript"/>
              </w:rPr>
              <w:t>2</w:t>
            </w:r>
            <w:r w:rsidRPr="00BC1062">
              <w:rPr>
                <w:sz w:val="24"/>
              </w:rPr>
              <w:t>=</w:t>
            </w:r>
            <w:r w:rsidR="001A406F" w:rsidRPr="00BC1062">
              <w:rPr>
                <w:sz w:val="24"/>
              </w:rPr>
              <w:t>207.301</w:t>
            </w:r>
            <w:r w:rsidRPr="00BC1062">
              <w:rPr>
                <w:sz w:val="24"/>
              </w:rPr>
              <w:t>N·m</w:t>
            </w:r>
            <w:r w:rsidRPr="00BC1062">
              <w:rPr>
                <w:sz w:val="24"/>
              </w:rPr>
              <w:t>。</w:t>
            </w:r>
          </w:p>
          <w:p w14:paraId="532C56A3" w14:textId="633B4729" w:rsidR="003F0167" w:rsidRPr="00BC1062" w:rsidRDefault="0036761C" w:rsidP="006953AA">
            <w:pPr>
              <w:ind w:rightChars="12" w:right="25"/>
              <w:rPr>
                <w:sz w:val="24"/>
              </w:rPr>
            </w:pPr>
            <w:r>
              <w:rPr>
                <w:rFonts w:hint="eastAsia"/>
                <w:sz w:val="24"/>
              </w:rPr>
              <w:t>4</w:t>
            </w:r>
            <w:r w:rsidR="003F0167" w:rsidRPr="00BC1062">
              <w:rPr>
                <w:sz w:val="24"/>
              </w:rPr>
              <w:t>、作用在齿轮上的力</w:t>
            </w:r>
          </w:p>
          <w:p w14:paraId="6B1F361B" w14:textId="77777777" w:rsidR="001A406F" w:rsidRPr="00BC1062" w:rsidRDefault="001A406F" w:rsidP="001A406F">
            <w:pPr>
              <w:ind w:firstLineChars="200" w:firstLine="480"/>
            </w:pPr>
            <w:r w:rsidRPr="00BC1062">
              <w:rPr>
                <w:sz w:val="24"/>
              </w:rPr>
              <w:t>小齿轮所受的圆周力（</w:t>
            </w:r>
            <w:r w:rsidRPr="00BC1062">
              <w:rPr>
                <w:sz w:val="24"/>
              </w:rPr>
              <w:t>d1</w:t>
            </w:r>
            <w:r w:rsidRPr="00BC1062">
              <w:rPr>
                <w:sz w:val="24"/>
              </w:rPr>
              <w:t>为小齿轮的分度圆直径）</w:t>
            </w:r>
          </w:p>
          <w:p w14:paraId="276B9E1E" w14:textId="276F08E4" w:rsidR="001A406F" w:rsidRPr="00BC1062" w:rsidRDefault="00000000" w:rsidP="001A406F">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t1</m:t>
                    </m:r>
                  </m:sub>
                </m:sSub>
                <m:r>
                  <w:rPr>
                    <w:rFonts w:ascii="Cambria Math" w:eastAsia="Cambria Math" w:hAnsi="Cambria Math"/>
                  </w:rPr>
                  <m:t>=2×</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den>
                </m:f>
                <m:r>
                  <w:rPr>
                    <w:rFonts w:ascii="Cambria Math" w:eastAsia="Cambria Math" w:hAnsi="Cambria Math"/>
                  </w:rPr>
                  <m:t>=</m:t>
                </m:r>
                <m:r>
                  <m:rPr>
                    <m:sty m:val="p"/>
                  </m:rPr>
                  <w:rPr>
                    <w:rFonts w:ascii="Cambria Math" w:eastAsia="Cambria Math" w:hAnsi="Cambria Math"/>
                  </w:rPr>
                  <m:t xml:space="preserve">2×1000 </m:t>
                </m:r>
                <m:f>
                  <m:fPr>
                    <m:ctrlPr>
                      <w:rPr>
                        <w:rFonts w:ascii="Cambria Math" w:eastAsia="Cambria Math" w:hAnsi="Cambria Math"/>
                      </w:rPr>
                    </m:ctrlPr>
                  </m:fPr>
                  <m:num>
                    <m:r>
                      <m:rPr>
                        <m:sty m:val="p"/>
                      </m:rPr>
                      <w:rPr>
                        <w:rFonts w:ascii="Cambria Math" w:eastAsia="Cambria Math" w:hAnsi="Cambria Math"/>
                      </w:rPr>
                      <m:t>46.648</m:t>
                    </m:r>
                  </m:num>
                  <m:den>
                    <m:r>
                      <m:rPr>
                        <m:sty m:val="p"/>
                      </m:rPr>
                      <w:rPr>
                        <w:rFonts w:ascii="Cambria Math" w:eastAsia="Cambria Math" w:hAnsi="Cambria Math"/>
                      </w:rPr>
                      <m:t>60</m:t>
                    </m:r>
                  </m:den>
                </m:f>
                <m:r>
                  <m:rPr>
                    <m:sty m:val="p"/>
                  </m:rPr>
                  <w:rPr>
                    <w:rFonts w:ascii="Cambria Math" w:eastAsia="Cambria Math" w:hAnsi="Cambria Math"/>
                  </w:rPr>
                  <m:t>=1554.93N</m:t>
                </m:r>
              </m:oMath>
            </m:oMathPara>
          </w:p>
          <w:p w14:paraId="669DB359" w14:textId="77777777" w:rsidR="001A406F" w:rsidRPr="00BC1062" w:rsidRDefault="001A406F" w:rsidP="001A406F">
            <w:pPr>
              <w:ind w:firstLineChars="200" w:firstLine="480"/>
            </w:pPr>
            <w:r w:rsidRPr="00BC1062">
              <w:rPr>
                <w:sz w:val="24"/>
              </w:rPr>
              <w:t>小齿轮所受的径向力</w:t>
            </w:r>
          </w:p>
          <w:p w14:paraId="4AF63DFD" w14:textId="7878C0C4" w:rsidR="001A406F" w:rsidRPr="00BC1062" w:rsidRDefault="00000000" w:rsidP="001A406F">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t1</m:t>
                    </m:r>
                  </m:sub>
                </m:sSub>
                <m:r>
                  <w:rPr>
                    <w:rFonts w:ascii="Cambria Math" w:eastAsia="Cambria Math" w:hAnsi="Cambria Math"/>
                  </w:rPr>
                  <m:t>×</m:t>
                </m:r>
                <m:r>
                  <m:rPr>
                    <m:sty m:val="p"/>
                  </m:rPr>
                  <w:rPr>
                    <w:rFonts w:ascii="Cambria Math" w:eastAsiaTheme="minorEastAsia" w:hAnsi="Cambria Math"/>
                  </w:rPr>
                  <m:t>tan</m:t>
                </m:r>
                <m:r>
                  <w:rPr>
                    <w:rFonts w:ascii="Cambria Math" w:eastAsia="Cambria Math" w:hAnsi="Cambria Math"/>
                  </w:rPr>
                  <m:t>α</m:t>
                </m:r>
                <m:r>
                  <m:rPr>
                    <m:sty m:val="p"/>
                  </m:rPr>
                  <w:rPr>
                    <w:rFonts w:ascii="Cambria Math" w:eastAsia="Cambria Math" w:hAnsi="Cambria Math"/>
                  </w:rPr>
                  <m:t>=1554.93×tan 20°=565.95N</m:t>
                </m:r>
              </m:oMath>
            </m:oMathPara>
          </w:p>
          <w:p w14:paraId="64ACA169" w14:textId="77777777" w:rsidR="001A406F" w:rsidRPr="00BC1062" w:rsidRDefault="001A406F" w:rsidP="001A406F">
            <w:pPr>
              <w:ind w:firstLineChars="200" w:firstLine="480"/>
            </w:pPr>
            <w:r w:rsidRPr="00BC1062">
              <w:rPr>
                <w:sz w:val="24"/>
              </w:rPr>
              <w:t>大齿轮所受的圆周力（</w:t>
            </w:r>
            <w:r w:rsidRPr="00BC1062">
              <w:rPr>
                <w:sz w:val="24"/>
              </w:rPr>
              <w:t>d2</w:t>
            </w:r>
            <w:r w:rsidRPr="00BC1062">
              <w:rPr>
                <w:sz w:val="24"/>
              </w:rPr>
              <w:t>为大齿轮的分度圆直径）</w:t>
            </w:r>
          </w:p>
          <w:p w14:paraId="4DB9353A" w14:textId="1DEF227D" w:rsidR="001A406F" w:rsidRPr="00BC1062" w:rsidRDefault="00000000" w:rsidP="001A406F">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t2</m:t>
                    </m:r>
                  </m:sub>
                </m:sSub>
                <m:r>
                  <w:rPr>
                    <w:rFonts w:ascii="Cambria Math" w:eastAsia="Cambria Math" w:hAnsi="Cambria Math"/>
                  </w:rPr>
                  <m:t>=2×</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den>
                </m:f>
                <m:r>
                  <m:rPr>
                    <m:sty m:val="p"/>
                  </m:rPr>
                  <w:rPr>
                    <w:rFonts w:ascii="Cambria Math" w:eastAsia="Cambria Math" w:hAnsi="Cambria Math"/>
                  </w:rPr>
                  <m:t xml:space="preserve">=2×1000 </m:t>
                </m:r>
                <m:f>
                  <m:fPr>
                    <m:ctrlPr>
                      <w:rPr>
                        <w:rFonts w:ascii="Cambria Math" w:eastAsia="Cambria Math" w:hAnsi="Cambria Math"/>
                      </w:rPr>
                    </m:ctrlPr>
                  </m:fPr>
                  <m:num>
                    <m:r>
                      <m:rPr>
                        <m:sty m:val="p"/>
                      </m:rPr>
                      <w:rPr>
                        <w:rFonts w:ascii="Cambria Math" w:eastAsia="Cambria Math" w:hAnsi="Cambria Math"/>
                      </w:rPr>
                      <m:t>207.301</m:t>
                    </m:r>
                  </m:num>
                  <m:den>
                    <m:r>
                      <m:rPr>
                        <m:sty m:val="p"/>
                      </m:rPr>
                      <w:rPr>
                        <w:rFonts w:ascii="Cambria Math" w:eastAsia="Cambria Math" w:hAnsi="Cambria Math"/>
                      </w:rPr>
                      <m:t>274</m:t>
                    </m:r>
                  </m:den>
                </m:f>
                <m:r>
                  <m:rPr>
                    <m:sty m:val="p"/>
                  </m:rPr>
                  <w:rPr>
                    <w:rFonts w:ascii="Cambria Math" w:eastAsia="Cambria Math" w:hAnsi="Cambria Math"/>
                  </w:rPr>
                  <m:t>=1513.15N</m:t>
                </m:r>
              </m:oMath>
            </m:oMathPara>
          </w:p>
          <w:p w14:paraId="553BC41E" w14:textId="77777777" w:rsidR="001A406F" w:rsidRPr="00BC1062" w:rsidRDefault="001A406F" w:rsidP="001A406F">
            <w:pPr>
              <w:ind w:firstLineChars="200" w:firstLine="480"/>
            </w:pPr>
            <w:r w:rsidRPr="00BC1062">
              <w:rPr>
                <w:sz w:val="24"/>
              </w:rPr>
              <w:t>大齿轮所受的径向力</w:t>
            </w:r>
          </w:p>
          <w:p w14:paraId="70DF88C3" w14:textId="14BA369D" w:rsidR="001A406F" w:rsidRPr="00BC1062" w:rsidRDefault="00000000" w:rsidP="001A406F">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t2</m:t>
                    </m:r>
                  </m:sub>
                </m:sSub>
                <m:r>
                  <m:rPr>
                    <m:sty m:val="p"/>
                  </m:rPr>
                  <w:rPr>
                    <w:rFonts w:ascii="Cambria Math" w:eastAsia="Cambria Math" w:hAnsi="Cambria Math"/>
                  </w:rPr>
                  <m:t xml:space="preserve">×tan </m:t>
                </m:r>
                <m:r>
                  <w:rPr>
                    <w:rFonts w:ascii="Cambria Math" w:eastAsia="Cambria Math" w:hAnsi="Cambria Math"/>
                  </w:rPr>
                  <m:t>α</m:t>
                </m:r>
                <m:r>
                  <m:rPr>
                    <m:sty m:val="p"/>
                  </m:rPr>
                  <w:rPr>
                    <w:rFonts w:ascii="Cambria Math" w:eastAsia="Cambria Math" w:hAnsi="Cambria Math"/>
                  </w:rPr>
                  <m:t>=1513.15×tan 20</m:t>
                </m:r>
                <m:r>
                  <m:rPr>
                    <m:sty m:val="p"/>
                  </m:rPr>
                  <w:rPr>
                    <w:rFonts w:ascii="Cambria Math" w:eastAsiaTheme="minorEastAsia" w:hAnsi="Cambria Math"/>
                  </w:rPr>
                  <m:t>°</m:t>
                </m:r>
                <m:r>
                  <m:rPr>
                    <m:sty m:val="p"/>
                  </m:rPr>
                  <w:rPr>
                    <w:rFonts w:ascii="Cambria Math" w:eastAsia="Cambria Math" w:hAnsi="Cambria Math"/>
                  </w:rPr>
                  <m:t>=550.74N</m:t>
                </m:r>
              </m:oMath>
            </m:oMathPara>
          </w:p>
          <w:p w14:paraId="3DA1EEE0" w14:textId="77777777" w:rsidR="001A406F" w:rsidRPr="00BC1062" w:rsidRDefault="001A406F" w:rsidP="001A406F">
            <w:pPr>
              <w:pStyle w:val="aa"/>
              <w:spacing w:after="0"/>
              <w:ind w:firstLine="480"/>
            </w:pPr>
          </w:p>
          <w:p w14:paraId="61A88CE4" w14:textId="77777777" w:rsidR="006F2A66" w:rsidRPr="00BC1062" w:rsidRDefault="00291B6C" w:rsidP="006F2A66">
            <w:pPr>
              <w:ind w:rightChars="12" w:right="25"/>
              <w:rPr>
                <w:sz w:val="24"/>
              </w:rPr>
            </w:pPr>
            <w:r w:rsidRPr="00BC1062">
              <w:rPr>
                <w:sz w:val="24"/>
              </w:rPr>
              <w:t xml:space="preserve">   </w:t>
            </w:r>
            <w:r w:rsidRPr="00BC1062">
              <w:rPr>
                <w:sz w:val="24"/>
              </w:rPr>
              <w:t>由</w:t>
            </w:r>
            <w:r w:rsidR="006F2A66" w:rsidRPr="00BC1062">
              <w:rPr>
                <w:sz w:val="24"/>
              </w:rPr>
              <w:t>于齿轮为圆柱直齿轮，故轴向力</w:t>
            </w:r>
          </w:p>
          <w:p w14:paraId="1A31EB16" w14:textId="77777777" w:rsidR="00291B6C" w:rsidRPr="00BC1062" w:rsidRDefault="006F2A66" w:rsidP="006F2A66">
            <w:pPr>
              <w:ind w:rightChars="12" w:right="25"/>
              <w:jc w:val="center"/>
              <w:rPr>
                <w:sz w:val="24"/>
              </w:rPr>
            </w:pPr>
            <w:r w:rsidRPr="00BC1062">
              <w:rPr>
                <w:i/>
                <w:iCs/>
                <w:sz w:val="24"/>
              </w:rPr>
              <w:t>F</w:t>
            </w:r>
            <w:r w:rsidRPr="00BC1062">
              <w:rPr>
                <w:i/>
                <w:iCs/>
                <w:sz w:val="24"/>
                <w:vertAlign w:val="subscript"/>
              </w:rPr>
              <w:t>a1</w:t>
            </w:r>
            <w:r w:rsidRPr="00BC1062">
              <w:rPr>
                <w:i/>
                <w:iCs/>
                <w:sz w:val="24"/>
              </w:rPr>
              <w:t>=F</w:t>
            </w:r>
            <w:r w:rsidRPr="00BC1062">
              <w:rPr>
                <w:i/>
                <w:iCs/>
                <w:sz w:val="24"/>
                <w:vertAlign w:val="subscript"/>
              </w:rPr>
              <w:t>a2</w:t>
            </w:r>
            <w:r w:rsidRPr="00BC1062">
              <w:rPr>
                <w:sz w:val="24"/>
              </w:rPr>
              <w:t>=0</w:t>
            </w:r>
          </w:p>
          <w:p w14:paraId="08145FD2" w14:textId="6E256480" w:rsidR="003F0167" w:rsidRPr="00BC1062" w:rsidRDefault="0036761C" w:rsidP="006953AA">
            <w:pPr>
              <w:ind w:rightChars="12" w:right="25"/>
              <w:rPr>
                <w:sz w:val="24"/>
              </w:rPr>
            </w:pPr>
            <w:r>
              <w:rPr>
                <w:rFonts w:hint="eastAsia"/>
                <w:sz w:val="24"/>
              </w:rPr>
              <w:lastRenderedPageBreak/>
              <w:t>5</w:t>
            </w:r>
            <w:r w:rsidR="003F0167" w:rsidRPr="00BC1062">
              <w:rPr>
                <w:sz w:val="24"/>
              </w:rPr>
              <w:t>、</w:t>
            </w:r>
            <w:r w:rsidR="006F2A66" w:rsidRPr="00BC1062">
              <w:rPr>
                <w:sz w:val="24"/>
              </w:rPr>
              <w:t>确定轴的</w:t>
            </w:r>
            <w:r w:rsidR="003F0167" w:rsidRPr="00BC1062">
              <w:rPr>
                <w:sz w:val="24"/>
              </w:rPr>
              <w:t>直径</w:t>
            </w:r>
            <w:r w:rsidR="006F2A66" w:rsidRPr="00BC1062">
              <w:rPr>
                <w:sz w:val="24"/>
              </w:rPr>
              <w:t>和长度</w:t>
            </w:r>
          </w:p>
          <w:p w14:paraId="10ACB0F1" w14:textId="6AB02623" w:rsidR="003F0167" w:rsidRPr="00BC1062" w:rsidRDefault="003F0167" w:rsidP="006953AA">
            <w:pPr>
              <w:ind w:rightChars="12" w:right="25"/>
              <w:rPr>
                <w:sz w:val="24"/>
              </w:rPr>
            </w:pPr>
            <w:r w:rsidRPr="00BC1062">
              <w:rPr>
                <w:sz w:val="24"/>
              </w:rPr>
              <w:t xml:space="preserve">   </w:t>
            </w:r>
            <w:r w:rsidR="0071760E">
              <w:rPr>
                <w:rFonts w:hint="eastAsia"/>
                <w:sz w:val="24"/>
              </w:rPr>
              <w:t>查表，</w:t>
            </w:r>
            <w:r w:rsidR="000D3F89" w:rsidRPr="00BC1062">
              <w:rPr>
                <w:sz w:val="24"/>
              </w:rPr>
              <w:t>取</w:t>
            </w:r>
            <w:r w:rsidR="000D3F89" w:rsidRPr="00BC1062">
              <w:rPr>
                <w:sz w:val="24"/>
              </w:rPr>
              <w:t>C=112</w:t>
            </w:r>
            <w:r w:rsidR="000D3F89" w:rsidRPr="00BC1062">
              <w:rPr>
                <w:sz w:val="24"/>
              </w:rPr>
              <w:t>，</w:t>
            </w:r>
            <w:r w:rsidR="0071760E">
              <w:rPr>
                <w:rFonts w:hint="eastAsia"/>
                <w:sz w:val="24"/>
              </w:rPr>
              <w:t>则</w:t>
            </w:r>
          </w:p>
          <w:p w14:paraId="4C0CC320" w14:textId="77777777" w:rsidR="003F0167" w:rsidRPr="00BC1062" w:rsidRDefault="003F0167" w:rsidP="006F2A66">
            <w:pPr>
              <w:ind w:rightChars="12" w:right="25"/>
              <w:jc w:val="center"/>
              <w:rPr>
                <w:sz w:val="24"/>
              </w:rPr>
            </w:pPr>
            <w:r w:rsidRPr="00BC1062">
              <w:rPr>
                <w:i/>
                <w:iCs/>
                <w:sz w:val="24"/>
              </w:rPr>
              <w:t>d</w:t>
            </w:r>
            <w:r w:rsidR="00522D60" w:rsidRPr="00BC1062">
              <w:rPr>
                <w:i/>
                <w:iCs/>
                <w:sz w:val="24"/>
                <w:vertAlign w:val="subscript"/>
              </w:rPr>
              <w:t>1</w:t>
            </w:r>
            <w:r w:rsidR="00522D60" w:rsidRPr="00BC1062">
              <w:rPr>
                <w:i/>
                <w:iCs/>
                <w:sz w:val="24"/>
              </w:rPr>
              <w:t>≥C</w:t>
            </w:r>
            <w:r w:rsidRPr="00BC1062">
              <w:rPr>
                <w:i/>
                <w:iCs/>
                <w:sz w:val="24"/>
              </w:rPr>
              <w:t>（</w:t>
            </w:r>
            <w:r w:rsidRPr="00BC1062">
              <w:rPr>
                <w:i/>
                <w:iCs/>
                <w:sz w:val="24"/>
              </w:rPr>
              <w:t>P</w:t>
            </w:r>
            <w:r w:rsidR="00522D60" w:rsidRPr="00BC1062">
              <w:rPr>
                <w:i/>
                <w:iCs/>
                <w:sz w:val="24"/>
                <w:vertAlign w:val="subscript"/>
              </w:rPr>
              <w:t>1</w:t>
            </w:r>
            <w:r w:rsidR="00522D60" w:rsidRPr="00BC1062">
              <w:rPr>
                <w:i/>
                <w:iCs/>
                <w:sz w:val="24"/>
              </w:rPr>
              <w:t>/</w:t>
            </w:r>
            <w:r w:rsidRPr="00BC1062">
              <w:rPr>
                <w:i/>
                <w:iCs/>
                <w:sz w:val="24"/>
              </w:rPr>
              <w:t>n</w:t>
            </w:r>
            <w:r w:rsidR="00522D60" w:rsidRPr="00BC1062">
              <w:rPr>
                <w:i/>
                <w:iCs/>
                <w:sz w:val="24"/>
                <w:vertAlign w:val="subscript"/>
              </w:rPr>
              <w:t>1</w:t>
            </w:r>
            <w:r w:rsidRPr="00BC1062">
              <w:rPr>
                <w:i/>
                <w:iCs/>
                <w:sz w:val="24"/>
              </w:rPr>
              <w:t>）</w:t>
            </w:r>
            <w:r w:rsidRPr="00BC1062">
              <w:rPr>
                <w:i/>
                <w:iCs/>
                <w:sz w:val="24"/>
                <w:vertAlign w:val="superscript"/>
              </w:rPr>
              <w:t>1/3</w:t>
            </w:r>
            <w:r w:rsidRPr="00BC1062">
              <w:rPr>
                <w:i/>
                <w:iCs/>
                <w:sz w:val="24"/>
              </w:rPr>
              <w:t>=</w:t>
            </w:r>
            <w:r w:rsidRPr="00BC1062">
              <w:rPr>
                <w:sz w:val="24"/>
              </w:rPr>
              <w:t>112×</w:t>
            </w:r>
            <w:r w:rsidRPr="00BC1062">
              <w:rPr>
                <w:sz w:val="24"/>
              </w:rPr>
              <w:t>（</w:t>
            </w:r>
            <w:r w:rsidR="00522D60" w:rsidRPr="00BC1062">
              <w:rPr>
                <w:sz w:val="24"/>
              </w:rPr>
              <w:t>1.665</w:t>
            </w:r>
            <w:r w:rsidRPr="00BC1062">
              <w:rPr>
                <w:sz w:val="24"/>
              </w:rPr>
              <w:t>/</w:t>
            </w:r>
            <w:r w:rsidR="00522D60" w:rsidRPr="00BC1062">
              <w:rPr>
                <w:sz w:val="24"/>
              </w:rPr>
              <w:t>473</w:t>
            </w:r>
            <w:r w:rsidRPr="00BC1062">
              <w:rPr>
                <w:sz w:val="24"/>
              </w:rPr>
              <w:t>）</w:t>
            </w:r>
            <w:r w:rsidRPr="00BC1062">
              <w:rPr>
                <w:sz w:val="24"/>
                <w:vertAlign w:val="superscript"/>
              </w:rPr>
              <w:t>1/3</w:t>
            </w:r>
            <w:r w:rsidR="00522D60" w:rsidRPr="00BC1062">
              <w:rPr>
                <w:sz w:val="24"/>
              </w:rPr>
              <w:t>=17.04</w:t>
            </w:r>
            <w:r w:rsidRPr="00BC1062">
              <w:rPr>
                <w:sz w:val="24"/>
              </w:rPr>
              <w:t>mm</w:t>
            </w:r>
          </w:p>
          <w:p w14:paraId="20A67799" w14:textId="77777777" w:rsidR="004261E8" w:rsidRPr="00BC1062" w:rsidRDefault="004261E8" w:rsidP="006F2A66">
            <w:pPr>
              <w:ind w:rightChars="12" w:right="25" w:firstLineChars="500" w:firstLine="1200"/>
              <w:rPr>
                <w:sz w:val="24"/>
              </w:rPr>
            </w:pPr>
            <w:r w:rsidRPr="00BC1062">
              <w:rPr>
                <w:i/>
                <w:iCs/>
                <w:sz w:val="24"/>
              </w:rPr>
              <w:t>d</w:t>
            </w:r>
            <w:r w:rsidR="00522D60" w:rsidRPr="00BC1062">
              <w:rPr>
                <w:i/>
                <w:iCs/>
                <w:sz w:val="24"/>
                <w:vertAlign w:val="subscript"/>
              </w:rPr>
              <w:t>2</w:t>
            </w:r>
            <w:r w:rsidR="00522D60" w:rsidRPr="00BC1062">
              <w:rPr>
                <w:i/>
                <w:iCs/>
                <w:sz w:val="24"/>
              </w:rPr>
              <w:t>≥C</w:t>
            </w:r>
            <w:r w:rsidRPr="00BC1062">
              <w:rPr>
                <w:i/>
                <w:iCs/>
                <w:sz w:val="24"/>
              </w:rPr>
              <w:t>（</w:t>
            </w:r>
            <w:r w:rsidRPr="00BC1062">
              <w:rPr>
                <w:i/>
                <w:iCs/>
                <w:sz w:val="24"/>
              </w:rPr>
              <w:t>P</w:t>
            </w:r>
            <w:r w:rsidR="00522D60" w:rsidRPr="00BC1062">
              <w:rPr>
                <w:i/>
                <w:iCs/>
                <w:sz w:val="24"/>
                <w:vertAlign w:val="subscript"/>
              </w:rPr>
              <w:t>2</w:t>
            </w:r>
            <w:r w:rsidR="00522D60" w:rsidRPr="00BC1062">
              <w:rPr>
                <w:i/>
                <w:iCs/>
                <w:sz w:val="24"/>
              </w:rPr>
              <w:t>/</w:t>
            </w:r>
            <w:r w:rsidRPr="00BC1062">
              <w:rPr>
                <w:i/>
                <w:iCs/>
                <w:sz w:val="24"/>
              </w:rPr>
              <w:t>n</w:t>
            </w:r>
            <w:r w:rsidR="00522D60" w:rsidRPr="00BC1062">
              <w:rPr>
                <w:i/>
                <w:iCs/>
                <w:sz w:val="24"/>
                <w:vertAlign w:val="subscript"/>
              </w:rPr>
              <w:t>2</w:t>
            </w:r>
            <w:r w:rsidRPr="00BC1062">
              <w:rPr>
                <w:i/>
                <w:iCs/>
                <w:sz w:val="24"/>
              </w:rPr>
              <w:t>）</w:t>
            </w:r>
            <w:r w:rsidRPr="00BC1062">
              <w:rPr>
                <w:i/>
                <w:iCs/>
                <w:sz w:val="24"/>
                <w:vertAlign w:val="superscript"/>
              </w:rPr>
              <w:t>1/3</w:t>
            </w:r>
            <w:r w:rsidRPr="00BC1062">
              <w:rPr>
                <w:sz w:val="24"/>
              </w:rPr>
              <w:t>=112×</w:t>
            </w:r>
            <w:r w:rsidRPr="00BC1062">
              <w:rPr>
                <w:sz w:val="24"/>
              </w:rPr>
              <w:t>（</w:t>
            </w:r>
            <w:r w:rsidR="00522D60" w:rsidRPr="00BC1062">
              <w:rPr>
                <w:sz w:val="24"/>
              </w:rPr>
              <w:t>1.6/119</w:t>
            </w:r>
            <w:r w:rsidRPr="00BC1062">
              <w:rPr>
                <w:sz w:val="24"/>
              </w:rPr>
              <w:t>）</w:t>
            </w:r>
            <w:r w:rsidRPr="00BC1062">
              <w:rPr>
                <w:sz w:val="24"/>
                <w:vertAlign w:val="superscript"/>
              </w:rPr>
              <w:t>1/3</w:t>
            </w:r>
            <w:r w:rsidRPr="00BC1062">
              <w:rPr>
                <w:sz w:val="24"/>
              </w:rPr>
              <w:t>=</w:t>
            </w:r>
            <w:r w:rsidR="00522D60" w:rsidRPr="00BC1062">
              <w:rPr>
                <w:sz w:val="24"/>
              </w:rPr>
              <w:t>26.63</w:t>
            </w:r>
            <w:r w:rsidRPr="00BC1062">
              <w:rPr>
                <w:sz w:val="24"/>
              </w:rPr>
              <w:t>mm</w:t>
            </w:r>
          </w:p>
          <w:p w14:paraId="2D46DB4F" w14:textId="77777777" w:rsidR="0082180C" w:rsidRPr="00BC1062" w:rsidRDefault="006F2A66" w:rsidP="006F2A66">
            <w:pPr>
              <w:ind w:rightChars="12" w:right="25"/>
              <w:jc w:val="left"/>
              <w:rPr>
                <w:sz w:val="24"/>
              </w:rPr>
            </w:pPr>
            <w:r w:rsidRPr="00BC1062">
              <w:rPr>
                <w:sz w:val="24"/>
              </w:rPr>
              <w:t>考虑到有键槽，</w:t>
            </w:r>
            <w:r w:rsidRPr="00BC1062">
              <w:rPr>
                <w:sz w:val="24"/>
              </w:rPr>
              <w:t>d</w:t>
            </w:r>
            <w:r w:rsidRPr="00BC1062">
              <w:rPr>
                <w:sz w:val="24"/>
                <w:vertAlign w:val="subscript"/>
              </w:rPr>
              <w:t>2</w:t>
            </w:r>
            <w:r w:rsidRPr="00BC1062">
              <w:rPr>
                <w:sz w:val="24"/>
              </w:rPr>
              <w:t>=1.05×26.63=27.96mm</w:t>
            </w:r>
            <w:r w:rsidRPr="00BC1062">
              <w:rPr>
                <w:sz w:val="24"/>
              </w:rPr>
              <w:t>。取</w:t>
            </w:r>
            <w:r w:rsidRPr="00BC1062">
              <w:rPr>
                <w:sz w:val="24"/>
              </w:rPr>
              <w:t>d</w:t>
            </w:r>
            <w:r w:rsidRPr="00BC1062">
              <w:rPr>
                <w:sz w:val="24"/>
                <w:vertAlign w:val="subscript"/>
              </w:rPr>
              <w:t>1</w:t>
            </w:r>
            <w:r w:rsidRPr="00BC1062">
              <w:rPr>
                <w:sz w:val="24"/>
              </w:rPr>
              <w:t>=18mm</w:t>
            </w:r>
            <w:r w:rsidRPr="00BC1062">
              <w:rPr>
                <w:sz w:val="24"/>
              </w:rPr>
              <w:t>，</w:t>
            </w:r>
            <w:r w:rsidRPr="00BC1062">
              <w:rPr>
                <w:sz w:val="24"/>
              </w:rPr>
              <w:t>d</w:t>
            </w:r>
            <w:r w:rsidRPr="00BC1062">
              <w:rPr>
                <w:sz w:val="24"/>
                <w:vertAlign w:val="subscript"/>
              </w:rPr>
              <w:t>2</w:t>
            </w:r>
            <w:r w:rsidRPr="00BC1062">
              <w:rPr>
                <w:sz w:val="24"/>
              </w:rPr>
              <w:t>=28mm</w:t>
            </w:r>
            <w:r w:rsidRPr="00BC1062">
              <w:rPr>
                <w:sz w:val="24"/>
              </w:rPr>
              <w:t>。</w:t>
            </w:r>
          </w:p>
          <w:p w14:paraId="5E5F44BE" w14:textId="5E9D3A4D" w:rsidR="0082180C" w:rsidRPr="00BC1062" w:rsidRDefault="006F2A66" w:rsidP="006F2A66">
            <w:pPr>
              <w:ind w:rightChars="12" w:right="25"/>
              <w:jc w:val="left"/>
              <w:rPr>
                <w:sz w:val="24"/>
              </w:rPr>
            </w:pPr>
            <w:r w:rsidRPr="00BC1062">
              <w:rPr>
                <w:sz w:val="24"/>
              </w:rPr>
              <w:t>取</w:t>
            </w:r>
            <w:r w:rsidRPr="00BC1062">
              <w:rPr>
                <w:sz w:val="24"/>
              </w:rPr>
              <w:t>L=</w:t>
            </w:r>
            <w:r w:rsidR="00D55CB5" w:rsidRPr="00BC1062">
              <w:rPr>
                <w:sz w:val="24"/>
              </w:rPr>
              <w:t>11</w:t>
            </w:r>
            <w:r w:rsidRPr="00BC1062">
              <w:rPr>
                <w:sz w:val="24"/>
              </w:rPr>
              <w:t>0mm</w:t>
            </w:r>
            <w:r w:rsidR="0082180C" w:rsidRPr="00BC1062">
              <w:rPr>
                <w:sz w:val="24"/>
              </w:rPr>
              <w:t>。</w:t>
            </w:r>
          </w:p>
          <w:p w14:paraId="07DD1DDF" w14:textId="6F773E27" w:rsidR="0082180C" w:rsidRPr="00BC1062" w:rsidRDefault="0036761C" w:rsidP="006F2A66">
            <w:pPr>
              <w:ind w:rightChars="12" w:right="25"/>
              <w:rPr>
                <w:sz w:val="24"/>
              </w:rPr>
            </w:pPr>
            <w:r>
              <w:rPr>
                <w:rFonts w:hint="eastAsia"/>
                <w:sz w:val="24"/>
              </w:rPr>
              <w:t>6</w:t>
            </w:r>
            <w:r w:rsidR="003F0167" w:rsidRPr="00BC1062">
              <w:rPr>
                <w:sz w:val="24"/>
              </w:rPr>
              <w:t>、</w:t>
            </w:r>
            <w:r w:rsidR="00A83704" w:rsidRPr="00BC1062">
              <w:rPr>
                <w:sz w:val="24"/>
              </w:rPr>
              <w:t>高速</w:t>
            </w:r>
            <w:r w:rsidR="003F0167" w:rsidRPr="00BC1062">
              <w:rPr>
                <w:sz w:val="24"/>
              </w:rPr>
              <w:t>轴</w:t>
            </w:r>
            <w:r w:rsidR="006F2A66" w:rsidRPr="00BC1062">
              <w:rPr>
                <w:sz w:val="24"/>
              </w:rPr>
              <w:t>的</w:t>
            </w:r>
            <w:r w:rsidR="00023E19" w:rsidRPr="00BC1062">
              <w:rPr>
                <w:sz w:val="24"/>
              </w:rPr>
              <w:t>受力分析和</w:t>
            </w:r>
            <w:r w:rsidR="006F2A66" w:rsidRPr="00BC1062">
              <w:rPr>
                <w:sz w:val="24"/>
              </w:rPr>
              <w:t>强度校核</w:t>
            </w:r>
          </w:p>
          <w:p w14:paraId="02850B03" w14:textId="77777777" w:rsidR="00A83704" w:rsidRPr="00BC1062" w:rsidRDefault="00A83704" w:rsidP="00A83704">
            <w:pPr>
              <w:ind w:firstLineChars="200" w:firstLine="480"/>
            </w:pPr>
            <w:r w:rsidRPr="00BC1062">
              <w:rPr>
                <w:sz w:val="24"/>
              </w:rPr>
              <w:t>小齿轮所受的圆周力（</w:t>
            </w:r>
            <w:r w:rsidRPr="00BC1062">
              <w:rPr>
                <w:sz w:val="24"/>
              </w:rPr>
              <w:t>d1</w:t>
            </w:r>
            <w:r w:rsidRPr="00BC1062">
              <w:rPr>
                <w:sz w:val="24"/>
              </w:rPr>
              <w:t>为小齿轮的分度圆直径）</w:t>
            </w:r>
          </w:p>
          <w:p w14:paraId="45042B7C" w14:textId="0FC4152F"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t1</m:t>
                    </m:r>
                  </m:sub>
                </m:sSub>
                <m:r>
                  <w:rPr>
                    <w:rFonts w:ascii="Cambria Math" w:eastAsia="Cambria Math" w:hAnsi="Cambria Math"/>
                  </w:rPr>
                  <m:t>=2×</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den>
                </m:f>
                <m:r>
                  <m:rPr>
                    <m:sty m:val="p"/>
                  </m:rPr>
                  <w:rPr>
                    <w:rFonts w:ascii="Cambria Math" w:eastAsia="Cambria Math" w:hAnsi="Cambria Math"/>
                  </w:rPr>
                  <m:t xml:space="preserve">=2×1000 </m:t>
                </m:r>
                <m:f>
                  <m:fPr>
                    <m:ctrlPr>
                      <w:rPr>
                        <w:rFonts w:ascii="Cambria Math" w:eastAsia="Cambria Math" w:hAnsi="Cambria Math"/>
                      </w:rPr>
                    </m:ctrlPr>
                  </m:fPr>
                  <m:num>
                    <m:r>
                      <m:rPr>
                        <m:sty m:val="p"/>
                      </m:rPr>
                      <w:rPr>
                        <w:rFonts w:ascii="Cambria Math" w:eastAsia="Cambria Math" w:hAnsi="Cambria Math"/>
                      </w:rPr>
                      <m:t>46.648</m:t>
                    </m:r>
                  </m:num>
                  <m:den>
                    <m:r>
                      <m:rPr>
                        <m:sty m:val="p"/>
                      </m:rPr>
                      <w:rPr>
                        <w:rFonts w:ascii="Cambria Math" w:eastAsia="Cambria Math" w:hAnsi="Cambria Math"/>
                      </w:rPr>
                      <m:t>60</m:t>
                    </m:r>
                  </m:den>
                </m:f>
                <m:r>
                  <m:rPr>
                    <m:sty m:val="p"/>
                  </m:rPr>
                  <w:rPr>
                    <w:rFonts w:ascii="Cambria Math" w:eastAsia="Cambria Math" w:hAnsi="Cambria Math"/>
                  </w:rPr>
                  <m:t>=1554.93N</m:t>
                </m:r>
              </m:oMath>
            </m:oMathPara>
          </w:p>
          <w:p w14:paraId="4C051322" w14:textId="77777777" w:rsidR="00A83704" w:rsidRPr="00BC1062" w:rsidRDefault="00A83704" w:rsidP="00A83704">
            <w:pPr>
              <w:ind w:firstLineChars="200" w:firstLine="480"/>
            </w:pPr>
            <w:r w:rsidRPr="00BC1062">
              <w:rPr>
                <w:sz w:val="24"/>
              </w:rPr>
              <w:t>小齿轮所受的径向力</w:t>
            </w:r>
          </w:p>
          <w:p w14:paraId="79BBDD15" w14:textId="5BC92FF2" w:rsidR="00A83704" w:rsidRPr="00BC1062" w:rsidRDefault="00A83704" w:rsidP="00023E19">
            <w:pPr>
              <w:pStyle w:val="aa"/>
              <w:spacing w:after="0"/>
              <w:ind w:firstLine="480"/>
              <w:jc w:val="center"/>
            </w:pPr>
            <w:r w:rsidRPr="00BC1062">
              <w:t>Fr1=</w:t>
            </w:r>
            <w:r w:rsidRPr="00BC1062">
              <w:rPr>
                <w:iCs/>
              </w:rPr>
              <w:t>Ft1</w:t>
            </w:r>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t1</m:t>
                  </m:r>
                </m:sub>
              </m:sSub>
              <m:r>
                <w:rPr>
                  <w:rFonts w:ascii="Cambria Math" w:eastAsia="Cambria Math" w:hAnsi="Cambria Math"/>
                </w:rPr>
                <m:t>=2×</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1</m:t>
                      </m:r>
                    </m:sub>
                  </m:sSub>
                </m:den>
              </m:f>
              <m:r>
                <m:rPr>
                  <m:sty m:val="p"/>
                </m:rPr>
                <w:rPr>
                  <w:rFonts w:ascii="Cambria Math" w:eastAsia="Cambria Math" w:hAnsi="Cambria Math"/>
                </w:rPr>
                <m:t xml:space="preserve">=2×1000 </m:t>
              </m:r>
              <m:f>
                <m:fPr>
                  <m:ctrlPr>
                    <w:rPr>
                      <w:rFonts w:ascii="Cambria Math" w:eastAsia="Cambria Math" w:hAnsi="Cambria Math"/>
                    </w:rPr>
                  </m:ctrlPr>
                </m:fPr>
                <m:num>
                  <m:r>
                    <m:rPr>
                      <m:sty m:val="p"/>
                    </m:rPr>
                    <w:rPr>
                      <w:rFonts w:ascii="Cambria Math" w:eastAsia="Cambria Math" w:hAnsi="Cambria Math"/>
                    </w:rPr>
                    <m:t>46.648</m:t>
                  </m:r>
                </m:num>
                <m:den>
                  <m:r>
                    <m:rPr>
                      <m:sty m:val="p"/>
                    </m:rPr>
                    <w:rPr>
                      <w:rFonts w:ascii="Cambria Math" w:eastAsia="Cambria Math" w:hAnsi="Cambria Math"/>
                    </w:rPr>
                    <m:t>60</m:t>
                  </m:r>
                </m:den>
              </m:f>
              <m:r>
                <m:rPr>
                  <m:sty m:val="p"/>
                </m:rPr>
                <w:rPr>
                  <w:rFonts w:ascii="Cambria Math" w:eastAsia="Cambria Math" w:hAnsi="Cambria Math"/>
                </w:rPr>
                <m:t>=1554.93N</m:t>
              </m:r>
            </m:oMath>
          </w:p>
          <w:p w14:paraId="371D77C0" w14:textId="77777777" w:rsidR="00A83704" w:rsidRPr="00BC1062" w:rsidRDefault="00A83704" w:rsidP="00A83704">
            <w:pPr>
              <w:ind w:firstLineChars="200" w:firstLine="480"/>
            </w:pPr>
            <w:r w:rsidRPr="00BC1062">
              <w:rPr>
                <w:sz w:val="24"/>
              </w:rPr>
              <w:t>计算轴</w:t>
            </w:r>
            <w:proofErr w:type="gramStart"/>
            <w:r w:rsidRPr="00BC1062">
              <w:rPr>
                <w:sz w:val="24"/>
              </w:rPr>
              <w:t>的支反力</w:t>
            </w:r>
            <w:proofErr w:type="gramEnd"/>
          </w:p>
          <w:p w14:paraId="0087C3D1" w14:textId="77777777" w:rsidR="00A83704" w:rsidRPr="00BC1062" w:rsidRDefault="00A83704" w:rsidP="00A83704">
            <w:pPr>
              <w:ind w:firstLineChars="200" w:firstLine="480"/>
            </w:pPr>
            <w:r w:rsidRPr="00BC1062">
              <w:rPr>
                <w:sz w:val="24"/>
              </w:rPr>
              <w:t>高速轴上外传动件压轴力</w:t>
            </w:r>
            <w:r w:rsidRPr="00BC1062">
              <w:rPr>
                <w:sz w:val="24"/>
              </w:rPr>
              <w:t>F</w:t>
            </w:r>
            <w:r w:rsidRPr="00BC1062">
              <w:rPr>
                <w:sz w:val="24"/>
                <w:vertAlign w:val="subscript"/>
              </w:rPr>
              <w:t>Q</w:t>
            </w:r>
            <w:r w:rsidRPr="00BC1062">
              <w:rPr>
                <w:sz w:val="24"/>
              </w:rPr>
              <w:t>=934.59N</w:t>
            </w:r>
          </w:p>
          <w:p w14:paraId="736FCBD7" w14:textId="77777777" w:rsidR="00A83704" w:rsidRPr="00BC1062" w:rsidRDefault="00A83704" w:rsidP="00A83704">
            <w:pPr>
              <w:ind w:firstLineChars="200" w:firstLine="480"/>
            </w:pPr>
            <w:r w:rsidRPr="00BC1062">
              <w:rPr>
                <w:sz w:val="24"/>
              </w:rPr>
              <w:t>水平支反力</w:t>
            </w:r>
          </w:p>
          <w:p w14:paraId="22EBE9AD" w14:textId="3320A210"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NH1</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1554.93×60.5</m:t>
                    </m:r>
                  </m:num>
                  <m:den>
                    <m:r>
                      <m:rPr>
                        <m:sty m:val="p"/>
                      </m:rPr>
                      <w:rPr>
                        <w:rFonts w:ascii="Cambria Math" w:eastAsia="Cambria Math" w:hAnsi="Cambria Math"/>
                      </w:rPr>
                      <m:t>60.5+60.5</m:t>
                    </m:r>
                  </m:den>
                </m:f>
                <m:r>
                  <m:rPr>
                    <m:sty m:val="p"/>
                  </m:rPr>
                  <w:rPr>
                    <w:rFonts w:ascii="Cambria Math" w:eastAsia="Cambria Math" w:hAnsi="Cambria Math"/>
                  </w:rPr>
                  <m:t>=777.47N</m:t>
                </m:r>
              </m:oMath>
            </m:oMathPara>
          </w:p>
          <w:p w14:paraId="4F704686" w14:textId="5CB96390"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NH2</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1554.93×60.5</m:t>
                    </m:r>
                  </m:num>
                  <m:den>
                    <m:r>
                      <m:rPr>
                        <m:sty m:val="p"/>
                      </m:rPr>
                      <w:rPr>
                        <w:rFonts w:ascii="Cambria Math" w:eastAsia="Cambria Math" w:hAnsi="Cambria Math"/>
                      </w:rPr>
                      <m:t>60.5+60.5</m:t>
                    </m:r>
                  </m:den>
                </m:f>
                <m:r>
                  <m:rPr>
                    <m:sty m:val="p"/>
                  </m:rPr>
                  <w:rPr>
                    <w:rFonts w:ascii="Cambria Math" w:eastAsia="Cambria Math" w:hAnsi="Cambria Math"/>
                  </w:rPr>
                  <m:t>=777.47N</m:t>
                </m:r>
              </m:oMath>
            </m:oMathPara>
          </w:p>
          <w:p w14:paraId="214E50C2" w14:textId="77777777" w:rsidR="00A83704" w:rsidRPr="00BC1062" w:rsidRDefault="00A83704" w:rsidP="00A83704">
            <w:pPr>
              <w:ind w:firstLineChars="200" w:firstLine="480"/>
            </w:pPr>
            <w:proofErr w:type="gramStart"/>
            <w:r w:rsidRPr="00BC1062">
              <w:rPr>
                <w:sz w:val="24"/>
              </w:rPr>
              <w:t>垂直支反力</w:t>
            </w:r>
            <w:proofErr w:type="gramEnd"/>
          </w:p>
          <w:p w14:paraId="547CE04B" w14:textId="3AB46CC5"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NV1</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Q</m:t>
                        </m:r>
                      </m:sub>
                    </m:sSub>
                    <m:d>
                      <m:dPr>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a</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e>
                    </m:d>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565.95×60.5-934.59×</m:t>
                    </m:r>
                    <m:d>
                      <m:dPr>
                        <m:ctrlPr>
                          <w:rPr>
                            <w:rFonts w:ascii="Cambria Math" w:eastAsia="Cambria Math" w:hAnsi="Cambria Math"/>
                          </w:rPr>
                        </m:ctrlPr>
                      </m:dPr>
                      <m:e>
                        <m:r>
                          <m:rPr>
                            <m:sty m:val="p"/>
                          </m:rPr>
                          <w:rPr>
                            <w:rFonts w:ascii="Cambria Math" w:eastAsia="Cambria Math" w:hAnsi="Cambria Math"/>
                          </w:rPr>
                          <m:t>84+60.5+60.5</m:t>
                        </m:r>
                      </m:e>
                    </m:d>
                  </m:num>
                  <m:den>
                    <m:r>
                      <m:rPr>
                        <m:sty m:val="p"/>
                      </m:rPr>
                      <w:rPr>
                        <w:rFonts w:ascii="Cambria Math" w:eastAsia="Cambria Math" w:hAnsi="Cambria Math"/>
                      </w:rPr>
                      <m:t>60.5+60.5</m:t>
                    </m:r>
                  </m:den>
                </m:f>
                <m:r>
                  <m:rPr>
                    <m:sty m:val="p"/>
                  </m:rPr>
                  <w:rPr>
                    <w:rFonts w:ascii="Cambria Math" w:eastAsia="Cambria Math" w:hAnsi="Cambria Math"/>
                  </w:rPr>
                  <m:t>=-1300.42N</m:t>
                </m:r>
              </m:oMath>
            </m:oMathPara>
          </w:p>
          <w:p w14:paraId="55B57177" w14:textId="0FB19D73"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NV2</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Q</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a</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565.95×60.5+934.59×84</m:t>
                    </m:r>
                  </m:num>
                  <m:den>
                    <m:r>
                      <m:rPr>
                        <m:sty m:val="p"/>
                      </m:rPr>
                      <w:rPr>
                        <w:rFonts w:ascii="Cambria Math" w:eastAsia="Cambria Math" w:hAnsi="Cambria Math"/>
                      </w:rPr>
                      <m:t>60.5+60.5</m:t>
                    </m:r>
                  </m:den>
                </m:f>
                <m:r>
                  <m:rPr>
                    <m:sty m:val="p"/>
                  </m:rPr>
                  <w:rPr>
                    <w:rFonts w:ascii="Cambria Math" w:eastAsia="Cambria Math" w:hAnsi="Cambria Math"/>
                  </w:rPr>
                  <m:t>=931.78N</m:t>
                </m:r>
              </m:oMath>
            </m:oMathPara>
          </w:p>
          <w:p w14:paraId="2CCEC25D" w14:textId="77777777" w:rsidR="00A83704" w:rsidRPr="00BC1062" w:rsidRDefault="00A83704" w:rsidP="00A83704">
            <w:pPr>
              <w:ind w:firstLineChars="200" w:firstLine="480"/>
            </w:pPr>
            <w:r w:rsidRPr="00BC1062">
              <w:rPr>
                <w:sz w:val="24"/>
              </w:rPr>
              <w:t>截面</w:t>
            </w:r>
            <w:r w:rsidRPr="00BC1062">
              <w:rPr>
                <w:sz w:val="24"/>
              </w:rPr>
              <w:t>B</w:t>
            </w:r>
            <w:r w:rsidRPr="00BC1062">
              <w:rPr>
                <w:sz w:val="24"/>
              </w:rPr>
              <w:t>处的垂直弯矩</w:t>
            </w:r>
          </w:p>
          <w:p w14:paraId="1303455A" w14:textId="72548338"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BV</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Q</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a</m:t>
                    </m:r>
                  </m:sub>
                </m:sSub>
                <m:r>
                  <m:rPr>
                    <m:sty m:val="p"/>
                  </m:rPr>
                  <w:rPr>
                    <w:rFonts w:ascii="Cambria Math" w:eastAsia="Cambria Math" w:hAnsi="Cambria Math"/>
                  </w:rPr>
                  <m:t>=934.59×84=78505.56N·mm</m:t>
                </m:r>
              </m:oMath>
            </m:oMathPara>
          </w:p>
          <w:p w14:paraId="7F883FD2" w14:textId="77777777" w:rsidR="00A83704" w:rsidRPr="00BC1062" w:rsidRDefault="00A83704" w:rsidP="00A83704">
            <w:pPr>
              <w:ind w:firstLineChars="200" w:firstLine="480"/>
            </w:pPr>
            <w:r w:rsidRPr="00BC1062">
              <w:rPr>
                <w:sz w:val="24"/>
              </w:rPr>
              <w:t>截面</w:t>
            </w:r>
            <w:r w:rsidRPr="00BC1062">
              <w:rPr>
                <w:sz w:val="24"/>
              </w:rPr>
              <w:t>C</w:t>
            </w:r>
            <w:r w:rsidRPr="00BC1062">
              <w:rPr>
                <w:sz w:val="24"/>
              </w:rPr>
              <w:t>处的水平弯矩</w:t>
            </w:r>
          </w:p>
          <w:p w14:paraId="290548FC" w14:textId="1591BC60"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CH1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NH1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m:rPr>
                    <m:sty m:val="p"/>
                  </m:rPr>
                  <w:rPr>
                    <w:rFonts w:ascii="Cambria Math" w:eastAsia="Cambria Math" w:hAnsi="Cambria Math"/>
                  </w:rPr>
                  <m:t>=777.47×60.5=47036.94N·mm</m:t>
                </m:r>
              </m:oMath>
            </m:oMathPara>
          </w:p>
          <w:p w14:paraId="4ACDC263" w14:textId="0D644DA9"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CH2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CH1</m:t>
                    </m:r>
                  </m:sub>
                </m:sSub>
                <m:r>
                  <m:rPr>
                    <m:sty m:val="p"/>
                  </m:rPr>
                  <w:rPr>
                    <w:rFonts w:ascii="Cambria Math" w:eastAsia="Cambria Math" w:hAnsi="Cambria Math"/>
                  </w:rPr>
                  <m:t>=47036.94N·mm</m:t>
                </m:r>
              </m:oMath>
            </m:oMathPara>
          </w:p>
          <w:p w14:paraId="52A73DCF" w14:textId="77777777" w:rsidR="00A83704" w:rsidRPr="00BC1062" w:rsidRDefault="00A83704" w:rsidP="00A83704">
            <w:pPr>
              <w:ind w:firstLineChars="200" w:firstLine="480"/>
            </w:pPr>
            <w:r w:rsidRPr="00BC1062">
              <w:rPr>
                <w:sz w:val="24"/>
              </w:rPr>
              <w:t>截面</w:t>
            </w:r>
            <w:r w:rsidRPr="00BC1062">
              <w:rPr>
                <w:sz w:val="24"/>
              </w:rPr>
              <w:t>C</w:t>
            </w:r>
            <w:r w:rsidRPr="00BC1062">
              <w:rPr>
                <w:sz w:val="24"/>
              </w:rPr>
              <w:t>处的垂直弯矩</w:t>
            </w:r>
          </w:p>
          <w:p w14:paraId="74FB12FA" w14:textId="4F0A37CC"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CV1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NV1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Q</m:t>
                    </m:r>
                  </m:sub>
                </m:sSub>
                <m:d>
                  <m:dPr>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a</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e>
                </m:d>
                <m:r>
                  <m:rPr>
                    <m:sty m:val="p"/>
                  </m:rPr>
                  <w:rPr>
                    <w:rFonts w:ascii="Cambria Math" w:eastAsia="Cambria Math" w:hAnsi="Cambria Math"/>
                  </w:rPr>
                  <m:t>=</m:t>
                </m:r>
                <m:d>
                  <m:dPr>
                    <m:ctrlPr>
                      <w:rPr>
                        <w:rFonts w:ascii="Cambria Math" w:eastAsia="Cambria Math" w:hAnsi="Cambria Math"/>
                      </w:rPr>
                    </m:ctrlPr>
                  </m:dPr>
                  <m:e>
                    <m:r>
                      <m:rPr>
                        <m:sty m:val="p"/>
                      </m:rPr>
                      <w:rPr>
                        <w:rFonts w:ascii="Cambria Math" w:eastAsia="Cambria Math" w:hAnsi="Cambria Math"/>
                      </w:rPr>
                      <m:t>-1300.42</m:t>
                    </m:r>
                  </m:e>
                </m:d>
                <m:r>
                  <m:rPr>
                    <m:sty m:val="p"/>
                  </m:rPr>
                  <w:rPr>
                    <w:rFonts w:ascii="Cambria Math" w:eastAsia="Cambria Math" w:hAnsi="Cambria Math"/>
                  </w:rPr>
                  <m:t>×60.5+934.59×</m:t>
                </m:r>
                <m:d>
                  <m:dPr>
                    <m:ctrlPr>
                      <w:rPr>
                        <w:rFonts w:ascii="Cambria Math" w:eastAsia="Cambria Math" w:hAnsi="Cambria Math"/>
                      </w:rPr>
                    </m:ctrlPr>
                  </m:dPr>
                  <m:e>
                    <m:r>
                      <m:rPr>
                        <m:sty m:val="p"/>
                      </m:rPr>
                      <w:rPr>
                        <w:rFonts w:ascii="Cambria Math" w:eastAsia="Cambria Math" w:hAnsi="Cambria Math"/>
                      </w:rPr>
                      <m:t>84+60.5</m:t>
                    </m:r>
                  </m:e>
                </m:d>
                <m:r>
                  <m:rPr>
                    <m:sty m:val="p"/>
                  </m:rPr>
                  <w:rPr>
                    <w:rFonts w:ascii="Cambria Math" w:eastAsia="Cambria Math" w:hAnsi="Cambria Math"/>
                  </w:rPr>
                  <m:t>=56372.85N·mm</m:t>
                </m:r>
              </m:oMath>
            </m:oMathPara>
          </w:p>
          <w:p w14:paraId="5F13E66C" w14:textId="77777777" w:rsidR="00A83704" w:rsidRPr="00BC1062" w:rsidRDefault="00000000" w:rsidP="00A83704">
            <w:pPr>
              <w:pStyle w:val="aa"/>
              <w:spacing w:after="0"/>
              <w:ind w:firstLine="480"/>
            </w:pPr>
            <m:oMathPara>
              <m:oMath>
                <m:sSub>
                  <m:sSubPr>
                    <m:ctrlPr>
                      <w:rPr>
                        <w:rFonts w:ascii="Cambria Math" w:hAnsi="Cambria Math"/>
                      </w:rPr>
                    </m:ctrlPr>
                  </m:sSubPr>
                  <m:e>
                    <m:r>
                      <m:rPr>
                        <m:sty m:val="p"/>
                      </m:rPr>
                      <w:rPr>
                        <w:rFonts w:ascii="Cambria Math" w:eastAsia="Cambria Math" w:hAnsi="Cambria Math"/>
                      </w:rPr>
                      <m:t>M</m:t>
                    </m:r>
                  </m:e>
                  <m:sub>
                    <m:r>
                      <m:rPr>
                        <m:sty m:val="p"/>
                      </m:rPr>
                      <w:rPr>
                        <w:rFonts w:ascii="Cambria Math" w:eastAsia="Cambria Math" w:hAnsi="Cambria Math"/>
                      </w:rPr>
                      <m:t>CV2</m:t>
                    </m:r>
                  </m:sub>
                </m:sSub>
                <m:r>
                  <m:rPr>
                    <m:sty m:val="p"/>
                  </m:rPr>
                  <w:rPr>
                    <w:rFonts w:ascii="Cambria Math" w:eastAsia="Cambria Math" w:hAnsi="Cambria Math"/>
                  </w:rPr>
                  <m:t>=</m:t>
                </m:r>
                <m:sSub>
                  <m:sSubPr>
                    <m:ctrlPr>
                      <w:rPr>
                        <w:rFonts w:ascii="Cambria Math" w:hAnsi="Cambria Math"/>
                      </w:rPr>
                    </m:ctrlPr>
                  </m:sSubPr>
                  <m:e>
                    <m:r>
                      <m:rPr>
                        <m:sty m:val="p"/>
                      </m:rPr>
                      <w:rPr>
                        <w:rFonts w:ascii="Cambria Math" w:eastAsia="Cambria Math" w:hAnsi="Cambria Math"/>
                      </w:rPr>
                      <m:t>M</m:t>
                    </m:r>
                  </m:e>
                  <m:sub>
                    <m:r>
                      <m:rPr>
                        <m:sty m:val="p"/>
                      </m:rPr>
                      <w:rPr>
                        <w:rFonts w:ascii="Cambria Math" w:eastAsia="Cambria Math" w:hAnsi="Cambria Math"/>
                      </w:rPr>
                      <m:t>CV1</m:t>
                    </m:r>
                  </m:sub>
                </m:sSub>
                <m:r>
                  <m:rPr>
                    <m:sty m:val="p"/>
                  </m:rPr>
                  <w:rPr>
                    <w:rFonts w:ascii="Cambria Math" w:eastAsia="Cambria Math" w:hAnsi="Cambria Math"/>
                  </w:rPr>
                  <m:t>=56372.85N·mm</m:t>
                </m:r>
              </m:oMath>
            </m:oMathPara>
          </w:p>
          <w:p w14:paraId="197BA2C4" w14:textId="62FA4CDD" w:rsidR="00A83704" w:rsidRPr="00BC1062" w:rsidRDefault="00A83704" w:rsidP="00A83704">
            <w:pPr>
              <w:ind w:firstLineChars="200" w:firstLine="480"/>
              <w:rPr>
                <w:iCs/>
              </w:rPr>
            </w:pPr>
            <w:r w:rsidRPr="00BC1062">
              <w:rPr>
                <w:sz w:val="24"/>
              </w:rPr>
              <w:t>分别作水平面的弯矩图（图</w:t>
            </w:r>
            <w:r w:rsidR="00023E19" w:rsidRPr="00BC1062">
              <w:rPr>
                <w:sz w:val="24"/>
              </w:rPr>
              <w:t>3</w:t>
            </w:r>
            <w:r w:rsidRPr="00BC1062">
              <w:rPr>
                <w:sz w:val="24"/>
              </w:rPr>
              <w:t>）和垂直</w:t>
            </w:r>
            <w:r w:rsidRPr="00BC1062">
              <w:rPr>
                <w:iCs/>
                <w:sz w:val="24"/>
              </w:rPr>
              <w:t>面弯矩图（图</w:t>
            </w:r>
            <w:r w:rsidRPr="00BC1062">
              <w:rPr>
                <w:iCs/>
                <w:sz w:val="24"/>
              </w:rPr>
              <w:t>c</w:t>
            </w:r>
            <w:r w:rsidRPr="00BC1062">
              <w:rPr>
                <w:iCs/>
                <w:sz w:val="24"/>
              </w:rPr>
              <w:t>）</w:t>
            </w:r>
          </w:p>
          <w:p w14:paraId="371FF166" w14:textId="77777777" w:rsidR="00A83704" w:rsidRPr="00BC1062" w:rsidRDefault="00A83704" w:rsidP="00A83704">
            <w:pPr>
              <w:ind w:firstLineChars="200" w:firstLine="480"/>
              <w:rPr>
                <w:iCs/>
              </w:rPr>
            </w:pPr>
            <w:r w:rsidRPr="00BC1062">
              <w:rPr>
                <w:iCs/>
                <w:sz w:val="24"/>
              </w:rPr>
              <w:t>截面</w:t>
            </w:r>
            <w:r w:rsidRPr="00BC1062">
              <w:rPr>
                <w:iCs/>
                <w:sz w:val="24"/>
              </w:rPr>
              <w:t>B</w:t>
            </w:r>
            <w:r w:rsidRPr="00BC1062">
              <w:rPr>
                <w:iCs/>
                <w:sz w:val="24"/>
              </w:rPr>
              <w:t>处的合成弯矩</w:t>
            </w:r>
          </w:p>
          <w:p w14:paraId="5F7CB8BC" w14:textId="591E73C8" w:rsidR="00A83704" w:rsidRPr="00BC1062" w:rsidRDefault="00000000" w:rsidP="00A83704">
            <w:pPr>
              <w:pStyle w:val="aa"/>
              <w:spacing w:after="0"/>
              <w:ind w:firstLine="480"/>
              <w:rPr>
                <w:iCs/>
              </w:rPr>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B</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BH</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BV</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iCs/>
                      </w:rPr>
                    </m:ctrlPr>
                  </m:radPr>
                  <m:deg/>
                  <m:e>
                    <m:sSup>
                      <m:sSupPr>
                        <m:ctrlPr>
                          <w:rPr>
                            <w:rFonts w:ascii="Cambria Math" w:hAnsi="Cambria Math"/>
                            <w:iCs/>
                          </w:rPr>
                        </m:ctrlPr>
                      </m:sSupPr>
                      <m:e>
                        <m:r>
                          <m:rPr>
                            <m:sty m:val="p"/>
                          </m:rPr>
                          <w:rPr>
                            <w:rFonts w:ascii="Cambria Math" w:eastAsia="Cambria Math" w:hAnsi="Cambria Math"/>
                          </w:rPr>
                          <m:t>0</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iCs/>
                          </w:rPr>
                        </m:ctrlPr>
                      </m:sSupPr>
                      <m:e>
                        <m:r>
                          <m:rPr>
                            <m:sty m:val="p"/>
                          </m:rPr>
                          <w:rPr>
                            <w:rFonts w:ascii="Cambria Math" w:eastAsia="Cambria Math" w:hAnsi="Cambria Math"/>
                          </w:rPr>
                          <m:t>78505.56</m:t>
                        </m:r>
                      </m:e>
                      <m:sup>
                        <m:r>
                          <m:rPr>
                            <m:sty m:val="p"/>
                          </m:rPr>
                          <w:rPr>
                            <w:rFonts w:ascii="Cambria Math" w:eastAsia="Cambria Math" w:hAnsi="Cambria Math"/>
                          </w:rPr>
                          <m:t>2</m:t>
                        </m:r>
                      </m:sup>
                    </m:sSup>
                  </m:e>
                </m:rad>
                <m:r>
                  <m:rPr>
                    <m:sty m:val="p"/>
                  </m:rPr>
                  <w:rPr>
                    <w:rFonts w:ascii="Cambria Math" w:eastAsia="Cambria Math" w:hAnsi="Cambria Math"/>
                  </w:rPr>
                  <m:t>=78505.56N·mm</m:t>
                </m:r>
              </m:oMath>
            </m:oMathPara>
          </w:p>
          <w:p w14:paraId="4EC7E69A" w14:textId="77777777" w:rsidR="00A83704" w:rsidRPr="00BC1062" w:rsidRDefault="00A83704" w:rsidP="00A83704">
            <w:pPr>
              <w:ind w:firstLineChars="200" w:firstLine="480"/>
              <w:rPr>
                <w:iCs/>
              </w:rPr>
            </w:pPr>
            <w:r w:rsidRPr="00BC1062">
              <w:rPr>
                <w:iCs/>
                <w:sz w:val="24"/>
              </w:rPr>
              <w:t>截面</w:t>
            </w:r>
            <w:r w:rsidRPr="00BC1062">
              <w:rPr>
                <w:iCs/>
                <w:sz w:val="24"/>
              </w:rPr>
              <w:t>C</w:t>
            </w:r>
            <w:r w:rsidRPr="00BC1062">
              <w:rPr>
                <w:iCs/>
                <w:sz w:val="24"/>
              </w:rPr>
              <w:t>处的合成弯矩</w:t>
            </w:r>
          </w:p>
          <w:p w14:paraId="65E687C5" w14:textId="2EF31C52"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C1</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CH1</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CV1</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47036.94</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56372.85</m:t>
                        </m:r>
                      </m:e>
                      <m:sup>
                        <m:r>
                          <m:rPr>
                            <m:sty m:val="p"/>
                          </m:rPr>
                          <w:rPr>
                            <w:rFonts w:ascii="Cambria Math" w:eastAsia="Cambria Math" w:hAnsi="Cambria Math"/>
                          </w:rPr>
                          <m:t>2</m:t>
                        </m:r>
                      </m:sup>
                    </m:sSup>
                  </m:e>
                </m:rad>
                <m:r>
                  <m:rPr>
                    <m:sty m:val="p"/>
                  </m:rPr>
                  <w:rPr>
                    <w:rFonts w:ascii="Cambria Math" w:eastAsia="Cambria Math" w:hAnsi="Cambria Math"/>
                  </w:rPr>
                  <m:t>=73419.15N·mm</m:t>
                </m:r>
              </m:oMath>
            </m:oMathPara>
          </w:p>
          <w:p w14:paraId="57F38B00" w14:textId="37A7EFAB"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C2</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CH2</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CV2</m:t>
                        </m:r>
                      </m:sub>
                      <m:sup>
                        <m:r>
                          <w:rPr>
                            <w:rFonts w:ascii="Cambria Math" w:eastAsia="Cambria Math" w:hAnsi="Cambria Math"/>
                          </w:rPr>
                          <m:t>2</m:t>
                        </m:r>
                      </m:sup>
                    </m:sSubSup>
                  </m:e>
                </m:rad>
                <m: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47036.94</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56372.85</m:t>
                        </m:r>
                      </m:e>
                      <m:sup>
                        <m:r>
                          <m:rPr>
                            <m:sty m:val="p"/>
                          </m:rPr>
                          <w:rPr>
                            <w:rFonts w:ascii="Cambria Math" w:eastAsia="Cambria Math" w:hAnsi="Cambria Math"/>
                          </w:rPr>
                          <m:t>2</m:t>
                        </m:r>
                      </m:sup>
                    </m:sSup>
                  </m:e>
                </m:rad>
                <m:r>
                  <m:rPr>
                    <m:sty m:val="p"/>
                  </m:rPr>
                  <w:rPr>
                    <w:rFonts w:ascii="Cambria Math" w:eastAsia="Cambria Math" w:hAnsi="Cambria Math"/>
                  </w:rPr>
                  <m:t>=73419.15N·mm</m:t>
                </m:r>
              </m:oMath>
            </m:oMathPara>
          </w:p>
          <w:p w14:paraId="35285133" w14:textId="4EE42DE7" w:rsidR="00A83704" w:rsidRPr="00BC1062" w:rsidRDefault="00A83704" w:rsidP="00A83704">
            <w:pPr>
              <w:ind w:firstLineChars="200" w:firstLine="480"/>
            </w:pPr>
            <w:r w:rsidRPr="00BC1062">
              <w:rPr>
                <w:sz w:val="24"/>
              </w:rPr>
              <w:lastRenderedPageBreak/>
              <w:t>作合成弯矩图（图</w:t>
            </w:r>
            <w:r w:rsidR="00023E19" w:rsidRPr="00BC1062">
              <w:rPr>
                <w:sz w:val="24"/>
              </w:rPr>
              <w:t>3</w:t>
            </w:r>
            <w:r w:rsidRPr="00BC1062">
              <w:rPr>
                <w:sz w:val="24"/>
              </w:rPr>
              <w:t>）</w:t>
            </w:r>
          </w:p>
          <w:p w14:paraId="66BFCEF7" w14:textId="77777777" w:rsidR="00A83704" w:rsidRPr="00BC1062" w:rsidRDefault="00A83704" w:rsidP="00A83704">
            <w:pPr>
              <w:ind w:firstLineChars="200" w:firstLine="480"/>
            </w:pPr>
            <w:r w:rsidRPr="00BC1062">
              <w:rPr>
                <w:i/>
                <w:iCs/>
                <w:sz w:val="24"/>
              </w:rPr>
              <w:t>T</w:t>
            </w:r>
            <w:r w:rsidRPr="00BC1062">
              <w:rPr>
                <w:sz w:val="24"/>
              </w:rPr>
              <w:t>=46648N·mm</w:t>
            </w:r>
          </w:p>
          <w:p w14:paraId="6773D7D5" w14:textId="7E86EA42" w:rsidR="00A83704" w:rsidRPr="00BC1062" w:rsidRDefault="00A83704" w:rsidP="00A83704">
            <w:pPr>
              <w:ind w:firstLineChars="200" w:firstLine="480"/>
            </w:pPr>
            <w:r w:rsidRPr="00BC1062">
              <w:rPr>
                <w:sz w:val="24"/>
              </w:rPr>
              <w:t>作转矩图（图</w:t>
            </w:r>
            <w:r w:rsidR="00023E19" w:rsidRPr="00BC1062">
              <w:rPr>
                <w:sz w:val="24"/>
              </w:rPr>
              <w:t>3</w:t>
            </w:r>
            <w:r w:rsidRPr="00BC1062">
              <w:rPr>
                <w:sz w:val="24"/>
              </w:rPr>
              <w:t>）</w:t>
            </w:r>
          </w:p>
          <w:p w14:paraId="622BFB1E" w14:textId="77777777" w:rsidR="00A83704" w:rsidRPr="00BC1062" w:rsidRDefault="00A83704" w:rsidP="00A83704">
            <w:pPr>
              <w:ind w:firstLineChars="200" w:firstLine="480"/>
            </w:pPr>
            <w:r w:rsidRPr="00BC1062">
              <w:rPr>
                <w:sz w:val="24"/>
              </w:rPr>
              <w:t>计算当量弯矩</w:t>
            </w:r>
          </w:p>
          <w:p w14:paraId="4C4D8796" w14:textId="1FFC27E2"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eA</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A</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0.6×46648</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0</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0.6×46648</m:t>
                            </m:r>
                          </m:e>
                        </m:d>
                      </m:e>
                      <m:sup>
                        <m:r>
                          <m:rPr>
                            <m:sty m:val="p"/>
                          </m:rPr>
                          <w:rPr>
                            <w:rFonts w:ascii="Cambria Math" w:eastAsia="Cambria Math" w:hAnsi="Cambria Math"/>
                          </w:rPr>
                          <m:t>2</m:t>
                        </m:r>
                      </m:sup>
                    </m:sSup>
                  </m:e>
                </m:rad>
                <m:r>
                  <m:rPr>
                    <m:sty m:val="p"/>
                  </m:rPr>
                  <w:rPr>
                    <w:rFonts w:ascii="Cambria Math" w:eastAsia="Cambria Math" w:hAnsi="Cambria Math"/>
                  </w:rPr>
                  <m:t>=27988.8N·mm</m:t>
                </m:r>
              </m:oMath>
            </m:oMathPara>
          </w:p>
          <w:p w14:paraId="55576F97" w14:textId="57B9E2BB"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eB</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B</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0.6×46648</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78505.56</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0.6×46648</m:t>
                            </m:r>
                          </m:e>
                        </m:d>
                      </m:e>
                      <m:sup>
                        <m:r>
                          <m:rPr>
                            <m:sty m:val="p"/>
                          </m:rPr>
                          <w:rPr>
                            <w:rFonts w:ascii="Cambria Math" w:eastAsia="Cambria Math" w:hAnsi="Cambria Math"/>
                          </w:rPr>
                          <m:t>2</m:t>
                        </m:r>
                      </m:sup>
                    </m:sSup>
                  </m:e>
                </m:rad>
                <m:r>
                  <m:rPr>
                    <m:sty m:val="p"/>
                  </m:rPr>
                  <w:rPr>
                    <w:rFonts w:ascii="Cambria Math" w:eastAsia="Cambria Math" w:hAnsi="Cambria Math"/>
                  </w:rPr>
                  <m:t>=83345.64N·mm</m:t>
                </m:r>
              </m:oMath>
            </m:oMathPara>
          </w:p>
          <w:p w14:paraId="1660D57D" w14:textId="472DC960" w:rsidR="00A83704" w:rsidRPr="00BC1062" w:rsidRDefault="00000000" w:rsidP="00A83704">
            <w:pPr>
              <w:pStyle w:val="aa"/>
              <w:spacing w:after="0"/>
              <w:ind w:firstLine="480"/>
              <w:rPr>
                <w:iCs/>
              </w:rPr>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eC1</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C1</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0.6×46648</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iCs/>
                      </w:rPr>
                    </m:ctrlPr>
                  </m:radPr>
                  <m:deg/>
                  <m:e>
                    <m:sSup>
                      <m:sSupPr>
                        <m:ctrlPr>
                          <w:rPr>
                            <w:rFonts w:ascii="Cambria Math" w:hAnsi="Cambria Math"/>
                            <w:iCs/>
                          </w:rPr>
                        </m:ctrlPr>
                      </m:sSupPr>
                      <m:e>
                        <m:r>
                          <m:rPr>
                            <m:sty m:val="p"/>
                          </m:rPr>
                          <w:rPr>
                            <w:rFonts w:ascii="Cambria Math" w:eastAsia="Cambria Math" w:hAnsi="Cambria Math"/>
                          </w:rPr>
                          <m:t>73419.15</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iCs/>
                          </w:rPr>
                        </m:ctrlPr>
                      </m:sSupPr>
                      <m:e>
                        <m:d>
                          <m:dPr>
                            <m:ctrlPr>
                              <w:rPr>
                                <w:rFonts w:ascii="Cambria Math" w:eastAsia="Cambria Math" w:hAnsi="Cambria Math"/>
                                <w:iCs/>
                              </w:rPr>
                            </m:ctrlPr>
                          </m:dPr>
                          <m:e>
                            <m:r>
                              <m:rPr>
                                <m:sty m:val="p"/>
                              </m:rPr>
                              <w:rPr>
                                <w:rFonts w:ascii="Cambria Math" w:eastAsia="Cambria Math" w:hAnsi="Cambria Math"/>
                              </w:rPr>
                              <m:t>0.6×46648</m:t>
                            </m:r>
                          </m:e>
                        </m:d>
                      </m:e>
                      <m:sup>
                        <m:r>
                          <m:rPr>
                            <m:sty m:val="p"/>
                          </m:rPr>
                          <w:rPr>
                            <w:rFonts w:ascii="Cambria Math" w:eastAsia="Cambria Math" w:hAnsi="Cambria Math"/>
                          </w:rPr>
                          <m:t>2</m:t>
                        </m:r>
                      </m:sup>
                    </m:sSup>
                  </m:e>
                </m:rad>
                <m:r>
                  <m:rPr>
                    <m:sty m:val="p"/>
                  </m:rPr>
                  <w:rPr>
                    <w:rFonts w:ascii="Cambria Math" w:eastAsia="Cambria Math" w:hAnsi="Cambria Math"/>
                  </w:rPr>
                  <m:t>=78573.18N·mm</m:t>
                </m:r>
              </m:oMath>
            </m:oMathPara>
          </w:p>
          <w:p w14:paraId="1BEAE9E3" w14:textId="50C24223"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eC2</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C2</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0.6×46648</m:t>
                            </m:r>
                          </m:e>
                        </m:d>
                      </m:e>
                      <m:sup>
                        <m:r>
                          <w:rPr>
                            <w:rFonts w:ascii="Cambria Math" w:eastAsia="Cambria Math" w:hAnsi="Cambria Math"/>
                          </w:rPr>
                          <m:t>2</m:t>
                        </m:r>
                      </m:sup>
                    </m:sSup>
                  </m:e>
                </m:rad>
                <m: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73419.15</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0.6×46648</m:t>
                            </m:r>
                          </m:e>
                        </m:d>
                      </m:e>
                      <m:sup>
                        <m:r>
                          <m:rPr>
                            <m:sty m:val="p"/>
                          </m:rPr>
                          <w:rPr>
                            <w:rFonts w:ascii="Cambria Math" w:eastAsia="Cambria Math" w:hAnsi="Cambria Math"/>
                          </w:rPr>
                          <m:t>2</m:t>
                        </m:r>
                      </m:sup>
                    </m:sSup>
                  </m:e>
                </m:rad>
                <m:r>
                  <m:rPr>
                    <m:sty m:val="p"/>
                  </m:rPr>
                  <w:rPr>
                    <w:rFonts w:ascii="Cambria Math" w:eastAsia="Cambria Math" w:hAnsi="Cambria Math"/>
                  </w:rPr>
                  <m:t>=78573.18N·mm</m:t>
                </m:r>
              </m:oMath>
            </m:oMathPara>
          </w:p>
          <w:p w14:paraId="06283B9E" w14:textId="77777777" w:rsidR="00A83704" w:rsidRPr="00BC1062" w:rsidRDefault="00A83704" w:rsidP="00A83704">
            <w:pPr>
              <w:keepNext/>
              <w:adjustRightInd w:val="0"/>
            </w:pPr>
            <w:r w:rsidRPr="00BC1062">
              <w:rPr>
                <w:noProof/>
              </w:rPr>
              <w:drawing>
                <wp:inline distT="0" distB="0" distL="0" distR="0" wp14:anchorId="0AEC4860" wp14:editId="0EBE6F77">
                  <wp:extent cx="4356037" cy="5306060"/>
                  <wp:effectExtent l="0" t="0" r="0" b="0"/>
                  <wp:docPr id="16879177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7">
                            <a:extLst>
                              <a:ext uri="{28A0092B-C50C-407E-A947-70E740481C1C}">
                                <a14:useLocalDpi xmlns:a14="http://schemas.microsoft.com/office/drawing/2010/main" val="0"/>
                              </a:ext>
                            </a:extLst>
                          </a:blip>
                          <a:srcRect l="8411"/>
                          <a:stretch>
                            <a:fillRect/>
                          </a:stretch>
                        </pic:blipFill>
                        <pic:spPr bwMode="auto">
                          <a:xfrm>
                            <a:off x="0" y="0"/>
                            <a:ext cx="4363033" cy="5314582"/>
                          </a:xfrm>
                          <a:prstGeom prst="rect">
                            <a:avLst/>
                          </a:prstGeom>
                          <a:noFill/>
                          <a:ln>
                            <a:noFill/>
                          </a:ln>
                          <a:extLst>
                            <a:ext uri="{53640926-AAD7-44D8-BBD7-CCE9431645EC}">
                              <a14:shadowObscured xmlns:a14="http://schemas.microsoft.com/office/drawing/2010/main"/>
                            </a:ext>
                          </a:extLst>
                        </pic:spPr>
                      </pic:pic>
                    </a:graphicData>
                  </a:graphic>
                </wp:inline>
              </w:drawing>
            </w:r>
          </w:p>
          <w:p w14:paraId="1E1B7C43" w14:textId="133CE975" w:rsidR="00A83704" w:rsidRPr="00BC1062" w:rsidRDefault="00A83704" w:rsidP="00A83704">
            <w:pPr>
              <w:pStyle w:val="af"/>
              <w:jc w:val="center"/>
              <w:rPr>
                <w:rFonts w:ascii="Times New Roman" w:eastAsiaTheme="minorEastAsia" w:hAnsi="Times New Roman" w:cs="Times New Roman"/>
              </w:rPr>
            </w:pPr>
            <w:r w:rsidRPr="00BC1062">
              <w:rPr>
                <w:rFonts w:ascii="Times New Roman" w:eastAsiaTheme="minorEastAsia" w:hAnsi="Times New Roman" w:cs="Times New Roman"/>
              </w:rPr>
              <w:t>图</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图</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3</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sz w:val="21"/>
                <w:szCs w:val="21"/>
              </w:rPr>
              <w:t>高速轴载荷分析图</w:t>
            </w:r>
          </w:p>
          <w:p w14:paraId="48B65965" w14:textId="77777777" w:rsidR="00A83704" w:rsidRPr="00BC1062" w:rsidRDefault="00A83704" w:rsidP="00A83704">
            <w:pPr>
              <w:ind w:firstLineChars="200" w:firstLine="480"/>
            </w:pPr>
            <w:r w:rsidRPr="00BC1062">
              <w:rPr>
                <w:sz w:val="24"/>
              </w:rPr>
              <w:t>1)</w:t>
            </w:r>
            <w:r w:rsidRPr="00BC1062">
              <w:rPr>
                <w:sz w:val="24"/>
              </w:rPr>
              <w:t>校核轴的强度</w:t>
            </w:r>
          </w:p>
          <w:p w14:paraId="16904911" w14:textId="77777777" w:rsidR="00A83704" w:rsidRPr="00BC1062" w:rsidRDefault="00A83704" w:rsidP="00A83704">
            <w:pPr>
              <w:ind w:firstLineChars="200" w:firstLine="480"/>
            </w:pPr>
            <w:r w:rsidRPr="00BC1062">
              <w:rPr>
                <w:sz w:val="24"/>
              </w:rPr>
              <w:t>因</w:t>
            </w:r>
            <w:r w:rsidRPr="00BC1062">
              <w:rPr>
                <w:sz w:val="24"/>
              </w:rPr>
              <w:t>B</w:t>
            </w:r>
            <w:r w:rsidRPr="00BC1062">
              <w:rPr>
                <w:sz w:val="24"/>
              </w:rPr>
              <w:t>右侧弯矩大，且作用有转矩，故</w:t>
            </w:r>
            <w:r w:rsidRPr="00BC1062">
              <w:rPr>
                <w:sz w:val="24"/>
              </w:rPr>
              <w:t>B</w:t>
            </w:r>
            <w:r w:rsidRPr="00BC1062">
              <w:rPr>
                <w:sz w:val="24"/>
              </w:rPr>
              <w:t>右侧为危险剖面</w:t>
            </w:r>
          </w:p>
          <w:p w14:paraId="384FCEB1" w14:textId="77777777" w:rsidR="00A83704" w:rsidRPr="00BC1062" w:rsidRDefault="00A83704" w:rsidP="00A83704">
            <w:pPr>
              <w:ind w:firstLineChars="200" w:firstLine="480"/>
            </w:pPr>
            <w:r w:rsidRPr="00BC1062">
              <w:rPr>
                <w:sz w:val="24"/>
              </w:rPr>
              <w:lastRenderedPageBreak/>
              <w:t>抗弯截面系数为</w:t>
            </w:r>
          </w:p>
          <w:p w14:paraId="68B93B02" w14:textId="77777777" w:rsidR="00A83704" w:rsidRPr="00BC1062" w:rsidRDefault="00A83704" w:rsidP="00A83704">
            <w:pPr>
              <w:pStyle w:val="aa"/>
              <w:spacing w:after="0"/>
              <w:ind w:firstLine="480"/>
            </w:pPr>
            <m:oMathPara>
              <m:oMath>
                <m:r>
                  <w:rPr>
                    <w:rFonts w:ascii="Cambria Math" w:eastAsia="Cambria Math" w:hAnsi="Cambria Math"/>
                  </w:rPr>
                  <m:t>W=</m:t>
                </m:r>
                <m:f>
                  <m:fPr>
                    <m:ctrlPr>
                      <w:rPr>
                        <w:rFonts w:ascii="Cambria Math" w:eastAsia="Cambria Math" w:hAnsi="Cambria Math"/>
                        <w:i/>
                        <w:iCs/>
                      </w:rPr>
                    </m:ctrlPr>
                  </m:fPr>
                  <m:num>
                    <m:r>
                      <w:rPr>
                        <w:rFonts w:ascii="Cambria Math" w:eastAsia="Cambria Math" w:hAnsi="Cambria Math"/>
                      </w:rPr>
                      <m:t xml:space="preserve">π </m:t>
                    </m:r>
                    <m:sSup>
                      <m:sSupPr>
                        <m:ctrlPr>
                          <w:rPr>
                            <w:rFonts w:ascii="Cambria Math" w:hAnsi="Cambria Math"/>
                            <w:i/>
                            <w:iCs/>
                          </w:rPr>
                        </m:ctrlPr>
                      </m:sSupPr>
                      <m:e>
                        <m:r>
                          <w:rPr>
                            <w:rFonts w:ascii="Cambria Math" w:eastAsia="Cambria Math" w:hAnsi="Cambria Math"/>
                          </w:rPr>
                          <m:t>d</m:t>
                        </m:r>
                      </m:e>
                      <m:sup>
                        <m:r>
                          <w:rPr>
                            <w:rFonts w:ascii="Cambria Math" w:eastAsia="Cambria Math" w:hAnsi="Cambria Math"/>
                          </w:rPr>
                          <m:t>3</m:t>
                        </m:r>
                      </m:sup>
                    </m:sSup>
                  </m:num>
                  <m:den>
                    <m:r>
                      <w:rPr>
                        <w:rFonts w:ascii="Cambria Math" w:eastAsia="Cambria Math" w:hAnsi="Cambria Math"/>
                      </w:rPr>
                      <m:t>32</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π×</m:t>
                    </m:r>
                    <m:sSup>
                      <m:sSupPr>
                        <m:ctrlPr>
                          <w:rPr>
                            <w:rFonts w:ascii="Cambria Math" w:hAnsi="Cambria Math"/>
                            <w:i/>
                            <w:iCs/>
                          </w:rPr>
                        </m:ctrlPr>
                      </m:sSupPr>
                      <m:e>
                        <m:r>
                          <w:rPr>
                            <w:rFonts w:ascii="Cambria Math" w:eastAsia="Cambria Math" w:hAnsi="Cambria Math"/>
                          </w:rPr>
                          <m:t>25</m:t>
                        </m:r>
                      </m:e>
                      <m:sup>
                        <m:r>
                          <w:rPr>
                            <w:rFonts w:ascii="Cambria Math" w:eastAsia="Cambria Math" w:hAnsi="Cambria Math"/>
                          </w:rPr>
                          <m:t>3</m:t>
                        </m:r>
                      </m:sup>
                    </m:sSup>
                  </m:num>
                  <m:den>
                    <m:r>
                      <w:rPr>
                        <w:rFonts w:ascii="Cambria Math" w:eastAsia="Cambria Math" w:hAnsi="Cambria Math"/>
                      </w:rPr>
                      <m:t>32</m:t>
                    </m:r>
                  </m:den>
                </m:f>
                <m:r>
                  <m:rPr>
                    <m:sty m:val="p"/>
                  </m:rPr>
                  <w:rPr>
                    <w:rFonts w:ascii="Cambria Math" w:eastAsia="Cambria Math" w:hAnsi="Cambria Math"/>
                  </w:rPr>
                  <m:t>=1533.98mm³</m:t>
                </m:r>
              </m:oMath>
            </m:oMathPara>
          </w:p>
          <w:p w14:paraId="2519AC59" w14:textId="77777777" w:rsidR="00A83704" w:rsidRPr="00BC1062" w:rsidRDefault="00A83704" w:rsidP="00A83704">
            <w:pPr>
              <w:ind w:firstLineChars="200" w:firstLine="480"/>
            </w:pPr>
            <w:proofErr w:type="gramStart"/>
            <w:r w:rsidRPr="00BC1062">
              <w:rPr>
                <w:sz w:val="24"/>
              </w:rPr>
              <w:t>抗扭截面</w:t>
            </w:r>
            <w:proofErr w:type="gramEnd"/>
            <w:r w:rsidRPr="00BC1062">
              <w:rPr>
                <w:sz w:val="24"/>
              </w:rPr>
              <w:t>系数为</w:t>
            </w:r>
          </w:p>
          <w:p w14:paraId="64F58608" w14:textId="77777777"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W</m:t>
                    </m:r>
                  </m:e>
                  <m:sub>
                    <m:r>
                      <w:rPr>
                        <w:rFonts w:ascii="Cambria Math" w:eastAsia="Cambria Math" w:hAnsi="Cambria Math"/>
                      </w:rPr>
                      <m:t>T</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 xml:space="preserve">π </m:t>
                    </m:r>
                    <m:sSup>
                      <m:sSupPr>
                        <m:ctrlPr>
                          <w:rPr>
                            <w:rFonts w:ascii="Cambria Math" w:hAnsi="Cambria Math"/>
                            <w:i/>
                            <w:iCs/>
                          </w:rPr>
                        </m:ctrlPr>
                      </m:sSupPr>
                      <m:e>
                        <m:r>
                          <w:rPr>
                            <w:rFonts w:ascii="Cambria Math" w:eastAsia="Cambria Math" w:hAnsi="Cambria Math"/>
                          </w:rPr>
                          <m:t>d</m:t>
                        </m:r>
                      </m:e>
                      <m:sup>
                        <m:r>
                          <w:rPr>
                            <w:rFonts w:ascii="Cambria Math" w:eastAsia="Cambria Math" w:hAnsi="Cambria Math"/>
                          </w:rPr>
                          <m:t>3</m:t>
                        </m:r>
                      </m:sup>
                    </m:sSup>
                  </m:num>
                  <m:den>
                    <m:r>
                      <w:rPr>
                        <w:rFonts w:ascii="Cambria Math" w:eastAsia="Cambria Math" w:hAnsi="Cambria Math"/>
                      </w:rPr>
                      <m:t>16</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π×</m:t>
                    </m:r>
                    <m:sSup>
                      <m:sSupPr>
                        <m:ctrlPr>
                          <w:rPr>
                            <w:rFonts w:ascii="Cambria Math" w:hAnsi="Cambria Math"/>
                            <w:i/>
                            <w:iCs/>
                          </w:rPr>
                        </m:ctrlPr>
                      </m:sSupPr>
                      <m:e>
                        <m:r>
                          <w:rPr>
                            <w:rFonts w:ascii="Cambria Math" w:eastAsia="Cambria Math" w:hAnsi="Cambria Math"/>
                          </w:rPr>
                          <m:t>25</m:t>
                        </m:r>
                      </m:e>
                      <m:sup>
                        <m:r>
                          <w:rPr>
                            <w:rFonts w:ascii="Cambria Math" w:eastAsia="Cambria Math" w:hAnsi="Cambria Math"/>
                          </w:rPr>
                          <m:t>3</m:t>
                        </m:r>
                      </m:sup>
                    </m:sSup>
                  </m:num>
                  <m:den>
                    <m:r>
                      <w:rPr>
                        <w:rFonts w:ascii="Cambria Math" w:eastAsia="Cambria Math" w:hAnsi="Cambria Math"/>
                      </w:rPr>
                      <m:t>16</m:t>
                    </m:r>
                  </m:den>
                </m:f>
                <m:r>
                  <m:rPr>
                    <m:sty m:val="p"/>
                  </m:rPr>
                  <w:rPr>
                    <w:rFonts w:ascii="Cambria Math" w:eastAsia="Cambria Math" w:hAnsi="Cambria Math"/>
                  </w:rPr>
                  <m:t>=3067.96mm³</m:t>
                </m:r>
              </m:oMath>
            </m:oMathPara>
          </w:p>
          <w:p w14:paraId="3A23C77C" w14:textId="77777777" w:rsidR="00A83704" w:rsidRPr="00BC1062" w:rsidRDefault="00A83704" w:rsidP="00A83704">
            <w:pPr>
              <w:ind w:firstLineChars="200" w:firstLine="480"/>
            </w:pPr>
            <w:r w:rsidRPr="00BC1062">
              <w:rPr>
                <w:sz w:val="24"/>
              </w:rPr>
              <w:t>最大弯曲应力为</w:t>
            </w:r>
          </w:p>
          <w:p w14:paraId="09A8AD14" w14:textId="77777777" w:rsidR="00A83704" w:rsidRPr="00BC1062" w:rsidRDefault="00A83704" w:rsidP="00A83704">
            <w:pPr>
              <w:pStyle w:val="aa"/>
              <w:spacing w:after="0"/>
              <w:ind w:firstLine="480"/>
            </w:pPr>
            <m:oMathPara>
              <m:oMath>
                <m:r>
                  <w:rPr>
                    <w:rFonts w:ascii="Cambria Math" w:eastAsia="Cambria Math" w:hAnsi="Cambria Math"/>
                  </w:rPr>
                  <m:t>σ=</m:t>
                </m:r>
                <m:f>
                  <m:fPr>
                    <m:ctrlPr>
                      <w:rPr>
                        <w:rFonts w:ascii="Cambria Math" w:eastAsia="Cambria Math" w:hAnsi="Cambria Math"/>
                        <w:i/>
                        <w:iCs/>
                      </w:rPr>
                    </m:ctrlPr>
                  </m:fPr>
                  <m:num>
                    <m:r>
                      <w:rPr>
                        <w:rFonts w:ascii="Cambria Math" w:eastAsia="Cambria Math" w:hAnsi="Cambria Math"/>
                      </w:rPr>
                      <m:t>M</m:t>
                    </m:r>
                  </m:num>
                  <m:den>
                    <m:r>
                      <w:rPr>
                        <w:rFonts w:ascii="Cambria Math" w:eastAsia="Cambria Math" w:hAnsi="Cambria Math"/>
                      </w:rPr>
                      <m:t>W</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78505.56</m:t>
                    </m:r>
                  </m:num>
                  <m:den>
                    <m:r>
                      <m:rPr>
                        <m:sty m:val="p"/>
                      </m:rPr>
                      <w:rPr>
                        <w:rFonts w:ascii="Cambria Math" w:eastAsia="Cambria Math" w:hAnsi="Cambria Math"/>
                      </w:rPr>
                      <m:t>1533.98</m:t>
                    </m:r>
                  </m:den>
                </m:f>
                <m:r>
                  <m:rPr>
                    <m:sty m:val="p"/>
                  </m:rPr>
                  <w:rPr>
                    <w:rFonts w:ascii="Cambria Math" w:eastAsia="Cambria Math" w:hAnsi="Cambria Math"/>
                  </w:rPr>
                  <m:t>=51.18MPa</m:t>
                </m:r>
              </m:oMath>
            </m:oMathPara>
          </w:p>
          <w:p w14:paraId="27048141" w14:textId="77777777" w:rsidR="00A83704" w:rsidRPr="00BC1062" w:rsidRDefault="00A83704" w:rsidP="00A83704">
            <w:pPr>
              <w:ind w:firstLineChars="200" w:firstLine="480"/>
            </w:pPr>
            <w:r w:rsidRPr="00BC1062">
              <w:rPr>
                <w:sz w:val="24"/>
              </w:rPr>
              <w:t>剪切应力为</w:t>
            </w:r>
          </w:p>
          <w:p w14:paraId="72DF5BCC" w14:textId="77777777" w:rsidR="00A83704" w:rsidRPr="00BC1062" w:rsidRDefault="00A83704" w:rsidP="00A83704">
            <w:pPr>
              <w:pStyle w:val="aa"/>
              <w:spacing w:after="0"/>
              <w:ind w:firstLine="480"/>
            </w:pPr>
            <m:oMathPara>
              <m:oMath>
                <m:r>
                  <w:rPr>
                    <w:rFonts w:ascii="Cambria Math" w:eastAsia="Cambria Math" w:hAnsi="Cambria Math"/>
                  </w:rPr>
                  <m:t>τ=</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W</m:t>
                        </m:r>
                      </m:e>
                      <m:sub>
                        <m:r>
                          <w:rPr>
                            <w:rFonts w:ascii="Cambria Math" w:eastAsia="Cambria Math" w:hAnsi="Cambria Math"/>
                          </w:rPr>
                          <m:t>T</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46648</m:t>
                    </m:r>
                  </m:num>
                  <m:den>
                    <m:r>
                      <m:rPr>
                        <m:sty m:val="p"/>
                      </m:rPr>
                      <w:rPr>
                        <w:rFonts w:ascii="Cambria Math" w:eastAsia="Cambria Math" w:hAnsi="Cambria Math"/>
                      </w:rPr>
                      <m:t>3067.96</m:t>
                    </m:r>
                  </m:den>
                </m:f>
                <m:r>
                  <m:rPr>
                    <m:sty m:val="p"/>
                  </m:rPr>
                  <w:rPr>
                    <w:rFonts w:ascii="Cambria Math" w:eastAsia="Cambria Math" w:hAnsi="Cambria Math"/>
                  </w:rPr>
                  <m:t>=15.2049MPa</m:t>
                </m:r>
              </m:oMath>
            </m:oMathPara>
          </w:p>
          <w:p w14:paraId="7DD1A25B" w14:textId="77777777" w:rsidR="00A83704" w:rsidRPr="00BC1062" w:rsidRDefault="00A83704" w:rsidP="00A83704">
            <w:pPr>
              <w:ind w:firstLineChars="200" w:firstLine="480"/>
            </w:pPr>
            <w:r w:rsidRPr="00BC1062">
              <w:rPr>
                <w:sz w:val="24"/>
              </w:rPr>
              <w:t>按弯扭合成强度进行校核计算，对于单向传动的转轴，转矩按脉动循环处理，故取折合系数</w:t>
            </w:r>
            <w:r w:rsidRPr="00BC1062">
              <w:rPr>
                <w:sz w:val="24"/>
              </w:rPr>
              <w:t>α=0.6</w:t>
            </w:r>
            <w:r w:rsidRPr="00BC1062">
              <w:rPr>
                <w:sz w:val="24"/>
              </w:rPr>
              <w:t>，则当量应力为</w:t>
            </w:r>
          </w:p>
          <w:p w14:paraId="6E4E89FF" w14:textId="0701D85E" w:rsidR="00A83704" w:rsidRPr="00BC1062" w:rsidRDefault="00000000" w:rsidP="00A83704">
            <w:pPr>
              <w:pStyle w:val="aa"/>
              <w:spacing w:after="0"/>
              <w:ind w:firstLine="480"/>
            </w:pPr>
            <m:oMathPara>
              <m:oMath>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ca</m:t>
                    </m:r>
                  </m:sub>
                </m:sSub>
                <m:r>
                  <w:rPr>
                    <w:rFonts w:ascii="Cambria Math" w:eastAsia="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eastAsia="Cambria Math" w:hAnsi="Cambria Math"/>
                          </w:rPr>
                          <m:t>σ</m:t>
                        </m:r>
                      </m:e>
                      <m:sup>
                        <m:r>
                          <w:rPr>
                            <w:rFonts w:ascii="Cambria Math" w:eastAsia="Cambria Math" w:hAnsi="Cambria Math"/>
                          </w:rPr>
                          <m:t>2</m:t>
                        </m:r>
                      </m:sup>
                    </m:sSup>
                    <m:r>
                      <w:rPr>
                        <w:rFonts w:ascii="Cambria Math" w:eastAsia="Cambria Math" w:hAnsi="Cambria Math"/>
                      </w:rPr>
                      <m:t xml:space="preserve">+4 </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α τ</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51.18</m:t>
                        </m:r>
                      </m:e>
                      <m:sup>
                        <m:r>
                          <m:rPr>
                            <m:sty m:val="p"/>
                          </m:rPr>
                          <w:rPr>
                            <w:rFonts w:ascii="Cambria Math" w:eastAsia="Cambria Math" w:hAnsi="Cambria Math"/>
                          </w:rPr>
                          <m:t>2</m:t>
                        </m:r>
                      </m:sup>
                    </m:sSup>
                    <m:r>
                      <m:rPr>
                        <m:sty m:val="p"/>
                      </m:rPr>
                      <w:rPr>
                        <w:rFonts w:ascii="Cambria Math" w:eastAsia="Cambria Math" w:hAnsi="Cambria Math"/>
                      </w:rPr>
                      <m:t xml:space="preserve">+4 </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0.6×15.2049</m:t>
                            </m:r>
                          </m:e>
                        </m:d>
                      </m:e>
                      <m:sup>
                        <m:r>
                          <m:rPr>
                            <m:sty m:val="p"/>
                          </m:rPr>
                          <w:rPr>
                            <w:rFonts w:ascii="Cambria Math" w:eastAsia="Cambria Math" w:hAnsi="Cambria Math"/>
                          </w:rPr>
                          <m:t>2</m:t>
                        </m:r>
                      </m:sup>
                    </m:sSup>
                  </m:e>
                </m:rad>
                <m:r>
                  <m:rPr>
                    <m:sty m:val="p"/>
                  </m:rPr>
                  <w:rPr>
                    <w:rFonts w:ascii="Cambria Math" w:eastAsia="Cambria Math" w:hAnsi="Cambria Math"/>
                  </w:rPr>
                  <m:t>=54.34MPa</m:t>
                </m:r>
              </m:oMath>
            </m:oMathPara>
          </w:p>
          <w:p w14:paraId="5610EF1A" w14:textId="77777777" w:rsidR="00A83704" w:rsidRPr="00BC1062" w:rsidRDefault="00A83704" w:rsidP="00A83704">
            <w:pPr>
              <w:ind w:firstLineChars="200" w:firstLine="480"/>
            </w:pPr>
            <w:r w:rsidRPr="00BC1062">
              <w:rPr>
                <w:sz w:val="24"/>
              </w:rPr>
              <w:t>查表得</w:t>
            </w:r>
            <w:r w:rsidRPr="00BC1062">
              <w:rPr>
                <w:sz w:val="24"/>
              </w:rPr>
              <w:t>40Cr</w:t>
            </w:r>
            <w:r w:rsidRPr="00BC1062">
              <w:rPr>
                <w:sz w:val="24"/>
              </w:rPr>
              <w:t>调质处理，抗拉强度极限</w:t>
            </w:r>
            <w:proofErr w:type="spellStart"/>
            <w:r w:rsidRPr="00BC1062">
              <w:rPr>
                <w:i/>
                <w:iCs/>
                <w:sz w:val="24"/>
              </w:rPr>
              <w:t>σ</w:t>
            </w:r>
            <w:r w:rsidRPr="00BC1062">
              <w:rPr>
                <w:i/>
                <w:iCs/>
                <w:sz w:val="24"/>
                <w:vertAlign w:val="subscript"/>
              </w:rPr>
              <w:t>B</w:t>
            </w:r>
            <w:proofErr w:type="spellEnd"/>
            <w:r w:rsidRPr="00BC1062">
              <w:rPr>
                <w:sz w:val="24"/>
              </w:rPr>
              <w:t>=750MPa</w:t>
            </w:r>
            <w:r w:rsidRPr="00BC1062">
              <w:rPr>
                <w:sz w:val="24"/>
              </w:rPr>
              <w:t>，</w:t>
            </w:r>
            <w:proofErr w:type="gramStart"/>
            <w:r w:rsidRPr="00BC1062">
              <w:rPr>
                <w:sz w:val="24"/>
              </w:rPr>
              <w:t>则轴的</w:t>
            </w:r>
            <w:proofErr w:type="gramEnd"/>
            <w:r w:rsidRPr="00BC1062">
              <w:rPr>
                <w:sz w:val="24"/>
              </w:rPr>
              <w:t>许用弯曲应力</w:t>
            </w:r>
            <w:r w:rsidRPr="00BC1062">
              <w:rPr>
                <w:sz w:val="24"/>
              </w:rPr>
              <w:t>[</w:t>
            </w:r>
            <w:r w:rsidRPr="00BC1062">
              <w:rPr>
                <w:i/>
                <w:iCs/>
                <w:sz w:val="24"/>
              </w:rPr>
              <w:t>σ-</w:t>
            </w:r>
            <w:r w:rsidRPr="00BC1062">
              <w:rPr>
                <w:sz w:val="24"/>
              </w:rPr>
              <w:t>1b]=70MPa</w:t>
            </w:r>
            <w:r w:rsidRPr="00BC1062">
              <w:rPr>
                <w:sz w:val="24"/>
              </w:rPr>
              <w:t>，</w:t>
            </w:r>
            <w:proofErr w:type="spellStart"/>
            <w:r w:rsidRPr="00BC1062">
              <w:rPr>
                <w:i/>
                <w:iCs/>
                <w:sz w:val="24"/>
              </w:rPr>
              <w:t>σca</w:t>
            </w:r>
            <w:proofErr w:type="spellEnd"/>
            <w:r w:rsidRPr="00BC1062">
              <w:rPr>
                <w:i/>
                <w:iCs/>
                <w:sz w:val="24"/>
              </w:rPr>
              <w:t>&lt;</w:t>
            </w:r>
            <w:r w:rsidRPr="00BC1062">
              <w:rPr>
                <w:sz w:val="24"/>
              </w:rPr>
              <w:t>[</w:t>
            </w:r>
            <w:r w:rsidRPr="00BC1062">
              <w:rPr>
                <w:i/>
                <w:iCs/>
                <w:sz w:val="24"/>
              </w:rPr>
              <w:t>σ</w:t>
            </w:r>
            <w:r w:rsidRPr="00BC1062">
              <w:rPr>
                <w:sz w:val="24"/>
              </w:rPr>
              <w:t>-1b]</w:t>
            </w:r>
            <w:r w:rsidRPr="00BC1062">
              <w:rPr>
                <w:sz w:val="24"/>
              </w:rPr>
              <w:t>，所以强度满足要求。</w:t>
            </w:r>
          </w:p>
          <w:p w14:paraId="7A19FD69" w14:textId="08C8BDF6" w:rsidR="00023E19" w:rsidRPr="00BC1062" w:rsidRDefault="0036761C" w:rsidP="00023E19">
            <w:pPr>
              <w:ind w:rightChars="12" w:right="25"/>
              <w:rPr>
                <w:sz w:val="24"/>
              </w:rPr>
            </w:pPr>
            <w:r>
              <w:rPr>
                <w:rFonts w:hint="eastAsia"/>
                <w:sz w:val="24"/>
              </w:rPr>
              <w:t>7</w:t>
            </w:r>
            <w:r w:rsidR="00023E19" w:rsidRPr="00BC1062">
              <w:rPr>
                <w:sz w:val="24"/>
              </w:rPr>
              <w:t>、</w:t>
            </w:r>
            <w:proofErr w:type="gramStart"/>
            <w:r w:rsidR="00023E19" w:rsidRPr="00BC1062">
              <w:rPr>
                <w:sz w:val="24"/>
              </w:rPr>
              <w:t>低速轴</w:t>
            </w:r>
            <w:proofErr w:type="gramEnd"/>
            <w:r w:rsidR="00023E19" w:rsidRPr="00BC1062">
              <w:rPr>
                <w:sz w:val="24"/>
              </w:rPr>
              <w:t>的受力分析和强度校核</w:t>
            </w:r>
          </w:p>
          <w:p w14:paraId="5E41A641" w14:textId="77777777" w:rsidR="00023E19" w:rsidRPr="00BC1062" w:rsidRDefault="00023E19" w:rsidP="00023E19">
            <w:pPr>
              <w:ind w:firstLineChars="200" w:firstLine="480"/>
            </w:pPr>
            <w:r w:rsidRPr="00BC1062">
              <w:rPr>
                <w:sz w:val="24"/>
              </w:rPr>
              <w:t>大齿轮所受的圆周力（</w:t>
            </w:r>
            <w:r w:rsidRPr="00BC1062">
              <w:rPr>
                <w:i/>
                <w:iCs/>
                <w:sz w:val="24"/>
              </w:rPr>
              <w:t>d</w:t>
            </w:r>
            <w:r w:rsidRPr="00BC1062">
              <w:rPr>
                <w:sz w:val="24"/>
                <w:vertAlign w:val="subscript"/>
              </w:rPr>
              <w:t>2</w:t>
            </w:r>
            <w:r w:rsidRPr="00BC1062">
              <w:rPr>
                <w:sz w:val="24"/>
              </w:rPr>
              <w:t>为大齿轮的分度圆直径）</w:t>
            </w:r>
          </w:p>
          <w:p w14:paraId="1793F830" w14:textId="18F0CD51"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t2</m:t>
                    </m:r>
                  </m:sub>
                </m:sSub>
                <m:r>
                  <w:rPr>
                    <w:rFonts w:ascii="Cambria Math" w:eastAsia="Cambria Math" w:hAnsi="Cambria Math"/>
                  </w:rPr>
                  <m:t>=2×</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den>
                </m:f>
                <m:r>
                  <m:rPr>
                    <m:sty m:val="p"/>
                  </m:rPr>
                  <w:rPr>
                    <w:rFonts w:ascii="Cambria Math" w:eastAsia="Cambria Math" w:hAnsi="Cambria Math"/>
                  </w:rPr>
                  <m:t xml:space="preserve">=2×1000 </m:t>
                </m:r>
                <m:f>
                  <m:fPr>
                    <m:ctrlPr>
                      <w:rPr>
                        <w:rFonts w:ascii="Cambria Math" w:eastAsia="Cambria Math" w:hAnsi="Cambria Math"/>
                      </w:rPr>
                    </m:ctrlPr>
                  </m:fPr>
                  <m:num>
                    <m:r>
                      <m:rPr>
                        <m:sty m:val="p"/>
                      </m:rPr>
                      <w:rPr>
                        <w:rFonts w:ascii="Cambria Math" w:eastAsia="Cambria Math" w:hAnsi="Cambria Math"/>
                      </w:rPr>
                      <m:t>207.301</m:t>
                    </m:r>
                  </m:num>
                  <m:den>
                    <m:r>
                      <m:rPr>
                        <m:sty m:val="p"/>
                      </m:rPr>
                      <w:rPr>
                        <w:rFonts w:ascii="Cambria Math" w:eastAsia="Cambria Math" w:hAnsi="Cambria Math"/>
                      </w:rPr>
                      <m:t>274</m:t>
                    </m:r>
                  </m:den>
                </m:f>
                <m:r>
                  <m:rPr>
                    <m:sty m:val="p"/>
                  </m:rPr>
                  <w:rPr>
                    <w:rFonts w:ascii="Cambria Math" w:eastAsia="Cambria Math" w:hAnsi="Cambria Math"/>
                  </w:rPr>
                  <m:t>=1513.15N</m:t>
                </m:r>
              </m:oMath>
            </m:oMathPara>
          </w:p>
          <w:p w14:paraId="22A5047C" w14:textId="77777777" w:rsidR="00023E19" w:rsidRPr="00BC1062" w:rsidRDefault="00023E19" w:rsidP="00023E19">
            <w:pPr>
              <w:ind w:firstLineChars="200" w:firstLine="480"/>
            </w:pPr>
            <w:r w:rsidRPr="00BC1062">
              <w:rPr>
                <w:sz w:val="24"/>
              </w:rPr>
              <w:t>大齿轮所受的径向力</w:t>
            </w:r>
          </w:p>
          <w:p w14:paraId="2FA9C19E" w14:textId="62A905CB"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t2</m:t>
                    </m:r>
                  </m:sub>
                </m:sSub>
                <m:r>
                  <m:rPr>
                    <m:sty m:val="p"/>
                  </m:rPr>
                  <w:rPr>
                    <w:rFonts w:ascii="Cambria Math" w:eastAsia="Cambria Math" w:hAnsi="Cambria Math"/>
                  </w:rPr>
                  <m:t>×tan α=1513.15×tan 20°=550.74N</m:t>
                </m:r>
              </m:oMath>
            </m:oMathPara>
          </w:p>
          <w:p w14:paraId="1E75A98F" w14:textId="77777777" w:rsidR="00023E19" w:rsidRPr="00BC1062" w:rsidRDefault="00023E19" w:rsidP="00023E19">
            <w:pPr>
              <w:ind w:firstLineChars="200" w:firstLine="480"/>
            </w:pPr>
            <w:r w:rsidRPr="00BC1062">
              <w:rPr>
                <w:sz w:val="24"/>
              </w:rPr>
              <w:t>计算轴</w:t>
            </w:r>
            <w:proofErr w:type="gramStart"/>
            <w:r w:rsidRPr="00BC1062">
              <w:rPr>
                <w:sz w:val="24"/>
              </w:rPr>
              <w:t>的支反力</w:t>
            </w:r>
            <w:proofErr w:type="gramEnd"/>
          </w:p>
          <w:p w14:paraId="22F6A0A7" w14:textId="77777777" w:rsidR="00023E19" w:rsidRPr="00BC1062" w:rsidRDefault="00023E19" w:rsidP="00023E19">
            <w:pPr>
              <w:ind w:firstLineChars="200" w:firstLine="480"/>
            </w:pPr>
            <w:r w:rsidRPr="00BC1062">
              <w:rPr>
                <w:sz w:val="24"/>
              </w:rPr>
              <w:t>水平支反力</w:t>
            </w:r>
          </w:p>
          <w:p w14:paraId="6A7DE801" w14:textId="3014B175"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NH1</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1513.15×62</m:t>
                    </m:r>
                  </m:num>
                  <m:den>
                    <m:r>
                      <m:rPr>
                        <m:sty m:val="p"/>
                      </m:rPr>
                      <w:rPr>
                        <w:rFonts w:ascii="Cambria Math" w:eastAsia="Cambria Math" w:hAnsi="Cambria Math"/>
                      </w:rPr>
                      <m:t>62+62</m:t>
                    </m:r>
                  </m:den>
                </m:f>
                <m:r>
                  <m:rPr>
                    <m:sty m:val="p"/>
                  </m:rPr>
                  <w:rPr>
                    <w:rFonts w:ascii="Cambria Math" w:eastAsia="Cambria Math" w:hAnsi="Cambria Math"/>
                  </w:rPr>
                  <m:t>=756.58N</m:t>
                </m:r>
              </m:oMath>
            </m:oMathPara>
          </w:p>
          <w:p w14:paraId="7B3A572F" w14:textId="0EFC4138"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NH2</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t</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1513.15×62</m:t>
                    </m:r>
                  </m:num>
                  <m:den>
                    <m:r>
                      <m:rPr>
                        <m:sty m:val="p"/>
                      </m:rPr>
                      <w:rPr>
                        <w:rFonts w:ascii="Cambria Math" w:eastAsia="Cambria Math" w:hAnsi="Cambria Math"/>
                      </w:rPr>
                      <m:t>62+62</m:t>
                    </m:r>
                  </m:den>
                </m:f>
                <m:r>
                  <m:rPr>
                    <m:sty m:val="p"/>
                  </m:rPr>
                  <w:rPr>
                    <w:rFonts w:ascii="Cambria Math" w:eastAsia="Cambria Math" w:hAnsi="Cambria Math"/>
                  </w:rPr>
                  <m:t>=756.58N</m:t>
                </m:r>
              </m:oMath>
            </m:oMathPara>
          </w:p>
          <w:p w14:paraId="082FAAB3" w14:textId="77777777" w:rsidR="00023E19" w:rsidRPr="00BC1062" w:rsidRDefault="00023E19" w:rsidP="00023E19">
            <w:pPr>
              <w:ind w:firstLineChars="200" w:firstLine="480"/>
            </w:pPr>
            <w:proofErr w:type="gramStart"/>
            <w:r w:rsidRPr="00BC1062">
              <w:rPr>
                <w:sz w:val="24"/>
              </w:rPr>
              <w:t>垂直支反力</w:t>
            </w:r>
            <w:proofErr w:type="gramEnd"/>
          </w:p>
          <w:p w14:paraId="27B45BFC" w14:textId="6ED91C5D"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NV1</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550.74×62</m:t>
                    </m:r>
                  </m:num>
                  <m:den>
                    <m:r>
                      <m:rPr>
                        <m:sty m:val="p"/>
                      </m:rPr>
                      <w:rPr>
                        <w:rFonts w:ascii="Cambria Math" w:eastAsia="Cambria Math" w:hAnsi="Cambria Math"/>
                      </w:rPr>
                      <m:t>62+62</m:t>
                    </m:r>
                  </m:den>
                </m:f>
                <m:r>
                  <m:rPr>
                    <m:sty m:val="p"/>
                  </m:rPr>
                  <w:rPr>
                    <w:rFonts w:ascii="Cambria Math" w:eastAsia="Cambria Math" w:hAnsi="Cambria Math"/>
                  </w:rPr>
                  <m:t>=275.37N</m:t>
                </m:r>
              </m:oMath>
            </m:oMathPara>
          </w:p>
          <w:p w14:paraId="4D39ACE9" w14:textId="2452232B"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NV2</m:t>
                    </m:r>
                  </m:sub>
                </m:sSub>
                <m:r>
                  <w:rPr>
                    <w:rFonts w:ascii="Cambria Math" w:eastAsia="Cambria Math" w:hAnsi="Cambria Math"/>
                  </w:rPr>
                  <m:t>=</m:t>
                </m:r>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num>
                  <m:den>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c</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550.74×62</m:t>
                    </m:r>
                  </m:num>
                  <m:den>
                    <m:r>
                      <m:rPr>
                        <m:sty m:val="p"/>
                      </m:rPr>
                      <w:rPr>
                        <w:rFonts w:ascii="Cambria Math" w:eastAsia="Cambria Math" w:hAnsi="Cambria Math"/>
                      </w:rPr>
                      <m:t>62+62</m:t>
                    </m:r>
                  </m:den>
                </m:f>
                <m:r>
                  <m:rPr>
                    <m:sty m:val="p"/>
                  </m:rPr>
                  <w:rPr>
                    <w:rFonts w:ascii="Cambria Math" w:eastAsia="Cambria Math" w:hAnsi="Cambria Math"/>
                  </w:rPr>
                  <m:t>=275.37N</m:t>
                </m:r>
              </m:oMath>
            </m:oMathPara>
          </w:p>
          <w:p w14:paraId="38AB42BB" w14:textId="77777777" w:rsidR="00023E19" w:rsidRPr="00BC1062" w:rsidRDefault="00023E19" w:rsidP="00023E19">
            <w:pPr>
              <w:ind w:firstLineChars="200" w:firstLine="480"/>
            </w:pPr>
            <w:r w:rsidRPr="00BC1062">
              <w:rPr>
                <w:sz w:val="24"/>
              </w:rPr>
              <w:t>截面</w:t>
            </w:r>
            <w:r w:rsidRPr="00BC1062">
              <w:rPr>
                <w:sz w:val="24"/>
              </w:rPr>
              <w:t>C</w:t>
            </w:r>
            <w:r w:rsidRPr="00BC1062">
              <w:rPr>
                <w:sz w:val="24"/>
              </w:rPr>
              <w:t>处的水平弯矩</w:t>
            </w:r>
          </w:p>
          <w:p w14:paraId="1D2BE2D7" w14:textId="762799F3"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CH1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NH1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m:rPr>
                    <m:sty m:val="p"/>
                  </m:rPr>
                  <w:rPr>
                    <w:rFonts w:ascii="Cambria Math" w:eastAsia="Cambria Math" w:hAnsi="Cambria Math"/>
                  </w:rPr>
                  <m:t>=756.58×62=46907.96N·mm</m:t>
                </m:r>
              </m:oMath>
            </m:oMathPara>
          </w:p>
          <w:p w14:paraId="37AA22F4" w14:textId="48170913"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CH2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CH1</m:t>
                    </m:r>
                  </m:sub>
                </m:sSub>
                <m:r>
                  <m:rPr>
                    <m:sty m:val="p"/>
                  </m:rPr>
                  <w:rPr>
                    <w:rFonts w:ascii="Cambria Math" w:eastAsia="Cambria Math" w:hAnsi="Cambria Math"/>
                  </w:rPr>
                  <m:t>=46907.96N·mm</m:t>
                </m:r>
              </m:oMath>
            </m:oMathPara>
          </w:p>
          <w:p w14:paraId="150BC41C" w14:textId="77777777" w:rsidR="00023E19" w:rsidRPr="00BC1062" w:rsidRDefault="00023E19" w:rsidP="00023E19">
            <w:pPr>
              <w:ind w:firstLineChars="200" w:firstLine="480"/>
            </w:pPr>
            <w:r w:rsidRPr="00BC1062">
              <w:rPr>
                <w:sz w:val="24"/>
              </w:rPr>
              <w:t>截面</w:t>
            </w:r>
            <w:r w:rsidRPr="00BC1062">
              <w:rPr>
                <w:sz w:val="24"/>
              </w:rPr>
              <w:t>C</w:t>
            </w:r>
            <w:r w:rsidRPr="00BC1062">
              <w:rPr>
                <w:sz w:val="24"/>
              </w:rPr>
              <w:t>处的垂直弯矩</w:t>
            </w:r>
          </w:p>
          <w:p w14:paraId="7F6F1500" w14:textId="22D499FB"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CV1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NV1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b</m:t>
                    </m:r>
                  </m:sub>
                </m:sSub>
                <m:r>
                  <m:rPr>
                    <m:sty m:val="p"/>
                  </m:rPr>
                  <w:rPr>
                    <w:rFonts w:ascii="Cambria Math" w:eastAsia="Cambria Math" w:hAnsi="Cambria Math"/>
                  </w:rPr>
                  <m:t>=275.37×62=17072.94N·mm</m:t>
                </m:r>
              </m:oMath>
            </m:oMathPara>
          </w:p>
          <w:p w14:paraId="63858EFE" w14:textId="066243AA"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CV2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CV1</m:t>
                    </m:r>
                  </m:sub>
                </m:sSub>
                <m:r>
                  <m:rPr>
                    <m:sty m:val="p"/>
                  </m:rPr>
                  <w:rPr>
                    <w:rFonts w:ascii="Cambria Math" w:eastAsia="Cambria Math" w:hAnsi="Cambria Math"/>
                  </w:rPr>
                  <m:t>=17072.94N·mm</m:t>
                </m:r>
              </m:oMath>
            </m:oMathPara>
          </w:p>
          <w:p w14:paraId="15CB98FE" w14:textId="3BBE306D" w:rsidR="00023E19" w:rsidRPr="00BC1062" w:rsidRDefault="00023E19" w:rsidP="00023E19">
            <w:pPr>
              <w:ind w:firstLineChars="200" w:firstLine="480"/>
            </w:pPr>
            <w:r w:rsidRPr="00BC1062">
              <w:rPr>
                <w:sz w:val="24"/>
              </w:rPr>
              <w:t>分别作水平面的弯矩图（图</w:t>
            </w:r>
            <w:r w:rsidRPr="00BC1062">
              <w:rPr>
                <w:sz w:val="24"/>
              </w:rPr>
              <w:t>4</w:t>
            </w:r>
            <w:r w:rsidRPr="00BC1062">
              <w:rPr>
                <w:sz w:val="24"/>
              </w:rPr>
              <w:t>）和垂直面弯矩图（图</w:t>
            </w:r>
            <w:r w:rsidRPr="00BC1062">
              <w:rPr>
                <w:sz w:val="24"/>
              </w:rPr>
              <w:t>4</w:t>
            </w:r>
            <w:r w:rsidRPr="00BC1062">
              <w:rPr>
                <w:sz w:val="24"/>
              </w:rPr>
              <w:t>）</w:t>
            </w:r>
          </w:p>
          <w:p w14:paraId="3EB8FF45" w14:textId="77777777" w:rsidR="00023E19" w:rsidRPr="00BC1062" w:rsidRDefault="00023E19" w:rsidP="00023E19">
            <w:pPr>
              <w:ind w:firstLineChars="200" w:firstLine="480"/>
            </w:pPr>
            <w:r w:rsidRPr="00BC1062">
              <w:rPr>
                <w:sz w:val="24"/>
              </w:rPr>
              <w:t>截面</w:t>
            </w:r>
            <w:r w:rsidRPr="00BC1062">
              <w:rPr>
                <w:sz w:val="24"/>
              </w:rPr>
              <w:t>C</w:t>
            </w:r>
            <w:r w:rsidRPr="00BC1062">
              <w:rPr>
                <w:sz w:val="24"/>
              </w:rPr>
              <w:t>处的合成弯矩</w:t>
            </w:r>
          </w:p>
          <w:p w14:paraId="5A25E058" w14:textId="1383E58A"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C1</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CH1</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CV1</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46907.96</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17072.94</m:t>
                        </m:r>
                      </m:e>
                      <m:sup>
                        <m:r>
                          <m:rPr>
                            <m:sty m:val="p"/>
                          </m:rPr>
                          <w:rPr>
                            <w:rFonts w:ascii="Cambria Math" w:eastAsia="Cambria Math" w:hAnsi="Cambria Math"/>
                          </w:rPr>
                          <m:t>2</m:t>
                        </m:r>
                      </m:sup>
                    </m:sSup>
                  </m:e>
                </m:rad>
                <m:r>
                  <m:rPr>
                    <m:sty m:val="p"/>
                  </m:rPr>
                  <w:rPr>
                    <w:rFonts w:ascii="Cambria Math" w:eastAsia="Cambria Math" w:hAnsi="Cambria Math"/>
                  </w:rPr>
                  <m:t>=49918.35N·mm</m:t>
                </m:r>
              </m:oMath>
            </m:oMathPara>
          </w:p>
          <w:p w14:paraId="7A1C677B" w14:textId="3460722C"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C2</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CH2</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CV2</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46907.96</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17072.94</m:t>
                        </m:r>
                      </m:e>
                      <m:sup>
                        <m:r>
                          <m:rPr>
                            <m:sty m:val="p"/>
                          </m:rPr>
                          <w:rPr>
                            <w:rFonts w:ascii="Cambria Math" w:eastAsia="Cambria Math" w:hAnsi="Cambria Math"/>
                          </w:rPr>
                          <m:t>2</m:t>
                        </m:r>
                      </m:sup>
                    </m:sSup>
                  </m:e>
                </m:rad>
                <m:r>
                  <m:rPr>
                    <m:sty m:val="p"/>
                  </m:rPr>
                  <w:rPr>
                    <w:rFonts w:ascii="Cambria Math" w:eastAsia="Cambria Math" w:hAnsi="Cambria Math"/>
                  </w:rPr>
                  <m:t>=49918.35N·mm</m:t>
                </m:r>
              </m:oMath>
            </m:oMathPara>
          </w:p>
          <w:p w14:paraId="2EBADFE2" w14:textId="67F1A5D6" w:rsidR="00023E19" w:rsidRPr="00BC1062" w:rsidRDefault="00023E19" w:rsidP="00023E19">
            <w:pPr>
              <w:ind w:firstLineChars="200" w:firstLine="480"/>
            </w:pPr>
            <w:r w:rsidRPr="00BC1062">
              <w:rPr>
                <w:sz w:val="24"/>
              </w:rPr>
              <w:t>作合成弯矩图（图</w:t>
            </w:r>
            <w:r w:rsidRPr="00BC1062">
              <w:rPr>
                <w:sz w:val="24"/>
              </w:rPr>
              <w:t>4</w:t>
            </w:r>
            <w:r w:rsidRPr="00BC1062">
              <w:rPr>
                <w:sz w:val="24"/>
              </w:rPr>
              <w:t>）</w:t>
            </w:r>
          </w:p>
          <w:p w14:paraId="522BA0DD" w14:textId="77777777" w:rsidR="00023E19" w:rsidRPr="00BC1062" w:rsidRDefault="00023E19" w:rsidP="00023E19">
            <w:pPr>
              <w:ind w:firstLineChars="200" w:firstLine="480"/>
            </w:pPr>
            <w:r w:rsidRPr="00BC1062">
              <w:rPr>
                <w:sz w:val="24"/>
              </w:rPr>
              <w:t>T=207301N·mm</w:t>
            </w:r>
          </w:p>
          <w:p w14:paraId="6EC72E3A" w14:textId="4765C952" w:rsidR="00023E19" w:rsidRPr="00BC1062" w:rsidRDefault="00023E19" w:rsidP="00023E19">
            <w:pPr>
              <w:ind w:firstLineChars="200" w:firstLine="480"/>
            </w:pPr>
            <w:r w:rsidRPr="00BC1062">
              <w:rPr>
                <w:sz w:val="24"/>
              </w:rPr>
              <w:t>作转矩图（图</w:t>
            </w:r>
            <w:r w:rsidRPr="00BC1062">
              <w:rPr>
                <w:sz w:val="24"/>
              </w:rPr>
              <w:t>4</w:t>
            </w:r>
            <w:r w:rsidRPr="00BC1062">
              <w:rPr>
                <w:sz w:val="24"/>
              </w:rPr>
              <w:t>）</w:t>
            </w:r>
          </w:p>
          <w:p w14:paraId="408B40FA" w14:textId="77777777" w:rsidR="00023E19" w:rsidRPr="00BC1062" w:rsidRDefault="00023E19" w:rsidP="00023E19">
            <w:pPr>
              <w:keepNext/>
              <w:adjustRightInd w:val="0"/>
            </w:pPr>
            <w:r w:rsidRPr="00BC1062">
              <w:rPr>
                <w:noProof/>
              </w:rPr>
              <w:drawing>
                <wp:inline distT="0" distB="0" distL="0" distR="0" wp14:anchorId="2B48047E" wp14:editId="4CE37842">
                  <wp:extent cx="4685798" cy="5347970"/>
                  <wp:effectExtent l="0" t="0" r="0" b="0"/>
                  <wp:docPr id="18964799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687770" cy="5350221"/>
                          </a:xfrm>
                          <a:prstGeom prst="rect">
                            <a:avLst/>
                          </a:prstGeom>
                          <a:noFill/>
                        </pic:spPr>
                      </pic:pic>
                    </a:graphicData>
                  </a:graphic>
                </wp:inline>
              </w:drawing>
            </w:r>
          </w:p>
          <w:p w14:paraId="2508A84E" w14:textId="27CAA1DE" w:rsidR="00023E19" w:rsidRPr="00BC1062" w:rsidRDefault="00023E19" w:rsidP="00023E19">
            <w:pPr>
              <w:pStyle w:val="af"/>
              <w:jc w:val="center"/>
              <w:rPr>
                <w:rFonts w:ascii="Times New Roman" w:eastAsiaTheme="minorEastAsia" w:hAnsi="Times New Roman" w:cs="Times New Roman"/>
                <w:sz w:val="21"/>
                <w:szCs w:val="21"/>
              </w:rPr>
            </w:pPr>
            <w:r w:rsidRPr="00BC1062">
              <w:rPr>
                <w:rFonts w:ascii="Times New Roman" w:eastAsiaTheme="minorEastAsia" w:hAnsi="Times New Roman" w:cs="Times New Roman"/>
              </w:rPr>
              <w:t>图</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图</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4</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sz w:val="21"/>
                <w:szCs w:val="21"/>
              </w:rPr>
              <w:t>低速轴载荷分析图</w:t>
            </w:r>
          </w:p>
          <w:p w14:paraId="457A0858" w14:textId="77777777" w:rsidR="00023E19" w:rsidRPr="00BC1062" w:rsidRDefault="00023E19" w:rsidP="00023E19">
            <w:pPr>
              <w:ind w:firstLineChars="200" w:firstLine="480"/>
            </w:pPr>
            <w:r w:rsidRPr="00BC1062">
              <w:rPr>
                <w:sz w:val="24"/>
              </w:rPr>
              <w:t>计算当量弯矩</w:t>
            </w:r>
          </w:p>
          <w:p w14:paraId="759EFA46" w14:textId="4EB57D20"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eA</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A</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0.6×207301</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0</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0.6×207301</m:t>
                            </m:r>
                          </m:e>
                        </m:d>
                      </m:e>
                      <m:sup>
                        <m:r>
                          <m:rPr>
                            <m:sty m:val="p"/>
                          </m:rPr>
                          <w:rPr>
                            <w:rFonts w:ascii="Cambria Math" w:eastAsia="Cambria Math" w:hAnsi="Cambria Math"/>
                          </w:rPr>
                          <m:t>2</m:t>
                        </m:r>
                      </m:sup>
                    </m:sSup>
                  </m:e>
                </m:rad>
                <m:r>
                  <m:rPr>
                    <m:sty m:val="p"/>
                  </m:rPr>
                  <w:rPr>
                    <w:rFonts w:ascii="Cambria Math" w:eastAsia="Cambria Math" w:hAnsi="Cambria Math"/>
                  </w:rPr>
                  <m:t>=124380.6N·mm</m:t>
                </m:r>
              </m:oMath>
            </m:oMathPara>
          </w:p>
          <w:p w14:paraId="6EF43541" w14:textId="1582E7B3"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eB</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B</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0.6×207301</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0</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0.6×207301</m:t>
                            </m:r>
                          </m:e>
                        </m:d>
                      </m:e>
                      <m:sup>
                        <m:r>
                          <m:rPr>
                            <m:sty m:val="p"/>
                          </m:rPr>
                          <w:rPr>
                            <w:rFonts w:ascii="Cambria Math" w:eastAsia="Cambria Math" w:hAnsi="Cambria Math"/>
                          </w:rPr>
                          <m:t>2</m:t>
                        </m:r>
                      </m:sup>
                    </m:sSup>
                  </m:e>
                </m:rad>
                <m:r>
                  <m:rPr>
                    <m:sty m:val="p"/>
                  </m:rPr>
                  <w:rPr>
                    <w:rFonts w:ascii="Cambria Math" w:eastAsia="Cambria Math" w:hAnsi="Cambria Math"/>
                  </w:rPr>
                  <m:t>=124380.6N·mm</m:t>
                </m:r>
              </m:oMath>
            </m:oMathPara>
          </w:p>
          <w:p w14:paraId="29ABF91F" w14:textId="77777777"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eC1</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C1</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0.6×207301</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49918.35</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0.6×207301</m:t>
                            </m:r>
                          </m:e>
                        </m:d>
                      </m:e>
                      <m:sup>
                        <m:r>
                          <m:rPr>
                            <m:sty m:val="p"/>
                          </m:rPr>
                          <w:rPr>
                            <w:rFonts w:ascii="Cambria Math" w:eastAsia="Cambria Math" w:hAnsi="Cambria Math"/>
                          </w:rPr>
                          <m:t>2</m:t>
                        </m:r>
                      </m:sup>
                    </m:sSup>
                  </m:e>
                </m:rad>
                <m:r>
                  <m:rPr>
                    <m:sty m:val="p"/>
                  </m:rPr>
                  <w:rPr>
                    <w:rFonts w:ascii="Cambria Math" w:eastAsia="Cambria Math" w:hAnsi="Cambria Math"/>
                  </w:rPr>
                  <m:t>=134023.79N·mm</m:t>
                </m:r>
              </m:oMath>
            </m:oMathPara>
          </w:p>
          <w:p w14:paraId="312F8F73" w14:textId="7F0A5C26" w:rsidR="00023E19" w:rsidRPr="00BC1062" w:rsidRDefault="00000000" w:rsidP="00023E19">
            <w:pPr>
              <w:pStyle w:val="aa"/>
              <w:spacing w:after="0"/>
              <w:ind w:firstLine="480"/>
              <w:rPr>
                <w:rFonts w:eastAsiaTheme="minorEastAsia"/>
                <w:i/>
              </w:rPr>
            </w:pPr>
            <m:oMathPara>
              <m:oMath>
                <m:sSub>
                  <m:sSubPr>
                    <m:ctrlPr>
                      <w:rPr>
                        <w:rFonts w:ascii="Cambria Math" w:hAnsi="Cambria Math"/>
                        <w:i/>
                        <w:iCs/>
                      </w:rPr>
                    </m:ctrlPr>
                  </m:sSubPr>
                  <m:e>
                    <m:r>
                      <w:rPr>
                        <w:rFonts w:ascii="Cambria Math" w:eastAsia="Cambria Math" w:hAnsi="Cambria Math"/>
                      </w:rPr>
                      <m:t>M</m:t>
                    </m:r>
                  </m:e>
                  <m:sub>
                    <m:r>
                      <w:rPr>
                        <w:rFonts w:ascii="Cambria Math" w:eastAsia="Cambria Math" w:hAnsi="Cambria Math"/>
                      </w:rPr>
                      <m:t>eC2</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M</m:t>
                        </m:r>
                      </m:e>
                      <m:sub>
                        <m:r>
                          <w:rPr>
                            <w:rFonts w:ascii="Cambria Math" w:eastAsia="Cambria Math" w:hAnsi="Cambria Math"/>
                          </w:rPr>
                          <m:t>C2</m:t>
                        </m:r>
                      </m:sub>
                      <m:sup>
                        <m:r>
                          <w:rPr>
                            <w:rFonts w:ascii="Cambria Math" w:eastAsia="Cambria Math" w:hAnsi="Cambria Math"/>
                          </w:rPr>
                          <m:t>2</m:t>
                        </m:r>
                      </m:sup>
                    </m:sSubSup>
                    <m:r>
                      <w:rPr>
                        <w:rFonts w:ascii="Cambria Math" w:eastAsia="Cambria Math" w:hAnsi="Cambria Math"/>
                      </w:rPr>
                      <m:t>+</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0.6×207301</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49918.35</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0.6×207301</m:t>
                            </m:r>
                          </m:e>
                        </m:d>
                      </m:e>
                      <m:sup>
                        <m:r>
                          <m:rPr>
                            <m:sty m:val="p"/>
                          </m:rPr>
                          <w:rPr>
                            <w:rFonts w:ascii="Cambria Math" w:eastAsia="Cambria Math" w:hAnsi="Cambria Math"/>
                          </w:rPr>
                          <m:t>2</m:t>
                        </m:r>
                      </m:sup>
                    </m:sSup>
                  </m:e>
                </m:rad>
                <m:r>
                  <m:rPr>
                    <m:sty m:val="p"/>
                  </m:rPr>
                  <w:rPr>
                    <w:rFonts w:ascii="Cambria Math" w:eastAsia="Cambria Math" w:hAnsi="Cambria Math"/>
                  </w:rPr>
                  <m:t>=134023.79N·mm</m:t>
                </m:r>
              </m:oMath>
            </m:oMathPara>
          </w:p>
          <w:p w14:paraId="66DD7F10" w14:textId="77777777" w:rsidR="00023E19" w:rsidRPr="00BC1062" w:rsidRDefault="00023E19" w:rsidP="00023E19">
            <w:pPr>
              <w:ind w:firstLineChars="200" w:firstLine="480"/>
            </w:pPr>
            <w:r w:rsidRPr="00BC1062">
              <w:rPr>
                <w:sz w:val="24"/>
              </w:rPr>
              <w:lastRenderedPageBreak/>
              <w:t>1)</w:t>
            </w:r>
            <w:r w:rsidRPr="00BC1062">
              <w:rPr>
                <w:sz w:val="24"/>
              </w:rPr>
              <w:t>校核轴的强度</w:t>
            </w:r>
          </w:p>
          <w:p w14:paraId="5A606978" w14:textId="77777777" w:rsidR="00023E19" w:rsidRPr="00BC1062" w:rsidRDefault="00023E19" w:rsidP="00023E19">
            <w:pPr>
              <w:ind w:firstLineChars="200" w:firstLine="480"/>
            </w:pPr>
            <w:r w:rsidRPr="00BC1062">
              <w:rPr>
                <w:sz w:val="24"/>
              </w:rPr>
              <w:t>因</w:t>
            </w:r>
            <w:r w:rsidRPr="00BC1062">
              <w:rPr>
                <w:sz w:val="24"/>
              </w:rPr>
              <w:t>C</w:t>
            </w:r>
            <w:r w:rsidRPr="00BC1062">
              <w:rPr>
                <w:sz w:val="24"/>
              </w:rPr>
              <w:t>右侧弯矩大，且作用有转矩，故</w:t>
            </w:r>
            <w:r w:rsidRPr="00BC1062">
              <w:rPr>
                <w:sz w:val="24"/>
              </w:rPr>
              <w:t>C</w:t>
            </w:r>
            <w:r w:rsidRPr="00BC1062">
              <w:rPr>
                <w:sz w:val="24"/>
              </w:rPr>
              <w:t>右侧为危险剖面</w:t>
            </w:r>
          </w:p>
          <w:p w14:paraId="3FBB0692" w14:textId="77777777" w:rsidR="00023E19" w:rsidRPr="00BC1062" w:rsidRDefault="00023E19" w:rsidP="00023E19">
            <w:pPr>
              <w:ind w:firstLineChars="200" w:firstLine="480"/>
            </w:pPr>
            <w:r w:rsidRPr="00BC1062">
              <w:rPr>
                <w:sz w:val="24"/>
              </w:rPr>
              <w:t>抗弯截面系数为</w:t>
            </w:r>
          </w:p>
          <w:p w14:paraId="04F7F10D" w14:textId="77777777" w:rsidR="00023E19" w:rsidRPr="00BC1062" w:rsidRDefault="00023E19" w:rsidP="00023E19">
            <w:pPr>
              <w:pStyle w:val="aa"/>
              <w:spacing w:after="0"/>
              <w:ind w:firstLine="480"/>
            </w:pPr>
            <m:oMathPara>
              <m:oMath>
                <m:r>
                  <w:rPr>
                    <w:rFonts w:ascii="Cambria Math" w:eastAsia="Cambria Math" w:hAnsi="Cambria Math"/>
                  </w:rPr>
                  <m:t>W=</m:t>
                </m:r>
                <m:f>
                  <m:fPr>
                    <m:ctrlPr>
                      <w:rPr>
                        <w:rFonts w:ascii="Cambria Math" w:eastAsia="Cambria Math" w:hAnsi="Cambria Math"/>
                        <w:i/>
                        <w:iCs/>
                      </w:rPr>
                    </m:ctrlPr>
                  </m:fPr>
                  <m:num>
                    <m:r>
                      <w:rPr>
                        <w:rFonts w:ascii="Cambria Math" w:eastAsia="Cambria Math" w:hAnsi="Cambria Math"/>
                      </w:rPr>
                      <m:t xml:space="preserve">π </m:t>
                    </m:r>
                    <m:sSup>
                      <m:sSupPr>
                        <m:ctrlPr>
                          <w:rPr>
                            <w:rFonts w:ascii="Cambria Math" w:hAnsi="Cambria Math"/>
                            <w:i/>
                            <w:iCs/>
                          </w:rPr>
                        </m:ctrlPr>
                      </m:sSupPr>
                      <m:e>
                        <m:r>
                          <w:rPr>
                            <w:rFonts w:ascii="Cambria Math" w:eastAsia="Cambria Math" w:hAnsi="Cambria Math"/>
                          </w:rPr>
                          <m:t>d</m:t>
                        </m:r>
                      </m:e>
                      <m:sup>
                        <m:r>
                          <w:rPr>
                            <w:rFonts w:ascii="Cambria Math" w:eastAsia="Cambria Math" w:hAnsi="Cambria Math"/>
                          </w:rPr>
                          <m:t>3</m:t>
                        </m:r>
                      </m:sup>
                    </m:sSup>
                  </m:num>
                  <m:den>
                    <m:r>
                      <w:rPr>
                        <w:rFonts w:ascii="Cambria Math" w:eastAsia="Cambria Math" w:hAnsi="Cambria Math"/>
                      </w:rPr>
                      <m:t>32</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 xml:space="preserve">b t </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d-t</m:t>
                            </m:r>
                          </m:e>
                        </m:d>
                      </m:e>
                      <m:sup>
                        <m:r>
                          <w:rPr>
                            <w:rFonts w:ascii="Cambria Math" w:eastAsia="Cambria Math" w:hAnsi="Cambria Math"/>
                          </w:rPr>
                          <m:t>2</m:t>
                        </m:r>
                      </m:sup>
                    </m:sSup>
                  </m:num>
                  <m:den>
                    <m:r>
                      <w:rPr>
                        <w:rFonts w:ascii="Cambria Math" w:eastAsia="Cambria Math" w:hAnsi="Cambria Math"/>
                      </w:rPr>
                      <m:t>2 d</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π×</m:t>
                    </m:r>
                    <m:sSup>
                      <m:sSupPr>
                        <m:ctrlPr>
                          <w:rPr>
                            <w:rFonts w:ascii="Cambria Math" w:hAnsi="Cambria Math"/>
                            <w:i/>
                            <w:iCs/>
                          </w:rPr>
                        </m:ctrlPr>
                      </m:sSupPr>
                      <m:e>
                        <m:r>
                          <w:rPr>
                            <w:rFonts w:ascii="Cambria Math" w:eastAsia="Cambria Math" w:hAnsi="Cambria Math"/>
                          </w:rPr>
                          <m:t>49</m:t>
                        </m:r>
                      </m:e>
                      <m:sup>
                        <m:r>
                          <w:rPr>
                            <w:rFonts w:ascii="Cambria Math" w:eastAsia="Cambria Math" w:hAnsi="Cambria Math"/>
                          </w:rPr>
                          <m:t>3</m:t>
                        </m:r>
                      </m:sup>
                    </m:sSup>
                  </m:num>
                  <m:den>
                    <m:r>
                      <w:rPr>
                        <w:rFonts w:ascii="Cambria Math" w:eastAsia="Cambria Math" w:hAnsi="Cambria Math"/>
                      </w:rPr>
                      <m:t>32</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 xml:space="preserve">14×5.5 </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49-5.5</m:t>
                            </m:r>
                          </m:e>
                        </m:d>
                      </m:e>
                      <m:sup>
                        <m:r>
                          <m:rPr>
                            <m:sty m:val="p"/>
                          </m:rPr>
                          <w:rPr>
                            <w:rFonts w:ascii="Cambria Math" w:eastAsia="Cambria Math" w:hAnsi="Cambria Math"/>
                          </w:rPr>
                          <m:t>2</m:t>
                        </m:r>
                      </m:sup>
                    </m:sSup>
                  </m:num>
                  <m:den>
                    <m:r>
                      <m:rPr>
                        <m:sty m:val="p"/>
                      </m:rPr>
                      <w:rPr>
                        <w:rFonts w:ascii="Cambria Math" w:eastAsia="Cambria Math" w:hAnsi="Cambria Math"/>
                      </w:rPr>
                      <m:t>2×49</m:t>
                    </m:r>
                  </m:den>
                </m:f>
                <m:r>
                  <m:rPr>
                    <m:sty m:val="p"/>
                  </m:rPr>
                  <w:rPr>
                    <w:rFonts w:ascii="Cambria Math" w:eastAsia="Cambria Math" w:hAnsi="Cambria Math"/>
                  </w:rPr>
                  <m:t>=10063.4mm³</m:t>
                </m:r>
              </m:oMath>
            </m:oMathPara>
          </w:p>
          <w:p w14:paraId="36E72351" w14:textId="77777777" w:rsidR="00023E19" w:rsidRPr="00BC1062" w:rsidRDefault="00023E19" w:rsidP="00023E19">
            <w:pPr>
              <w:ind w:firstLineChars="200" w:firstLine="480"/>
            </w:pPr>
            <w:proofErr w:type="gramStart"/>
            <w:r w:rsidRPr="00BC1062">
              <w:rPr>
                <w:sz w:val="24"/>
              </w:rPr>
              <w:t>抗扭截面</w:t>
            </w:r>
            <w:proofErr w:type="gramEnd"/>
            <w:r w:rsidRPr="00BC1062">
              <w:rPr>
                <w:sz w:val="24"/>
              </w:rPr>
              <w:t>系数为</w:t>
            </w:r>
          </w:p>
          <w:p w14:paraId="5C42989D" w14:textId="77777777"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W</m:t>
                    </m:r>
                  </m:e>
                  <m:sub>
                    <m:r>
                      <w:rPr>
                        <w:rFonts w:ascii="Cambria Math" w:eastAsia="Cambria Math" w:hAnsi="Cambria Math"/>
                      </w:rPr>
                      <m:t>T</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 xml:space="preserve">π </m:t>
                    </m:r>
                    <m:sSup>
                      <m:sSupPr>
                        <m:ctrlPr>
                          <w:rPr>
                            <w:rFonts w:ascii="Cambria Math" w:hAnsi="Cambria Math"/>
                            <w:i/>
                            <w:iCs/>
                          </w:rPr>
                        </m:ctrlPr>
                      </m:sSupPr>
                      <m:e>
                        <m:r>
                          <w:rPr>
                            <w:rFonts w:ascii="Cambria Math" w:eastAsia="Cambria Math" w:hAnsi="Cambria Math"/>
                          </w:rPr>
                          <m:t>d</m:t>
                        </m:r>
                      </m:e>
                      <m:sup>
                        <m:r>
                          <w:rPr>
                            <w:rFonts w:ascii="Cambria Math" w:eastAsia="Cambria Math" w:hAnsi="Cambria Math"/>
                          </w:rPr>
                          <m:t>3</m:t>
                        </m:r>
                      </m:sup>
                    </m:sSup>
                  </m:num>
                  <m:den>
                    <m:r>
                      <w:rPr>
                        <w:rFonts w:ascii="Cambria Math" w:eastAsia="Cambria Math" w:hAnsi="Cambria Math"/>
                      </w:rPr>
                      <m:t>16</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 xml:space="preserve">b t </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d-t</m:t>
                            </m:r>
                          </m:e>
                        </m:d>
                      </m:e>
                      <m:sup>
                        <m:r>
                          <w:rPr>
                            <w:rFonts w:ascii="Cambria Math" w:eastAsia="Cambria Math" w:hAnsi="Cambria Math"/>
                          </w:rPr>
                          <m:t>2</m:t>
                        </m:r>
                      </m:sup>
                    </m:sSup>
                  </m:num>
                  <m:den>
                    <m:r>
                      <w:rPr>
                        <w:rFonts w:ascii="Cambria Math" w:eastAsia="Cambria Math" w:hAnsi="Cambria Math"/>
                      </w:rPr>
                      <m:t>2 d</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π×</m:t>
                    </m:r>
                    <m:sSup>
                      <m:sSupPr>
                        <m:ctrlPr>
                          <w:rPr>
                            <w:rFonts w:ascii="Cambria Math" w:hAnsi="Cambria Math"/>
                            <w:i/>
                            <w:iCs/>
                          </w:rPr>
                        </m:ctrlPr>
                      </m:sSupPr>
                      <m:e>
                        <m:r>
                          <w:rPr>
                            <w:rFonts w:ascii="Cambria Math" w:eastAsia="Cambria Math" w:hAnsi="Cambria Math"/>
                          </w:rPr>
                          <m:t>49</m:t>
                        </m:r>
                      </m:e>
                      <m:sup>
                        <m:r>
                          <w:rPr>
                            <w:rFonts w:ascii="Cambria Math" w:eastAsia="Cambria Math" w:hAnsi="Cambria Math"/>
                          </w:rPr>
                          <m:t>3</m:t>
                        </m:r>
                      </m:sup>
                    </m:sSup>
                  </m:num>
                  <m:den>
                    <m:r>
                      <w:rPr>
                        <w:rFonts w:ascii="Cambria Math" w:eastAsia="Cambria Math" w:hAnsi="Cambria Math"/>
                      </w:rPr>
                      <m:t>16</m:t>
                    </m:r>
                  </m:den>
                </m:f>
                <m: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 xml:space="preserve">14×5.5 </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49-5.5</m:t>
                            </m:r>
                          </m:e>
                        </m:d>
                      </m:e>
                      <m:sup>
                        <m:r>
                          <m:rPr>
                            <m:sty m:val="p"/>
                          </m:rPr>
                          <w:rPr>
                            <w:rFonts w:ascii="Cambria Math" w:eastAsia="Cambria Math" w:hAnsi="Cambria Math"/>
                          </w:rPr>
                          <m:t>2</m:t>
                        </m:r>
                      </m:sup>
                    </m:sSup>
                  </m:num>
                  <m:den>
                    <m:r>
                      <m:rPr>
                        <m:sty m:val="p"/>
                      </m:rPr>
                      <w:rPr>
                        <w:rFonts w:ascii="Cambria Math" w:eastAsia="Cambria Math" w:hAnsi="Cambria Math"/>
                      </w:rPr>
                      <m:t>2×49</m:t>
                    </m:r>
                  </m:den>
                </m:f>
                <m:r>
                  <m:rPr>
                    <m:sty m:val="p"/>
                  </m:rPr>
                  <w:rPr>
                    <w:rFonts w:ascii="Cambria Math" w:eastAsia="Cambria Math" w:hAnsi="Cambria Math"/>
                  </w:rPr>
                  <m:t>=21613.56mm³</m:t>
                </m:r>
              </m:oMath>
            </m:oMathPara>
          </w:p>
          <w:p w14:paraId="01E5B61A" w14:textId="77777777" w:rsidR="00023E19" w:rsidRPr="00BC1062" w:rsidRDefault="00023E19" w:rsidP="00023E19">
            <w:pPr>
              <w:ind w:firstLineChars="200" w:firstLine="480"/>
            </w:pPr>
            <w:r w:rsidRPr="00BC1062">
              <w:rPr>
                <w:sz w:val="24"/>
              </w:rPr>
              <w:t>最大弯曲应力为</w:t>
            </w:r>
          </w:p>
          <w:p w14:paraId="6487A89C" w14:textId="77777777" w:rsidR="00023E19" w:rsidRPr="00BC1062" w:rsidRDefault="00023E19" w:rsidP="00023E19">
            <w:pPr>
              <w:pStyle w:val="aa"/>
              <w:spacing w:after="0"/>
              <w:ind w:firstLine="480"/>
            </w:pPr>
            <m:oMathPara>
              <m:oMath>
                <m:r>
                  <w:rPr>
                    <w:rFonts w:ascii="Cambria Math" w:eastAsia="Cambria Math" w:hAnsi="Cambria Math"/>
                  </w:rPr>
                  <m:t>σ=</m:t>
                </m:r>
                <m:f>
                  <m:fPr>
                    <m:ctrlPr>
                      <w:rPr>
                        <w:rFonts w:ascii="Cambria Math" w:eastAsia="Cambria Math" w:hAnsi="Cambria Math"/>
                        <w:i/>
                        <w:iCs/>
                      </w:rPr>
                    </m:ctrlPr>
                  </m:fPr>
                  <m:num>
                    <m:r>
                      <w:rPr>
                        <w:rFonts w:ascii="Cambria Math" w:eastAsia="Cambria Math" w:hAnsi="Cambria Math"/>
                      </w:rPr>
                      <m:t>M</m:t>
                    </m:r>
                  </m:num>
                  <m:den>
                    <m:r>
                      <w:rPr>
                        <w:rFonts w:ascii="Cambria Math" w:eastAsia="Cambria Math" w:hAnsi="Cambria Math"/>
                      </w:rPr>
                      <m:t>W</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49918.35</m:t>
                    </m:r>
                  </m:num>
                  <m:den>
                    <m:r>
                      <w:rPr>
                        <w:rFonts w:ascii="Cambria Math" w:eastAsia="Cambria Math" w:hAnsi="Cambria Math"/>
                      </w:rPr>
                      <m:t>10063.4</m:t>
                    </m:r>
                  </m:den>
                </m:f>
                <m:r>
                  <m:rPr>
                    <m:sty m:val="p"/>
                  </m:rPr>
                  <w:rPr>
                    <w:rFonts w:ascii="Cambria Math" w:eastAsia="Cambria Math" w:hAnsi="Cambria Math"/>
                  </w:rPr>
                  <m:t>=4.96MPa</m:t>
                </m:r>
              </m:oMath>
            </m:oMathPara>
          </w:p>
          <w:p w14:paraId="435C461C" w14:textId="77777777" w:rsidR="00023E19" w:rsidRPr="00BC1062" w:rsidRDefault="00023E19" w:rsidP="00023E19">
            <w:pPr>
              <w:ind w:firstLineChars="200" w:firstLine="480"/>
            </w:pPr>
            <w:r w:rsidRPr="00BC1062">
              <w:rPr>
                <w:sz w:val="24"/>
              </w:rPr>
              <w:t>剪切应力为</w:t>
            </w:r>
          </w:p>
          <w:p w14:paraId="45FA7E0F" w14:textId="77777777" w:rsidR="00023E19" w:rsidRPr="00BC1062" w:rsidRDefault="00023E19" w:rsidP="00023E19">
            <w:pPr>
              <w:pStyle w:val="aa"/>
              <w:spacing w:after="0"/>
              <w:ind w:firstLine="480"/>
            </w:pPr>
            <m:oMathPara>
              <m:oMath>
                <m:r>
                  <w:rPr>
                    <w:rFonts w:ascii="Cambria Math" w:eastAsia="Cambria Math" w:hAnsi="Cambria Math"/>
                  </w:rPr>
                  <m:t>τ=</m:t>
                </m:r>
                <m:f>
                  <m:fPr>
                    <m:ctrlPr>
                      <w:rPr>
                        <w:rFonts w:ascii="Cambria Math" w:eastAsia="Cambria Math" w:hAnsi="Cambria Math"/>
                        <w:i/>
                        <w:iCs/>
                      </w:rPr>
                    </m:ctrlPr>
                  </m:fPr>
                  <m:num>
                    <m:r>
                      <w:rPr>
                        <w:rFonts w:ascii="Cambria Math" w:eastAsia="Cambria Math" w:hAnsi="Cambria Math"/>
                      </w:rPr>
                      <m:t>T</m:t>
                    </m:r>
                  </m:num>
                  <m:den>
                    <m:sSub>
                      <m:sSubPr>
                        <m:ctrlPr>
                          <w:rPr>
                            <w:rFonts w:ascii="Cambria Math" w:hAnsi="Cambria Math"/>
                            <w:i/>
                            <w:iCs/>
                          </w:rPr>
                        </m:ctrlPr>
                      </m:sSubPr>
                      <m:e>
                        <m:r>
                          <w:rPr>
                            <w:rFonts w:ascii="Cambria Math" w:eastAsia="Cambria Math" w:hAnsi="Cambria Math"/>
                          </w:rPr>
                          <m:t>W</m:t>
                        </m:r>
                      </m:e>
                      <m:sub>
                        <m:r>
                          <w:rPr>
                            <w:rFonts w:ascii="Cambria Math" w:eastAsia="Cambria Math" w:hAnsi="Cambria Math"/>
                          </w:rPr>
                          <m:t>T</m:t>
                        </m:r>
                      </m:sub>
                    </m:sSub>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207301</m:t>
                    </m:r>
                  </m:num>
                  <m:den>
                    <m:r>
                      <m:rPr>
                        <m:sty m:val="p"/>
                      </m:rPr>
                      <w:rPr>
                        <w:rFonts w:ascii="Cambria Math" w:eastAsia="Cambria Math" w:hAnsi="Cambria Math"/>
                      </w:rPr>
                      <m:t>21613.56</m:t>
                    </m:r>
                  </m:den>
                </m:f>
                <m:r>
                  <m:rPr>
                    <m:sty m:val="p"/>
                  </m:rPr>
                  <w:rPr>
                    <w:rFonts w:ascii="Cambria Math" w:eastAsia="Cambria Math" w:hAnsi="Cambria Math"/>
                  </w:rPr>
                  <m:t>=9.5912MPa</m:t>
                </m:r>
              </m:oMath>
            </m:oMathPara>
          </w:p>
          <w:p w14:paraId="35C2CFC7" w14:textId="77777777" w:rsidR="00023E19" w:rsidRPr="00BC1062" w:rsidRDefault="00023E19" w:rsidP="00023E19">
            <w:pPr>
              <w:ind w:firstLineChars="200" w:firstLine="480"/>
            </w:pPr>
            <w:r w:rsidRPr="00BC1062">
              <w:rPr>
                <w:sz w:val="24"/>
              </w:rPr>
              <w:t>按弯扭合成强度进行校核计算，对于单向传动的转轴，转矩按脉动循环处理，故取折合系数</w:t>
            </w:r>
            <w:r w:rsidRPr="00BC1062">
              <w:rPr>
                <w:sz w:val="24"/>
              </w:rPr>
              <w:t>α=0.6</w:t>
            </w:r>
            <w:r w:rsidRPr="00BC1062">
              <w:rPr>
                <w:sz w:val="24"/>
              </w:rPr>
              <w:t>，则当量应力为</w:t>
            </w:r>
          </w:p>
          <w:p w14:paraId="0DA9E654" w14:textId="77777777" w:rsidR="00023E19" w:rsidRPr="00BC1062" w:rsidRDefault="00000000" w:rsidP="00023E19">
            <w:pPr>
              <w:pStyle w:val="aa"/>
              <w:spacing w:after="0"/>
              <w:ind w:firstLine="480"/>
            </w:pPr>
            <m:oMathPara>
              <m:oMath>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ca</m:t>
                    </m:r>
                  </m:sub>
                </m:sSub>
                <m:r>
                  <w:rPr>
                    <w:rFonts w:ascii="Cambria Math" w:eastAsia="Cambria Math" w:hAnsi="Cambria Math"/>
                  </w:rPr>
                  <m:t>=</m:t>
                </m:r>
                <m:rad>
                  <m:radPr>
                    <m:degHide m:val="1"/>
                    <m:ctrlPr>
                      <w:rPr>
                        <w:rFonts w:ascii="Cambria Math" w:hAnsi="Cambria Math"/>
                        <w:i/>
                        <w:iCs/>
                      </w:rPr>
                    </m:ctrlPr>
                  </m:radPr>
                  <m:deg/>
                  <m:e>
                    <m:sSup>
                      <m:sSupPr>
                        <m:ctrlPr>
                          <w:rPr>
                            <w:rFonts w:ascii="Cambria Math" w:hAnsi="Cambria Math"/>
                            <w:i/>
                            <w:iCs/>
                          </w:rPr>
                        </m:ctrlPr>
                      </m:sSupPr>
                      <m:e>
                        <m:r>
                          <w:rPr>
                            <w:rFonts w:ascii="Cambria Math" w:eastAsia="Cambria Math" w:hAnsi="Cambria Math"/>
                          </w:rPr>
                          <m:t>σ</m:t>
                        </m:r>
                      </m:e>
                      <m:sup>
                        <m:r>
                          <w:rPr>
                            <w:rFonts w:ascii="Cambria Math" w:eastAsia="Cambria Math" w:hAnsi="Cambria Math"/>
                          </w:rPr>
                          <m:t>2</m:t>
                        </m:r>
                      </m:sup>
                    </m:sSup>
                    <m:r>
                      <w:rPr>
                        <w:rFonts w:ascii="Cambria Math" w:eastAsia="Cambria Math" w:hAnsi="Cambria Math"/>
                      </w:rPr>
                      <m:t xml:space="preserve">+4 </m:t>
                    </m:r>
                    <m:sSup>
                      <m:sSupPr>
                        <m:ctrlPr>
                          <w:rPr>
                            <w:rFonts w:ascii="Cambria Math" w:hAnsi="Cambria Math"/>
                            <w:i/>
                            <w:iCs/>
                          </w:rPr>
                        </m:ctrlPr>
                      </m:sSupPr>
                      <m:e>
                        <m:d>
                          <m:dPr>
                            <m:ctrlPr>
                              <w:rPr>
                                <w:rFonts w:ascii="Cambria Math" w:eastAsia="Cambria Math" w:hAnsi="Cambria Math"/>
                                <w:i/>
                                <w:iCs/>
                              </w:rPr>
                            </m:ctrlPr>
                          </m:dPr>
                          <m:e>
                            <m:r>
                              <w:rPr>
                                <w:rFonts w:ascii="Cambria Math" w:eastAsia="Cambria Math" w:hAnsi="Cambria Math"/>
                              </w:rPr>
                              <m:t>α τ</m:t>
                            </m:r>
                          </m:e>
                        </m:d>
                      </m:e>
                      <m:sup>
                        <m:r>
                          <w:rPr>
                            <w:rFonts w:ascii="Cambria Math" w:eastAsia="Cambria Math" w:hAnsi="Cambria Math"/>
                          </w:rPr>
                          <m:t>2</m:t>
                        </m:r>
                      </m:sup>
                    </m:s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4.96</m:t>
                        </m:r>
                      </m:e>
                      <m:sup>
                        <m:r>
                          <m:rPr>
                            <m:sty m:val="p"/>
                          </m:rPr>
                          <w:rPr>
                            <w:rFonts w:ascii="Cambria Math" w:eastAsia="Cambria Math" w:hAnsi="Cambria Math"/>
                          </w:rPr>
                          <m:t>2</m:t>
                        </m:r>
                      </m:sup>
                    </m:sSup>
                    <m:r>
                      <m:rPr>
                        <m:sty m:val="p"/>
                      </m:rPr>
                      <w:rPr>
                        <w:rFonts w:ascii="Cambria Math" w:eastAsia="Cambria Math" w:hAnsi="Cambria Math"/>
                      </w:rPr>
                      <m:t xml:space="preserve">+4 </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0.6×9.5912</m:t>
                            </m:r>
                          </m:e>
                        </m:d>
                      </m:e>
                      <m:sup>
                        <m:r>
                          <m:rPr>
                            <m:sty m:val="p"/>
                          </m:rPr>
                          <w:rPr>
                            <w:rFonts w:ascii="Cambria Math" w:eastAsia="Cambria Math" w:hAnsi="Cambria Math"/>
                          </w:rPr>
                          <m:t>2</m:t>
                        </m:r>
                      </m:sup>
                    </m:sSup>
                  </m:e>
                </m:rad>
                <m:r>
                  <m:rPr>
                    <m:sty m:val="p"/>
                  </m:rPr>
                  <w:rPr>
                    <w:rFonts w:ascii="Cambria Math" w:eastAsia="Cambria Math" w:hAnsi="Cambria Math"/>
                  </w:rPr>
                  <m:t>=12.53MPa</m:t>
                </m:r>
              </m:oMath>
            </m:oMathPara>
          </w:p>
          <w:p w14:paraId="7D2645B7" w14:textId="4B7E182A" w:rsidR="00023E19" w:rsidRPr="00BC1062" w:rsidRDefault="00023E19" w:rsidP="00023E19">
            <w:pPr>
              <w:ind w:firstLineChars="200" w:firstLine="480"/>
            </w:pPr>
            <w:r w:rsidRPr="00BC1062">
              <w:rPr>
                <w:sz w:val="24"/>
              </w:rPr>
              <w:t>查表得</w:t>
            </w:r>
            <w:r w:rsidRPr="00BC1062">
              <w:rPr>
                <w:sz w:val="24"/>
              </w:rPr>
              <w:t>45</w:t>
            </w:r>
            <w:r w:rsidRPr="00BC1062">
              <w:rPr>
                <w:sz w:val="24"/>
              </w:rPr>
              <w:t>正火处理，抗拉强度极限</w:t>
            </w:r>
            <w:proofErr w:type="spellStart"/>
            <w:r w:rsidRPr="00BC1062">
              <w:rPr>
                <w:i/>
                <w:iCs/>
                <w:sz w:val="24"/>
              </w:rPr>
              <w:t>σ</w:t>
            </w:r>
            <w:r w:rsidRPr="00BC1062">
              <w:rPr>
                <w:sz w:val="24"/>
                <w:vertAlign w:val="subscript"/>
              </w:rPr>
              <w:t>B</w:t>
            </w:r>
            <w:proofErr w:type="spellEnd"/>
            <w:r w:rsidRPr="00BC1062">
              <w:rPr>
                <w:sz w:val="24"/>
              </w:rPr>
              <w:t>=600MPa</w:t>
            </w:r>
            <w:r w:rsidRPr="00BC1062">
              <w:rPr>
                <w:sz w:val="24"/>
              </w:rPr>
              <w:t>，</w:t>
            </w:r>
            <w:proofErr w:type="gramStart"/>
            <w:r w:rsidRPr="00BC1062">
              <w:rPr>
                <w:sz w:val="24"/>
              </w:rPr>
              <w:t>则轴的</w:t>
            </w:r>
            <w:proofErr w:type="gramEnd"/>
            <w:r w:rsidRPr="00BC1062">
              <w:rPr>
                <w:sz w:val="24"/>
              </w:rPr>
              <w:t>许用弯曲应力</w:t>
            </w:r>
            <w:r w:rsidRPr="00BC1062">
              <w:rPr>
                <w:sz w:val="24"/>
              </w:rPr>
              <w:t>[</w:t>
            </w:r>
            <w:r w:rsidRPr="00BC1062">
              <w:rPr>
                <w:i/>
                <w:iCs/>
                <w:sz w:val="24"/>
              </w:rPr>
              <w:t>σ</w:t>
            </w:r>
            <w:r w:rsidRPr="00BC1062">
              <w:rPr>
                <w:sz w:val="24"/>
              </w:rPr>
              <w:t>-1b]=55MPa</w:t>
            </w:r>
            <w:r w:rsidRPr="00BC1062">
              <w:rPr>
                <w:sz w:val="24"/>
              </w:rPr>
              <w:t>，</w:t>
            </w:r>
            <w:proofErr w:type="spellStart"/>
            <w:r w:rsidRPr="00BC1062">
              <w:rPr>
                <w:i/>
                <w:iCs/>
                <w:sz w:val="24"/>
              </w:rPr>
              <w:t>σ</w:t>
            </w:r>
            <w:r w:rsidRPr="00BC1062">
              <w:rPr>
                <w:sz w:val="24"/>
              </w:rPr>
              <w:t>ca</w:t>
            </w:r>
            <w:proofErr w:type="spellEnd"/>
            <w:r w:rsidRPr="00BC1062">
              <w:rPr>
                <w:sz w:val="24"/>
              </w:rPr>
              <w:t>&lt;[σ-1b]</w:t>
            </w:r>
            <w:r w:rsidRPr="00BC1062">
              <w:rPr>
                <w:sz w:val="24"/>
              </w:rPr>
              <w:t>，所以强度满足要求。</w:t>
            </w:r>
          </w:p>
          <w:p w14:paraId="77545A52" w14:textId="77777777" w:rsidR="00023E19" w:rsidRPr="00BC1062" w:rsidRDefault="00023E19" w:rsidP="00A83704">
            <w:pPr>
              <w:ind w:rightChars="12" w:right="25"/>
              <w:rPr>
                <w:sz w:val="24"/>
              </w:rPr>
            </w:pPr>
          </w:p>
          <w:p w14:paraId="7E3AB039" w14:textId="77777777" w:rsidR="003F0167" w:rsidRPr="00BC1062" w:rsidRDefault="0044358D" w:rsidP="006C3CE5">
            <w:pPr>
              <w:ind w:rightChars="12" w:right="25"/>
              <w:outlineLvl w:val="0"/>
              <w:rPr>
                <w:b/>
                <w:bCs/>
                <w:sz w:val="24"/>
              </w:rPr>
            </w:pPr>
            <w:bookmarkStart w:id="6" w:name="_Toc200448096"/>
            <w:r w:rsidRPr="00BC1062">
              <w:rPr>
                <w:b/>
                <w:bCs/>
                <w:sz w:val="24"/>
              </w:rPr>
              <w:t>七、滚动轴承的选择</w:t>
            </w:r>
            <w:r w:rsidR="003F0167" w:rsidRPr="00BC1062">
              <w:rPr>
                <w:b/>
                <w:bCs/>
                <w:sz w:val="24"/>
              </w:rPr>
              <w:t>计算</w:t>
            </w:r>
            <w:bookmarkEnd w:id="6"/>
          </w:p>
          <w:p w14:paraId="5274C46A" w14:textId="066D7558" w:rsidR="000367C1" w:rsidRPr="00BC1062" w:rsidRDefault="000367C1" w:rsidP="006953AA">
            <w:pPr>
              <w:ind w:rightChars="12" w:right="25"/>
              <w:rPr>
                <w:rFonts w:eastAsia="黑体"/>
                <w:sz w:val="24"/>
              </w:rPr>
            </w:pPr>
            <w:r w:rsidRPr="00BC1062">
              <w:rPr>
                <w:rFonts w:eastAsia="黑体"/>
                <w:sz w:val="24"/>
              </w:rPr>
              <w:t>（一）高速轴</w:t>
            </w:r>
          </w:p>
          <w:p w14:paraId="2C8768C7" w14:textId="77777777" w:rsidR="00522D60" w:rsidRPr="00BC1062" w:rsidRDefault="001C3C50" w:rsidP="00522D60">
            <w:pPr>
              <w:ind w:rightChars="12" w:right="25"/>
              <w:rPr>
                <w:sz w:val="24"/>
              </w:rPr>
            </w:pPr>
            <w:r w:rsidRPr="00BC1062">
              <w:rPr>
                <w:sz w:val="24"/>
              </w:rPr>
              <w:t>1</w:t>
            </w:r>
            <w:r w:rsidR="00522D60" w:rsidRPr="00BC1062">
              <w:rPr>
                <w:sz w:val="24"/>
              </w:rPr>
              <w:t>、轴承的选择</w:t>
            </w:r>
          </w:p>
          <w:p w14:paraId="00B1596D" w14:textId="67D1E34F" w:rsidR="000367C1" w:rsidRPr="00BC1062" w:rsidRDefault="000367C1" w:rsidP="000367C1">
            <w:pPr>
              <w:pStyle w:val="af"/>
              <w:keepNext/>
              <w:jc w:val="center"/>
              <w:rPr>
                <w:rFonts w:ascii="Times New Roman" w:eastAsiaTheme="minorEastAsia" w:hAnsi="Times New Roman" w:cs="Times New Roman"/>
              </w:rPr>
            </w:pPr>
            <w:r w:rsidRPr="00BC1062">
              <w:rPr>
                <w:rFonts w:ascii="Times New Roman" w:eastAsiaTheme="minorEastAsia" w:hAnsi="Times New Roman" w:cs="Times New Roman"/>
              </w:rPr>
              <w:t>表</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表</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5</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rPr>
              <w:t>高速轴</w:t>
            </w:r>
            <w:r w:rsidRPr="00BC1062">
              <w:rPr>
                <w:rFonts w:ascii="Times New Roman" w:eastAsiaTheme="minorEastAsia" w:hAnsi="Times New Roman" w:cs="Times New Roman"/>
                <w:sz w:val="21"/>
                <w:szCs w:val="21"/>
              </w:rPr>
              <w:t>轴承参数</w:t>
            </w:r>
          </w:p>
          <w:tbl>
            <w:tblPr>
              <w:tblStyle w:val="TableGrid0"/>
              <w:tblW w:w="0" w:type="auto"/>
              <w:jc w:val="center"/>
              <w:tblLook w:val="04A0" w:firstRow="1" w:lastRow="0" w:firstColumn="1" w:lastColumn="0" w:noHBand="0" w:noVBand="1"/>
            </w:tblPr>
            <w:tblGrid>
              <w:gridCol w:w="1056"/>
              <w:gridCol w:w="1261"/>
              <w:gridCol w:w="1307"/>
              <w:gridCol w:w="1296"/>
              <w:gridCol w:w="2083"/>
            </w:tblGrid>
            <w:tr w:rsidR="007615D7" w:rsidRPr="00BC1062" w14:paraId="44989D1F" w14:textId="77777777" w:rsidTr="007615D7">
              <w:trPr>
                <w:jc w:val="center"/>
              </w:trPr>
              <w:tc>
                <w:tcPr>
                  <w:tcW w:w="1056" w:type="dxa"/>
                </w:tcPr>
                <w:p w14:paraId="79565E35" w14:textId="77777777" w:rsidR="00927649" w:rsidRPr="00BC1062" w:rsidRDefault="00927649" w:rsidP="00927649">
                  <w:pPr>
                    <w:spacing w:line="400" w:lineRule="exact"/>
                    <w:jc w:val="center"/>
                  </w:pPr>
                  <w:r w:rsidRPr="00BC1062">
                    <w:rPr>
                      <w:szCs w:val="21"/>
                    </w:rPr>
                    <w:t>轴承型号</w:t>
                  </w:r>
                </w:p>
              </w:tc>
              <w:tc>
                <w:tcPr>
                  <w:tcW w:w="1261" w:type="dxa"/>
                </w:tcPr>
                <w:p w14:paraId="016914EA" w14:textId="77777777" w:rsidR="00927649" w:rsidRPr="00BC1062" w:rsidRDefault="00927649" w:rsidP="00927649">
                  <w:pPr>
                    <w:spacing w:line="400" w:lineRule="exact"/>
                    <w:jc w:val="center"/>
                  </w:pPr>
                  <w:r w:rsidRPr="00BC1062">
                    <w:rPr>
                      <w:szCs w:val="21"/>
                    </w:rPr>
                    <w:t>内径</w:t>
                  </w:r>
                  <w:r w:rsidRPr="00BC1062">
                    <w:rPr>
                      <w:szCs w:val="21"/>
                    </w:rPr>
                    <w:t>d(mm)</w:t>
                  </w:r>
                </w:p>
              </w:tc>
              <w:tc>
                <w:tcPr>
                  <w:tcW w:w="1307" w:type="dxa"/>
                </w:tcPr>
                <w:p w14:paraId="3753F9A6" w14:textId="77777777" w:rsidR="00927649" w:rsidRPr="00BC1062" w:rsidRDefault="00927649" w:rsidP="00927649">
                  <w:pPr>
                    <w:spacing w:line="400" w:lineRule="exact"/>
                    <w:jc w:val="center"/>
                  </w:pPr>
                  <w:r w:rsidRPr="00BC1062">
                    <w:rPr>
                      <w:szCs w:val="21"/>
                    </w:rPr>
                    <w:t>外径</w:t>
                  </w:r>
                  <w:r w:rsidRPr="00BC1062">
                    <w:rPr>
                      <w:szCs w:val="21"/>
                    </w:rPr>
                    <w:t>D(mm)</w:t>
                  </w:r>
                </w:p>
              </w:tc>
              <w:tc>
                <w:tcPr>
                  <w:tcW w:w="1296" w:type="dxa"/>
                </w:tcPr>
                <w:p w14:paraId="2B9D2854" w14:textId="77777777" w:rsidR="00927649" w:rsidRPr="00BC1062" w:rsidRDefault="00927649" w:rsidP="00927649">
                  <w:pPr>
                    <w:spacing w:line="400" w:lineRule="exact"/>
                    <w:jc w:val="center"/>
                  </w:pPr>
                  <w:r w:rsidRPr="00BC1062">
                    <w:rPr>
                      <w:szCs w:val="21"/>
                    </w:rPr>
                    <w:t>宽度</w:t>
                  </w:r>
                  <w:r w:rsidRPr="00BC1062">
                    <w:rPr>
                      <w:szCs w:val="21"/>
                    </w:rPr>
                    <w:t>B(mm)</w:t>
                  </w:r>
                </w:p>
              </w:tc>
              <w:tc>
                <w:tcPr>
                  <w:tcW w:w="2083" w:type="dxa"/>
                </w:tcPr>
                <w:p w14:paraId="4720E759" w14:textId="77777777" w:rsidR="00927649" w:rsidRPr="00BC1062" w:rsidRDefault="00927649" w:rsidP="00927649">
                  <w:pPr>
                    <w:spacing w:line="400" w:lineRule="exact"/>
                    <w:jc w:val="center"/>
                  </w:pPr>
                  <w:r w:rsidRPr="00BC1062">
                    <w:rPr>
                      <w:szCs w:val="21"/>
                    </w:rPr>
                    <w:t>基本额定动载荷</w:t>
                  </w:r>
                  <w:r w:rsidRPr="00BC1062">
                    <w:rPr>
                      <w:szCs w:val="21"/>
                    </w:rPr>
                    <w:t>(</w:t>
                  </w:r>
                  <w:proofErr w:type="spellStart"/>
                  <w:r w:rsidRPr="00BC1062">
                    <w:rPr>
                      <w:szCs w:val="21"/>
                    </w:rPr>
                    <w:t>kN</w:t>
                  </w:r>
                  <w:proofErr w:type="spellEnd"/>
                  <w:r w:rsidRPr="00BC1062">
                    <w:rPr>
                      <w:szCs w:val="21"/>
                    </w:rPr>
                    <w:t>)</w:t>
                  </w:r>
                </w:p>
              </w:tc>
            </w:tr>
            <w:tr w:rsidR="007615D7" w:rsidRPr="00BC1062" w14:paraId="362A064A" w14:textId="77777777" w:rsidTr="007615D7">
              <w:trPr>
                <w:jc w:val="center"/>
              </w:trPr>
              <w:tc>
                <w:tcPr>
                  <w:tcW w:w="1056" w:type="dxa"/>
                </w:tcPr>
                <w:p w14:paraId="5087D624" w14:textId="77777777" w:rsidR="00927649" w:rsidRPr="00BC1062" w:rsidRDefault="00927649" w:rsidP="00927649">
                  <w:pPr>
                    <w:spacing w:line="400" w:lineRule="exact"/>
                    <w:jc w:val="center"/>
                  </w:pPr>
                  <w:r w:rsidRPr="00BC1062">
                    <w:rPr>
                      <w:szCs w:val="21"/>
                    </w:rPr>
                    <w:t>6206</w:t>
                  </w:r>
                </w:p>
              </w:tc>
              <w:tc>
                <w:tcPr>
                  <w:tcW w:w="1261" w:type="dxa"/>
                </w:tcPr>
                <w:p w14:paraId="062F0F5A" w14:textId="77777777" w:rsidR="00927649" w:rsidRPr="00BC1062" w:rsidRDefault="00927649" w:rsidP="00927649">
                  <w:pPr>
                    <w:spacing w:line="400" w:lineRule="exact"/>
                    <w:jc w:val="center"/>
                  </w:pPr>
                  <w:r w:rsidRPr="00BC1062">
                    <w:rPr>
                      <w:szCs w:val="21"/>
                    </w:rPr>
                    <w:t>30</w:t>
                  </w:r>
                </w:p>
              </w:tc>
              <w:tc>
                <w:tcPr>
                  <w:tcW w:w="1307" w:type="dxa"/>
                </w:tcPr>
                <w:p w14:paraId="566CB53A" w14:textId="77777777" w:rsidR="00927649" w:rsidRPr="00BC1062" w:rsidRDefault="00927649" w:rsidP="00927649">
                  <w:pPr>
                    <w:spacing w:line="400" w:lineRule="exact"/>
                    <w:jc w:val="center"/>
                  </w:pPr>
                  <w:r w:rsidRPr="00BC1062">
                    <w:rPr>
                      <w:szCs w:val="21"/>
                    </w:rPr>
                    <w:t>62</w:t>
                  </w:r>
                </w:p>
              </w:tc>
              <w:tc>
                <w:tcPr>
                  <w:tcW w:w="1296" w:type="dxa"/>
                </w:tcPr>
                <w:p w14:paraId="2371617E" w14:textId="77777777" w:rsidR="00927649" w:rsidRPr="00BC1062" w:rsidRDefault="00927649" w:rsidP="00927649">
                  <w:pPr>
                    <w:spacing w:line="400" w:lineRule="exact"/>
                    <w:jc w:val="center"/>
                  </w:pPr>
                  <w:r w:rsidRPr="00BC1062">
                    <w:rPr>
                      <w:szCs w:val="21"/>
                    </w:rPr>
                    <w:t>16</w:t>
                  </w:r>
                </w:p>
              </w:tc>
              <w:tc>
                <w:tcPr>
                  <w:tcW w:w="2083" w:type="dxa"/>
                </w:tcPr>
                <w:p w14:paraId="4FB5D612" w14:textId="77777777" w:rsidR="00927649" w:rsidRPr="00BC1062" w:rsidRDefault="00927649" w:rsidP="00927649">
                  <w:pPr>
                    <w:spacing w:line="400" w:lineRule="exact"/>
                    <w:jc w:val="center"/>
                  </w:pPr>
                  <w:r w:rsidRPr="00BC1062">
                    <w:rPr>
                      <w:szCs w:val="21"/>
                    </w:rPr>
                    <w:t>19.5</w:t>
                  </w:r>
                </w:p>
              </w:tc>
            </w:tr>
          </w:tbl>
          <w:p w14:paraId="52F27C9D" w14:textId="77777777" w:rsidR="00927649" w:rsidRPr="00BC1062" w:rsidRDefault="00927649" w:rsidP="00927649"/>
          <w:p w14:paraId="3BA373C5" w14:textId="77777777" w:rsidR="00927649" w:rsidRPr="00BC1062" w:rsidRDefault="00927649" w:rsidP="00927649">
            <w:pPr>
              <w:ind w:firstLineChars="200" w:firstLine="480"/>
            </w:pPr>
            <w:r w:rsidRPr="00BC1062">
              <w:rPr>
                <w:sz w:val="24"/>
              </w:rPr>
              <w:t>根据前面的计算，选用</w:t>
            </w:r>
            <w:r w:rsidRPr="00BC1062">
              <w:rPr>
                <w:sz w:val="24"/>
              </w:rPr>
              <w:t>6206</w:t>
            </w:r>
            <w:r w:rsidRPr="00BC1062">
              <w:rPr>
                <w:sz w:val="24"/>
              </w:rPr>
              <w:t>深沟球轴承轴承，内径</w:t>
            </w:r>
            <w:r w:rsidRPr="00BC1062">
              <w:rPr>
                <w:i/>
                <w:iCs/>
                <w:sz w:val="24"/>
              </w:rPr>
              <w:t>d</w:t>
            </w:r>
            <w:r w:rsidRPr="00BC1062">
              <w:rPr>
                <w:sz w:val="24"/>
              </w:rPr>
              <w:t>=30mm</w:t>
            </w:r>
            <w:r w:rsidRPr="00BC1062">
              <w:rPr>
                <w:sz w:val="24"/>
              </w:rPr>
              <w:t>，外径</w:t>
            </w:r>
            <w:r w:rsidRPr="00BC1062">
              <w:rPr>
                <w:i/>
                <w:iCs/>
                <w:sz w:val="24"/>
              </w:rPr>
              <w:t>D</w:t>
            </w:r>
            <w:r w:rsidRPr="00BC1062">
              <w:rPr>
                <w:sz w:val="24"/>
              </w:rPr>
              <w:t>=62mm</w:t>
            </w:r>
            <w:r w:rsidRPr="00BC1062">
              <w:rPr>
                <w:sz w:val="24"/>
              </w:rPr>
              <w:t>，宽度</w:t>
            </w:r>
            <w:r w:rsidRPr="00BC1062">
              <w:rPr>
                <w:i/>
                <w:iCs/>
                <w:sz w:val="24"/>
              </w:rPr>
              <w:t>B</w:t>
            </w:r>
            <w:r w:rsidRPr="00BC1062">
              <w:rPr>
                <w:sz w:val="24"/>
              </w:rPr>
              <w:t>=16mm</w:t>
            </w:r>
            <w:r w:rsidRPr="00BC1062">
              <w:rPr>
                <w:sz w:val="24"/>
              </w:rPr>
              <w:t>。</w:t>
            </w:r>
          </w:p>
          <w:p w14:paraId="089D1327" w14:textId="403C820A" w:rsidR="00927649" w:rsidRPr="00BC1062" w:rsidRDefault="00927649" w:rsidP="00927649">
            <w:pPr>
              <w:ind w:firstLineChars="200" w:firstLine="480"/>
            </w:pPr>
            <w:r w:rsidRPr="00BC1062">
              <w:rPr>
                <w:sz w:val="24"/>
              </w:rPr>
              <w:t>查表轴承基本额定动载荷</w:t>
            </w:r>
            <w:r w:rsidRPr="00BC1062">
              <w:rPr>
                <w:i/>
                <w:iCs/>
                <w:sz w:val="24"/>
              </w:rPr>
              <w:t>C</w:t>
            </w:r>
            <w:r w:rsidRPr="00BC1062">
              <w:rPr>
                <w:i/>
                <w:iCs/>
                <w:sz w:val="24"/>
                <w:vertAlign w:val="subscript"/>
              </w:rPr>
              <w:t>r</w:t>
            </w:r>
            <w:r w:rsidRPr="00BC1062">
              <w:rPr>
                <w:i/>
                <w:iCs/>
                <w:sz w:val="24"/>
              </w:rPr>
              <w:t>=</w:t>
            </w:r>
            <w:r w:rsidRPr="00BC1062">
              <w:rPr>
                <w:sz w:val="24"/>
              </w:rPr>
              <w:t>19.5kN</w:t>
            </w:r>
            <w:r w:rsidRPr="00BC1062">
              <w:rPr>
                <w:sz w:val="24"/>
              </w:rPr>
              <w:t>，额定静载荷</w:t>
            </w:r>
            <w:r w:rsidRPr="00BC1062">
              <w:rPr>
                <w:i/>
                <w:iCs/>
                <w:sz w:val="24"/>
              </w:rPr>
              <w:t>C</w:t>
            </w:r>
            <w:r w:rsidRPr="00BC1062">
              <w:rPr>
                <w:i/>
                <w:iCs/>
                <w:sz w:val="24"/>
                <w:vertAlign w:val="subscript"/>
              </w:rPr>
              <w:t>0r</w:t>
            </w:r>
            <w:r w:rsidRPr="00BC1062">
              <w:rPr>
                <w:sz w:val="24"/>
              </w:rPr>
              <w:t>=11.5kN</w:t>
            </w:r>
            <w:r w:rsidRPr="00BC1062">
              <w:rPr>
                <w:sz w:val="24"/>
              </w:rPr>
              <w:t>。</w:t>
            </w:r>
          </w:p>
          <w:p w14:paraId="0CF476B1" w14:textId="77777777" w:rsidR="00927649" w:rsidRPr="00BC1062" w:rsidRDefault="00927649" w:rsidP="00927649">
            <w:pPr>
              <w:ind w:firstLineChars="200" w:firstLine="480"/>
            </w:pPr>
            <w:r w:rsidRPr="00BC1062">
              <w:rPr>
                <w:sz w:val="24"/>
              </w:rPr>
              <w:t>要求寿命为</w:t>
            </w:r>
            <w:proofErr w:type="spellStart"/>
            <w:r w:rsidRPr="00BC1062">
              <w:rPr>
                <w:i/>
                <w:iCs/>
                <w:sz w:val="24"/>
              </w:rPr>
              <w:t>L</w:t>
            </w:r>
            <w:r w:rsidRPr="00BC1062">
              <w:rPr>
                <w:i/>
                <w:iCs/>
                <w:sz w:val="24"/>
                <w:vertAlign w:val="subscript"/>
              </w:rPr>
              <w:t>h</w:t>
            </w:r>
            <w:proofErr w:type="spellEnd"/>
            <w:r w:rsidRPr="00BC1062">
              <w:rPr>
                <w:sz w:val="24"/>
              </w:rPr>
              <w:t>=48000h</w:t>
            </w:r>
            <w:r w:rsidRPr="00BC1062">
              <w:rPr>
                <w:sz w:val="24"/>
              </w:rPr>
              <w:t>。</w:t>
            </w:r>
          </w:p>
          <w:p w14:paraId="543BD925" w14:textId="67D1CD27" w:rsidR="00BD4E0C" w:rsidRPr="00BC1062" w:rsidRDefault="00BD4E0C" w:rsidP="006953AA">
            <w:pPr>
              <w:ind w:rightChars="12" w:right="25"/>
              <w:rPr>
                <w:bCs/>
                <w:sz w:val="24"/>
              </w:rPr>
            </w:pPr>
            <w:r w:rsidRPr="00BC1062">
              <w:rPr>
                <w:bCs/>
                <w:sz w:val="24"/>
              </w:rPr>
              <w:t>2</w:t>
            </w:r>
            <w:r w:rsidRPr="00BC1062">
              <w:rPr>
                <w:bCs/>
                <w:sz w:val="24"/>
              </w:rPr>
              <w:t>、当量动</w:t>
            </w:r>
            <w:r w:rsidR="009B4FDA">
              <w:rPr>
                <w:rFonts w:hint="eastAsia"/>
                <w:bCs/>
                <w:sz w:val="24"/>
              </w:rPr>
              <w:t>载荷</w:t>
            </w:r>
            <w:r w:rsidRPr="00BC1062">
              <w:rPr>
                <w:bCs/>
                <w:sz w:val="24"/>
              </w:rPr>
              <w:t>计算</w:t>
            </w:r>
          </w:p>
          <w:p w14:paraId="6905A9DA" w14:textId="77777777" w:rsidR="000367C1" w:rsidRPr="00BC1062" w:rsidRDefault="000367C1" w:rsidP="000367C1">
            <w:pPr>
              <w:ind w:firstLineChars="200" w:firstLine="480"/>
            </w:pPr>
            <w:r w:rsidRPr="00BC1062">
              <w:rPr>
                <w:sz w:val="24"/>
              </w:rPr>
              <w:t>由前面的计算已知轴水平和垂直面的支反力，则可以计算得到合成支反力：</w:t>
            </w:r>
          </w:p>
          <w:p w14:paraId="1951F4D4" w14:textId="77777777"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r1</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NH1</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NV1</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777.47</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d>
                          <m:dPr>
                            <m:ctrlPr>
                              <w:rPr>
                                <w:rFonts w:ascii="Cambria Math" w:eastAsia="Cambria Math" w:hAnsi="Cambria Math"/>
                              </w:rPr>
                            </m:ctrlPr>
                          </m:dPr>
                          <m:e>
                            <m:r>
                              <m:rPr>
                                <m:sty m:val="p"/>
                              </m:rPr>
                              <w:rPr>
                                <w:rFonts w:ascii="Cambria Math" w:eastAsia="Cambria Math" w:hAnsi="Cambria Math"/>
                              </w:rPr>
                              <m:t>-1300.42</m:t>
                            </m:r>
                          </m:e>
                        </m:d>
                      </m:e>
                      <m:sup>
                        <m:r>
                          <m:rPr>
                            <m:sty m:val="p"/>
                          </m:rPr>
                          <w:rPr>
                            <w:rFonts w:ascii="Cambria Math" w:eastAsia="Cambria Math" w:hAnsi="Cambria Math"/>
                          </w:rPr>
                          <m:t>2</m:t>
                        </m:r>
                      </m:sup>
                    </m:sSup>
                  </m:e>
                </m:rad>
                <m:r>
                  <m:rPr>
                    <m:sty m:val="p"/>
                  </m:rPr>
                  <w:rPr>
                    <w:rFonts w:ascii="Cambria Math" w:eastAsia="Cambria Math" w:hAnsi="Cambria Math"/>
                  </w:rPr>
                  <m:t>=1515.11N</m:t>
                </m:r>
              </m:oMath>
            </m:oMathPara>
          </w:p>
          <w:p w14:paraId="782A1A51" w14:textId="77777777"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r2</m:t>
                    </m:r>
                  </m:sub>
                </m:sSub>
                <m:r>
                  <m:rPr>
                    <m:sty m:val="p"/>
                  </m:rP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NH2</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NV2</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777.47</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931.78</m:t>
                        </m:r>
                      </m:e>
                      <m:sup>
                        <m:r>
                          <m:rPr>
                            <m:sty m:val="p"/>
                          </m:rPr>
                          <w:rPr>
                            <w:rFonts w:ascii="Cambria Math" w:eastAsia="Cambria Math" w:hAnsi="Cambria Math"/>
                          </w:rPr>
                          <m:t>2</m:t>
                        </m:r>
                      </m:sup>
                    </m:sSup>
                  </m:e>
                </m:rad>
                <m:r>
                  <m:rPr>
                    <m:sty m:val="p"/>
                  </m:rPr>
                  <w:rPr>
                    <w:rFonts w:ascii="Cambria Math" w:eastAsia="Cambria Math" w:hAnsi="Cambria Math"/>
                  </w:rPr>
                  <m:t>=1213.54N</m:t>
                </m:r>
              </m:oMath>
            </m:oMathPara>
          </w:p>
          <w:p w14:paraId="02408333" w14:textId="77777777" w:rsidR="000367C1" w:rsidRPr="00BC1062" w:rsidRDefault="000367C1" w:rsidP="000367C1">
            <w:pPr>
              <w:ind w:firstLineChars="200" w:firstLine="480"/>
            </w:pPr>
            <w:r w:rsidRPr="00BC1062">
              <w:rPr>
                <w:sz w:val="24"/>
              </w:rPr>
              <w:t>因为不受轴向力，所以</w:t>
            </w:r>
            <w:r w:rsidRPr="00BC1062">
              <w:rPr>
                <w:i/>
                <w:iCs/>
                <w:sz w:val="24"/>
              </w:rPr>
              <w:t>Fa</w:t>
            </w:r>
            <w:r w:rsidRPr="008428A3">
              <w:rPr>
                <w:i/>
                <w:iCs/>
                <w:sz w:val="24"/>
                <w:vertAlign w:val="subscript"/>
              </w:rPr>
              <w:t>1</w:t>
            </w:r>
            <w:r w:rsidRPr="00BC1062">
              <w:rPr>
                <w:i/>
                <w:iCs/>
                <w:sz w:val="24"/>
              </w:rPr>
              <w:t>=Fa</w:t>
            </w:r>
            <w:r w:rsidRPr="008428A3">
              <w:rPr>
                <w:i/>
                <w:iCs/>
                <w:sz w:val="24"/>
                <w:vertAlign w:val="subscript"/>
              </w:rPr>
              <w:t>2</w:t>
            </w:r>
            <w:r w:rsidRPr="00BC1062">
              <w:rPr>
                <w:sz w:val="24"/>
              </w:rPr>
              <w:t>=0</w:t>
            </w:r>
          </w:p>
          <w:p w14:paraId="7FF5F30C" w14:textId="77777777" w:rsidR="000367C1" w:rsidRPr="00BC1062" w:rsidRDefault="000367C1" w:rsidP="000367C1">
            <w:pPr>
              <w:ind w:firstLineChars="200" w:firstLine="480"/>
            </w:pPr>
            <w:r w:rsidRPr="00BC1062">
              <w:rPr>
                <w:sz w:val="24"/>
              </w:rPr>
              <w:t>故</w:t>
            </w:r>
            <w:r w:rsidRPr="00BC1062">
              <w:rPr>
                <w:i/>
                <w:iCs/>
                <w:sz w:val="24"/>
              </w:rPr>
              <w:t>F</w:t>
            </w:r>
            <w:r w:rsidRPr="00BC1062">
              <w:rPr>
                <w:i/>
                <w:iCs/>
                <w:sz w:val="24"/>
                <w:vertAlign w:val="subscript"/>
              </w:rPr>
              <w:t>a</w:t>
            </w:r>
            <w:r w:rsidRPr="00BC1062">
              <w:rPr>
                <w:i/>
                <w:iCs/>
                <w:sz w:val="24"/>
              </w:rPr>
              <w:t>/F</w:t>
            </w:r>
            <w:r w:rsidRPr="00BC1062">
              <w:rPr>
                <w:i/>
                <w:iCs/>
                <w:sz w:val="24"/>
                <w:vertAlign w:val="subscript"/>
              </w:rPr>
              <w:t>r</w:t>
            </w:r>
            <w:r w:rsidRPr="00BC1062">
              <w:rPr>
                <w:sz w:val="24"/>
              </w:rPr>
              <w:t>=0&lt;e,</w:t>
            </w:r>
            <w:r w:rsidRPr="00BC1062">
              <w:rPr>
                <w:sz w:val="24"/>
              </w:rPr>
              <w:t>则</w:t>
            </w:r>
          </w:p>
          <w:p w14:paraId="78FA5ED4" w14:textId="57490DB9" w:rsidR="000367C1" w:rsidRPr="00BC1062" w:rsidRDefault="000367C1" w:rsidP="007615D7">
            <w:pPr>
              <w:ind w:firstLineChars="200" w:firstLine="480"/>
            </w:pPr>
            <w:r w:rsidRPr="00BC1062">
              <w:rPr>
                <w:sz w:val="24"/>
              </w:rPr>
              <w:t>查表得</w:t>
            </w:r>
            <w:r w:rsidRPr="00BC1062">
              <w:rPr>
                <w:i/>
                <w:iCs/>
                <w:sz w:val="24"/>
              </w:rPr>
              <w:t>X</w:t>
            </w:r>
            <w:r w:rsidRPr="00BC1062">
              <w:rPr>
                <w:i/>
                <w:iCs/>
                <w:sz w:val="24"/>
                <w:vertAlign w:val="subscript"/>
              </w:rPr>
              <w:t>1</w:t>
            </w:r>
            <w:r w:rsidRPr="00BC1062">
              <w:rPr>
                <w:sz w:val="24"/>
              </w:rPr>
              <w:t>=1</w:t>
            </w:r>
            <w:r w:rsidRPr="00BC1062">
              <w:rPr>
                <w:sz w:val="24"/>
              </w:rPr>
              <w:t>，</w:t>
            </w:r>
            <w:r w:rsidRPr="00BC1062">
              <w:rPr>
                <w:i/>
                <w:iCs/>
                <w:sz w:val="24"/>
              </w:rPr>
              <w:t>Y</w:t>
            </w:r>
            <w:r w:rsidRPr="00BC1062">
              <w:rPr>
                <w:i/>
                <w:iCs/>
                <w:sz w:val="24"/>
                <w:vertAlign w:val="subscript"/>
              </w:rPr>
              <w:t>1</w:t>
            </w:r>
            <w:r w:rsidRPr="00BC1062">
              <w:rPr>
                <w:i/>
                <w:iCs/>
                <w:sz w:val="24"/>
              </w:rPr>
              <w:t>=</w:t>
            </w:r>
            <w:r w:rsidRPr="00BC1062">
              <w:rPr>
                <w:sz w:val="24"/>
              </w:rPr>
              <w:t>0</w:t>
            </w:r>
            <w:r w:rsidRPr="00BC1062">
              <w:rPr>
                <w:sz w:val="24"/>
              </w:rPr>
              <w:t>，</w:t>
            </w:r>
            <w:r w:rsidRPr="00BC1062">
              <w:rPr>
                <w:i/>
                <w:iCs/>
                <w:sz w:val="24"/>
              </w:rPr>
              <w:t>X</w:t>
            </w:r>
            <w:r w:rsidRPr="00BC1062">
              <w:rPr>
                <w:i/>
                <w:iCs/>
                <w:sz w:val="24"/>
                <w:vertAlign w:val="subscript"/>
              </w:rPr>
              <w:t>2</w:t>
            </w:r>
            <w:r w:rsidRPr="00BC1062">
              <w:rPr>
                <w:sz w:val="24"/>
              </w:rPr>
              <w:t>=1</w:t>
            </w:r>
            <w:r w:rsidRPr="00BC1062">
              <w:rPr>
                <w:sz w:val="24"/>
              </w:rPr>
              <w:t>，</w:t>
            </w:r>
            <w:r w:rsidRPr="00BC1062">
              <w:rPr>
                <w:i/>
                <w:iCs/>
                <w:sz w:val="24"/>
              </w:rPr>
              <w:t>Y</w:t>
            </w:r>
            <w:r w:rsidRPr="00BC1062">
              <w:rPr>
                <w:sz w:val="24"/>
                <w:vertAlign w:val="subscript"/>
              </w:rPr>
              <w:t>2</w:t>
            </w:r>
            <w:r w:rsidRPr="00BC1062">
              <w:rPr>
                <w:sz w:val="24"/>
              </w:rPr>
              <w:t>=0</w:t>
            </w:r>
            <w:r w:rsidRPr="00BC1062">
              <w:rPr>
                <w:sz w:val="24"/>
              </w:rPr>
              <w:t>，</w:t>
            </w:r>
            <w:proofErr w:type="spellStart"/>
            <w:r w:rsidRPr="00BC1062">
              <w:rPr>
                <w:sz w:val="24"/>
              </w:rPr>
              <w:t>f</w:t>
            </w:r>
            <w:r w:rsidRPr="00BC1062">
              <w:rPr>
                <w:sz w:val="24"/>
                <w:vertAlign w:val="subscript"/>
              </w:rPr>
              <w:t>d</w:t>
            </w:r>
            <w:proofErr w:type="spellEnd"/>
            <w:r w:rsidRPr="00BC1062">
              <w:rPr>
                <w:sz w:val="24"/>
              </w:rPr>
              <w:t>=1</w:t>
            </w:r>
          </w:p>
          <w:p w14:paraId="3814F1BD" w14:textId="0340B504" w:rsidR="000367C1" w:rsidRPr="00BC1062" w:rsidRDefault="00000000" w:rsidP="000367C1">
            <w:pPr>
              <w:pStyle w:val="aa"/>
              <w:spacing w:after="0"/>
              <w:ind w:firstLine="480"/>
              <w:rPr>
                <w:iCs/>
              </w:rPr>
            </w:pPr>
            <m:oMathPara>
              <m:oMath>
                <m:sSub>
                  <m:sSubPr>
                    <m:ctrlPr>
                      <w:rPr>
                        <w:rFonts w:ascii="Cambria Math" w:hAnsi="Cambria Math"/>
                        <w:i/>
                        <w:iCs/>
                      </w:rPr>
                    </m:ctrlPr>
                  </m:sSubPr>
                  <m:e>
                    <m:r>
                      <w:rPr>
                        <w:rFonts w:ascii="Cambria Math" w:eastAsia="Cambria Math" w:hAnsi="Cambria Math"/>
                      </w:rPr>
                      <m:t>P</m:t>
                    </m:r>
                  </m:e>
                  <m:sub>
                    <m:r>
                      <w:rPr>
                        <w:rFonts w:ascii="Cambria Math" w:eastAsia="Cambria Math" w:hAnsi="Cambria Math"/>
                      </w:rPr>
                      <m:t>r1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d</m:t>
                    </m:r>
                  </m:sub>
                </m:sSub>
                <m:d>
                  <m:dPr>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X</m:t>
                        </m:r>
                      </m:e>
                      <m:sub>
                        <m:r>
                          <w:rPr>
                            <w:rFonts w:ascii="Cambria Math" w:eastAsia="Cambria Math" w:hAnsi="Cambria Math"/>
                          </w:rPr>
                          <m:t>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r1</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Y</m:t>
                        </m:r>
                      </m:e>
                      <m:sub>
                        <m:r>
                          <w:rPr>
                            <w:rFonts w:ascii="Cambria Math" w:eastAsia="Cambria Math" w:hAnsi="Cambria Math"/>
                          </w:rPr>
                          <m:t>1</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a1</m:t>
                        </m:r>
                      </m:sub>
                    </m:sSub>
                  </m:e>
                </m:d>
                <m:r>
                  <m:rPr>
                    <m:sty m:val="p"/>
                  </m:rPr>
                  <w:rPr>
                    <w:rFonts w:ascii="Cambria Math" w:eastAsia="Cambria Math" w:hAnsi="Cambria Math"/>
                  </w:rPr>
                  <m:t>=1×</m:t>
                </m:r>
                <m:d>
                  <m:dPr>
                    <m:ctrlPr>
                      <w:rPr>
                        <w:rFonts w:ascii="Cambria Math" w:eastAsia="Cambria Math" w:hAnsi="Cambria Math"/>
                      </w:rPr>
                    </m:ctrlPr>
                  </m:dPr>
                  <m:e>
                    <m:r>
                      <m:rPr>
                        <m:sty m:val="p"/>
                      </m:rPr>
                      <w:rPr>
                        <w:rFonts w:ascii="Cambria Math" w:eastAsia="Cambria Math" w:hAnsi="Cambria Math"/>
                      </w:rPr>
                      <m:t>1×1515.11+0×0</m:t>
                    </m:r>
                  </m:e>
                </m:d>
                <m:r>
                  <m:rPr>
                    <m:sty m:val="p"/>
                  </m:rPr>
                  <w:rPr>
                    <w:rFonts w:ascii="Cambria Math" w:eastAsia="Cambria Math" w:hAnsi="Cambria Math"/>
                  </w:rPr>
                  <m:t>=1515.11N</m:t>
                </m:r>
              </m:oMath>
            </m:oMathPara>
          </w:p>
          <w:p w14:paraId="168AA9EB" w14:textId="7BBE6A2C"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P</m:t>
                    </m:r>
                  </m:e>
                  <m:sub>
                    <m:r>
                      <w:rPr>
                        <w:rFonts w:ascii="Cambria Math" w:eastAsia="Cambria Math" w:hAnsi="Cambria Math"/>
                      </w:rPr>
                      <m:t>r2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d</m:t>
                    </m:r>
                  </m:sub>
                </m:sSub>
                <m:d>
                  <m:dPr>
                    <m:ctrlPr>
                      <w:rPr>
                        <w:rFonts w:ascii="Cambria Math" w:eastAsia="Cambria Math" w:hAnsi="Cambria Math"/>
                        <w:i/>
                        <w:iCs/>
                      </w:rPr>
                    </m:ctrlPr>
                  </m:dPr>
                  <m:e>
                    <m:sSub>
                      <m:sSubPr>
                        <m:ctrlPr>
                          <w:rPr>
                            <w:rFonts w:ascii="Cambria Math" w:hAnsi="Cambria Math"/>
                            <w:i/>
                            <w:iCs/>
                          </w:rPr>
                        </m:ctrlPr>
                      </m:sSubPr>
                      <m:e>
                        <m:r>
                          <w:rPr>
                            <w:rFonts w:ascii="Cambria Math" w:eastAsia="Cambria Math" w:hAnsi="Cambria Math"/>
                          </w:rPr>
                          <m:t>X</m:t>
                        </m:r>
                      </m:e>
                      <m:sub>
                        <m:r>
                          <w:rPr>
                            <w:rFonts w:ascii="Cambria Math" w:eastAsia="Cambria Math" w:hAnsi="Cambria Math"/>
                          </w:rPr>
                          <m:t>2</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r2</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Y</m:t>
                        </m:r>
                      </m:e>
                      <m:sub>
                        <m:r>
                          <w:rPr>
                            <w:rFonts w:ascii="Cambria Math" w:eastAsia="Cambria Math" w:hAnsi="Cambria Math"/>
                          </w:rPr>
                          <m:t>2</m:t>
                        </m:r>
                      </m:sub>
                    </m:sSub>
                    <m:r>
                      <w:rPr>
                        <w:rFonts w:ascii="Cambria Math" w:eastAsia="Cambria Math" w:hAnsi="Cambria Math"/>
                      </w:rPr>
                      <m:t xml:space="preserve"> </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a2</m:t>
                        </m:r>
                      </m:sub>
                    </m:sSub>
                  </m:e>
                </m:d>
                <m:r>
                  <m:rPr>
                    <m:sty m:val="p"/>
                  </m:rPr>
                  <w:rPr>
                    <w:rFonts w:ascii="Cambria Math" w:eastAsia="Cambria Math" w:hAnsi="Cambria Math"/>
                  </w:rPr>
                  <m:t>=1×</m:t>
                </m:r>
                <m:d>
                  <m:dPr>
                    <m:ctrlPr>
                      <w:rPr>
                        <w:rFonts w:ascii="Cambria Math" w:eastAsia="Cambria Math" w:hAnsi="Cambria Math"/>
                      </w:rPr>
                    </m:ctrlPr>
                  </m:dPr>
                  <m:e>
                    <m:r>
                      <m:rPr>
                        <m:sty m:val="p"/>
                      </m:rPr>
                      <w:rPr>
                        <w:rFonts w:ascii="Cambria Math" w:eastAsia="Cambria Math" w:hAnsi="Cambria Math"/>
                      </w:rPr>
                      <m:t>1×1213.54+0×0</m:t>
                    </m:r>
                  </m:e>
                </m:d>
                <m:r>
                  <m:rPr>
                    <m:sty m:val="p"/>
                  </m:rPr>
                  <w:rPr>
                    <w:rFonts w:ascii="Cambria Math" w:eastAsia="Cambria Math" w:hAnsi="Cambria Math"/>
                  </w:rPr>
                  <m:t>=1213.54N</m:t>
                </m:r>
              </m:oMath>
            </m:oMathPara>
          </w:p>
          <w:p w14:paraId="5E5F72B8" w14:textId="77777777" w:rsidR="00522D60" w:rsidRPr="00BC1062" w:rsidRDefault="00BD4E0C" w:rsidP="006953AA">
            <w:pPr>
              <w:ind w:rightChars="12" w:right="25"/>
              <w:rPr>
                <w:bCs/>
                <w:sz w:val="24"/>
              </w:rPr>
            </w:pPr>
            <w:r w:rsidRPr="00BC1062">
              <w:rPr>
                <w:bCs/>
                <w:sz w:val="24"/>
              </w:rPr>
              <w:t>3</w:t>
            </w:r>
            <w:r w:rsidR="007D4778" w:rsidRPr="00BC1062">
              <w:rPr>
                <w:bCs/>
                <w:sz w:val="24"/>
              </w:rPr>
              <w:t>、轴承寿命</w:t>
            </w:r>
            <w:r w:rsidR="00B25778" w:rsidRPr="00BC1062">
              <w:rPr>
                <w:bCs/>
                <w:sz w:val="24"/>
              </w:rPr>
              <w:t>校核</w:t>
            </w:r>
          </w:p>
          <w:p w14:paraId="24BB0805" w14:textId="77777777" w:rsidR="000367C1" w:rsidRPr="00BC1062" w:rsidRDefault="000367C1" w:rsidP="000367C1">
            <w:pPr>
              <w:ind w:firstLineChars="200" w:firstLine="480"/>
            </w:pPr>
            <w:r w:rsidRPr="00BC1062">
              <w:rPr>
                <w:sz w:val="24"/>
              </w:rPr>
              <w:lastRenderedPageBreak/>
              <w:t>取两轴承当量动载荷较大值带入轴承寿命计算公式</w:t>
            </w:r>
          </w:p>
          <w:p w14:paraId="362F6CAD" w14:textId="38A64A88"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h</m:t>
                    </m:r>
                  </m:sub>
                </m:sSub>
                <m:r>
                  <w:rPr>
                    <w:rFonts w:ascii="Cambria Math" w:eastAsia="Cambria Math" w:hAnsi="Cambria Math"/>
                  </w:rPr>
                  <m:t>=</m:t>
                </m:r>
                <m:f>
                  <m:fPr>
                    <m:ctrlPr>
                      <w:rPr>
                        <w:rFonts w:ascii="Cambria Math" w:eastAsia="Cambria Math" w:hAnsi="Cambria Math"/>
                        <w:i/>
                        <w:iCs/>
                      </w:rPr>
                    </m:ctrlPr>
                  </m:fPr>
                  <m:num>
                    <m:sSup>
                      <m:sSupPr>
                        <m:ctrlPr>
                          <w:rPr>
                            <w:rFonts w:ascii="Cambria Math" w:hAnsi="Cambria Math"/>
                            <w:i/>
                            <w:iCs/>
                          </w:rPr>
                        </m:ctrlPr>
                      </m:sSupPr>
                      <m:e>
                        <m:r>
                          <w:rPr>
                            <w:rFonts w:ascii="Cambria Math" w:eastAsia="Cambria Math" w:hAnsi="Cambria Math"/>
                          </w:rPr>
                          <m:t>10</m:t>
                        </m:r>
                      </m:e>
                      <m:sup>
                        <m:r>
                          <w:rPr>
                            <w:rFonts w:ascii="Cambria Math" w:eastAsia="Cambria Math" w:hAnsi="Cambria Math"/>
                          </w:rPr>
                          <m:t>6</m:t>
                        </m:r>
                      </m:sup>
                    </m:sSup>
                  </m:num>
                  <m:den>
                    <m:r>
                      <w:rPr>
                        <w:rFonts w:ascii="Cambria Math" w:eastAsia="Cambria Math" w:hAnsi="Cambria Math"/>
                      </w:rPr>
                      <m:t>60 n</m:t>
                    </m:r>
                  </m:den>
                </m:f>
                <m:r>
                  <w:rPr>
                    <w:rFonts w:ascii="Cambria Math" w:eastAsia="Cambria Math" w:hAnsi="Cambria Math"/>
                  </w:rPr>
                  <m:t xml:space="preserve"> </m:t>
                </m:r>
                <m:sSup>
                  <m:sSupPr>
                    <m:ctrlPr>
                      <w:rPr>
                        <w:rFonts w:ascii="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r</m:t>
                                </m:r>
                              </m:sub>
                            </m:sSub>
                          </m:num>
                          <m:den>
                            <m:sSub>
                              <m:sSubPr>
                                <m:ctrlPr>
                                  <w:rPr>
                                    <w:rFonts w:ascii="Cambria Math" w:hAnsi="Cambria Math"/>
                                    <w:i/>
                                    <w:iCs/>
                                  </w:rPr>
                                </m:ctrlPr>
                              </m:sSubPr>
                              <m:e>
                                <m:r>
                                  <w:rPr>
                                    <w:rFonts w:ascii="Cambria Math" w:eastAsia="Cambria Math" w:hAnsi="Cambria Math"/>
                                  </w:rPr>
                                  <m:t>P</m:t>
                                </m:r>
                              </m:e>
                              <m:sub>
                                <m:r>
                                  <w:rPr>
                                    <w:rFonts w:ascii="Cambria Math" w:eastAsia="Cambria Math" w:hAnsi="Cambria Math"/>
                                  </w:rPr>
                                  <m:t>r</m:t>
                                </m:r>
                              </m:sub>
                            </m:sSub>
                          </m:den>
                        </m:f>
                      </m:e>
                    </m:d>
                  </m:e>
                  <m:sup>
                    <m:r>
                      <w:rPr>
                        <w:rFonts w:ascii="Cambria Math" w:eastAsia="Cambria Math" w:hAnsi="Cambria Math"/>
                      </w:rPr>
                      <m:t>3</m:t>
                    </m:r>
                  </m:sup>
                </m:sSup>
                <m:r>
                  <m:rPr>
                    <m:sty m:val="p"/>
                  </m:rPr>
                  <w:rPr>
                    <w:rFonts w:ascii="Cambria Math" w:eastAsia="Cambria Math" w:hAnsi="Cambria Math"/>
                  </w:rPr>
                  <m:t>=62119h&gt;48000h</m:t>
                </m:r>
              </m:oMath>
            </m:oMathPara>
          </w:p>
          <w:p w14:paraId="5468FFEA" w14:textId="77777777" w:rsidR="000367C1" w:rsidRDefault="000367C1" w:rsidP="000367C1">
            <w:pPr>
              <w:ind w:firstLineChars="200" w:firstLine="480"/>
              <w:rPr>
                <w:sz w:val="24"/>
              </w:rPr>
            </w:pPr>
            <w:r w:rsidRPr="00BC1062">
              <w:rPr>
                <w:sz w:val="24"/>
              </w:rPr>
              <w:t>由此可知该轴承的工作寿命足够。</w:t>
            </w:r>
          </w:p>
          <w:p w14:paraId="3C6333D8" w14:textId="77777777" w:rsidR="002A063C" w:rsidRPr="00BC1062" w:rsidRDefault="002A063C" w:rsidP="000367C1">
            <w:pPr>
              <w:ind w:firstLineChars="200" w:firstLine="420"/>
            </w:pPr>
          </w:p>
          <w:p w14:paraId="0BBA9AE0" w14:textId="63BA5BC8" w:rsidR="00EB530D" w:rsidRPr="00BC1062" w:rsidRDefault="000367C1" w:rsidP="006953AA">
            <w:pPr>
              <w:ind w:rightChars="12" w:right="25"/>
              <w:rPr>
                <w:rFonts w:eastAsia="黑体"/>
                <w:sz w:val="24"/>
              </w:rPr>
            </w:pPr>
            <w:r w:rsidRPr="00BC1062">
              <w:rPr>
                <w:rFonts w:eastAsia="黑体"/>
                <w:sz w:val="24"/>
              </w:rPr>
              <w:t>（二）低速轴</w:t>
            </w:r>
          </w:p>
          <w:p w14:paraId="4A7A0EC0" w14:textId="77FDD52A" w:rsidR="000367C1" w:rsidRPr="00BC1062" w:rsidRDefault="000367C1" w:rsidP="000367C1">
            <w:pPr>
              <w:pStyle w:val="af"/>
              <w:keepNext/>
              <w:jc w:val="center"/>
              <w:rPr>
                <w:rFonts w:ascii="Times New Roman" w:eastAsiaTheme="minorEastAsia" w:hAnsi="Times New Roman" w:cs="Times New Roman"/>
              </w:rPr>
            </w:pPr>
            <w:r w:rsidRPr="00BC1062">
              <w:rPr>
                <w:rFonts w:ascii="Times New Roman" w:eastAsiaTheme="minorEastAsia" w:hAnsi="Times New Roman" w:cs="Times New Roman"/>
              </w:rPr>
              <w:t>表</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表</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6</w:t>
            </w:r>
            <w:r w:rsidRPr="00BC1062">
              <w:rPr>
                <w:rFonts w:ascii="Times New Roman" w:eastAsiaTheme="minorEastAsia" w:hAnsi="Times New Roman" w:cs="Times New Roman"/>
              </w:rPr>
              <w:fldChar w:fldCharType="end"/>
            </w:r>
            <w:proofErr w:type="gramStart"/>
            <w:r w:rsidRPr="00BC1062">
              <w:rPr>
                <w:rFonts w:ascii="Times New Roman" w:eastAsiaTheme="minorEastAsia" w:hAnsi="Times New Roman" w:cs="Times New Roman"/>
              </w:rPr>
              <w:t>低速轴</w:t>
            </w:r>
            <w:proofErr w:type="gramEnd"/>
            <w:r w:rsidRPr="00BC1062">
              <w:rPr>
                <w:rFonts w:ascii="Times New Roman" w:eastAsiaTheme="minorEastAsia" w:hAnsi="Times New Roman" w:cs="Times New Roman"/>
                <w:sz w:val="21"/>
                <w:szCs w:val="21"/>
              </w:rPr>
              <w:t>轴承参数</w:t>
            </w:r>
          </w:p>
          <w:tbl>
            <w:tblPr>
              <w:tblStyle w:val="TableGrid0"/>
              <w:tblW w:w="0" w:type="auto"/>
              <w:jc w:val="center"/>
              <w:tblLook w:val="04A0" w:firstRow="1" w:lastRow="0" w:firstColumn="1" w:lastColumn="0" w:noHBand="0" w:noVBand="1"/>
            </w:tblPr>
            <w:tblGrid>
              <w:gridCol w:w="1056"/>
              <w:gridCol w:w="1261"/>
              <w:gridCol w:w="1307"/>
              <w:gridCol w:w="1296"/>
              <w:gridCol w:w="2083"/>
            </w:tblGrid>
            <w:tr w:rsidR="007615D7" w:rsidRPr="00BC1062" w14:paraId="043E5B0B" w14:textId="77777777" w:rsidTr="007615D7">
              <w:trPr>
                <w:jc w:val="center"/>
              </w:trPr>
              <w:tc>
                <w:tcPr>
                  <w:tcW w:w="1056" w:type="dxa"/>
                </w:tcPr>
                <w:p w14:paraId="3079EE4A" w14:textId="77777777" w:rsidR="000367C1" w:rsidRPr="00BC1062" w:rsidRDefault="000367C1" w:rsidP="000367C1">
                  <w:pPr>
                    <w:spacing w:line="400" w:lineRule="exact"/>
                    <w:jc w:val="center"/>
                  </w:pPr>
                  <w:r w:rsidRPr="00BC1062">
                    <w:rPr>
                      <w:szCs w:val="21"/>
                    </w:rPr>
                    <w:t>轴承型号</w:t>
                  </w:r>
                </w:p>
              </w:tc>
              <w:tc>
                <w:tcPr>
                  <w:tcW w:w="1261" w:type="dxa"/>
                </w:tcPr>
                <w:p w14:paraId="50B752CA" w14:textId="77777777" w:rsidR="000367C1" w:rsidRPr="00BC1062" w:rsidRDefault="000367C1" w:rsidP="000367C1">
                  <w:pPr>
                    <w:spacing w:line="400" w:lineRule="exact"/>
                    <w:jc w:val="center"/>
                  </w:pPr>
                  <w:r w:rsidRPr="00BC1062">
                    <w:rPr>
                      <w:szCs w:val="21"/>
                    </w:rPr>
                    <w:t>内径</w:t>
                  </w:r>
                  <w:r w:rsidRPr="00BC1062">
                    <w:rPr>
                      <w:szCs w:val="21"/>
                    </w:rPr>
                    <w:t>d(mm)</w:t>
                  </w:r>
                </w:p>
              </w:tc>
              <w:tc>
                <w:tcPr>
                  <w:tcW w:w="1307" w:type="dxa"/>
                </w:tcPr>
                <w:p w14:paraId="23EFFB48" w14:textId="77777777" w:rsidR="000367C1" w:rsidRPr="00BC1062" w:rsidRDefault="000367C1" w:rsidP="000367C1">
                  <w:pPr>
                    <w:spacing w:line="400" w:lineRule="exact"/>
                    <w:jc w:val="center"/>
                  </w:pPr>
                  <w:r w:rsidRPr="00BC1062">
                    <w:rPr>
                      <w:szCs w:val="21"/>
                    </w:rPr>
                    <w:t>外径</w:t>
                  </w:r>
                  <w:r w:rsidRPr="00BC1062">
                    <w:rPr>
                      <w:szCs w:val="21"/>
                    </w:rPr>
                    <w:t>D(mm)</w:t>
                  </w:r>
                </w:p>
              </w:tc>
              <w:tc>
                <w:tcPr>
                  <w:tcW w:w="1296" w:type="dxa"/>
                </w:tcPr>
                <w:p w14:paraId="4887C236" w14:textId="77777777" w:rsidR="000367C1" w:rsidRPr="00BC1062" w:rsidRDefault="000367C1" w:rsidP="000367C1">
                  <w:pPr>
                    <w:spacing w:line="400" w:lineRule="exact"/>
                    <w:jc w:val="center"/>
                  </w:pPr>
                  <w:r w:rsidRPr="00BC1062">
                    <w:rPr>
                      <w:szCs w:val="21"/>
                    </w:rPr>
                    <w:t>宽度</w:t>
                  </w:r>
                  <w:r w:rsidRPr="00BC1062">
                    <w:rPr>
                      <w:szCs w:val="21"/>
                    </w:rPr>
                    <w:t>B(mm)</w:t>
                  </w:r>
                </w:p>
              </w:tc>
              <w:tc>
                <w:tcPr>
                  <w:tcW w:w="2083" w:type="dxa"/>
                </w:tcPr>
                <w:p w14:paraId="1B326F48" w14:textId="77777777" w:rsidR="000367C1" w:rsidRPr="00BC1062" w:rsidRDefault="000367C1" w:rsidP="000367C1">
                  <w:pPr>
                    <w:spacing w:line="400" w:lineRule="exact"/>
                    <w:jc w:val="center"/>
                  </w:pPr>
                  <w:r w:rsidRPr="00BC1062">
                    <w:rPr>
                      <w:szCs w:val="21"/>
                    </w:rPr>
                    <w:t>基本额定动载荷</w:t>
                  </w:r>
                  <w:r w:rsidRPr="00BC1062">
                    <w:rPr>
                      <w:szCs w:val="21"/>
                    </w:rPr>
                    <w:t>(</w:t>
                  </w:r>
                  <w:proofErr w:type="spellStart"/>
                  <w:r w:rsidRPr="00BC1062">
                    <w:rPr>
                      <w:szCs w:val="21"/>
                    </w:rPr>
                    <w:t>kN</w:t>
                  </w:r>
                  <w:proofErr w:type="spellEnd"/>
                  <w:r w:rsidRPr="00BC1062">
                    <w:rPr>
                      <w:szCs w:val="21"/>
                    </w:rPr>
                    <w:t>)</w:t>
                  </w:r>
                </w:p>
              </w:tc>
            </w:tr>
            <w:tr w:rsidR="007615D7" w:rsidRPr="00BC1062" w14:paraId="53BB3B1C" w14:textId="77777777" w:rsidTr="007615D7">
              <w:trPr>
                <w:jc w:val="center"/>
              </w:trPr>
              <w:tc>
                <w:tcPr>
                  <w:tcW w:w="1056" w:type="dxa"/>
                </w:tcPr>
                <w:p w14:paraId="57126529" w14:textId="77777777" w:rsidR="000367C1" w:rsidRPr="00BC1062" w:rsidRDefault="000367C1" w:rsidP="000367C1">
                  <w:pPr>
                    <w:spacing w:line="400" w:lineRule="exact"/>
                    <w:jc w:val="center"/>
                  </w:pPr>
                  <w:r w:rsidRPr="00BC1062">
                    <w:rPr>
                      <w:szCs w:val="21"/>
                    </w:rPr>
                    <w:t>6209</w:t>
                  </w:r>
                </w:p>
              </w:tc>
              <w:tc>
                <w:tcPr>
                  <w:tcW w:w="1261" w:type="dxa"/>
                </w:tcPr>
                <w:p w14:paraId="77BFB739" w14:textId="77777777" w:rsidR="000367C1" w:rsidRPr="00BC1062" w:rsidRDefault="000367C1" w:rsidP="000367C1">
                  <w:pPr>
                    <w:spacing w:line="400" w:lineRule="exact"/>
                    <w:jc w:val="center"/>
                  </w:pPr>
                  <w:r w:rsidRPr="00BC1062">
                    <w:rPr>
                      <w:szCs w:val="21"/>
                    </w:rPr>
                    <w:t>45</w:t>
                  </w:r>
                </w:p>
              </w:tc>
              <w:tc>
                <w:tcPr>
                  <w:tcW w:w="1307" w:type="dxa"/>
                </w:tcPr>
                <w:p w14:paraId="10E5040A" w14:textId="77777777" w:rsidR="000367C1" w:rsidRPr="00BC1062" w:rsidRDefault="000367C1" w:rsidP="000367C1">
                  <w:pPr>
                    <w:spacing w:line="400" w:lineRule="exact"/>
                    <w:jc w:val="center"/>
                  </w:pPr>
                  <w:r w:rsidRPr="00BC1062">
                    <w:rPr>
                      <w:szCs w:val="21"/>
                    </w:rPr>
                    <w:t>85</w:t>
                  </w:r>
                </w:p>
              </w:tc>
              <w:tc>
                <w:tcPr>
                  <w:tcW w:w="1296" w:type="dxa"/>
                </w:tcPr>
                <w:p w14:paraId="3CD8B0B3" w14:textId="77777777" w:rsidR="000367C1" w:rsidRPr="00BC1062" w:rsidRDefault="000367C1" w:rsidP="000367C1">
                  <w:pPr>
                    <w:spacing w:line="400" w:lineRule="exact"/>
                    <w:jc w:val="center"/>
                  </w:pPr>
                  <w:r w:rsidRPr="00BC1062">
                    <w:rPr>
                      <w:szCs w:val="21"/>
                    </w:rPr>
                    <w:t>19</w:t>
                  </w:r>
                </w:p>
              </w:tc>
              <w:tc>
                <w:tcPr>
                  <w:tcW w:w="2083" w:type="dxa"/>
                </w:tcPr>
                <w:p w14:paraId="5FFF9E4A" w14:textId="77777777" w:rsidR="000367C1" w:rsidRPr="00BC1062" w:rsidRDefault="000367C1" w:rsidP="000367C1">
                  <w:pPr>
                    <w:spacing w:line="400" w:lineRule="exact"/>
                    <w:jc w:val="center"/>
                  </w:pPr>
                  <w:r w:rsidRPr="00BC1062">
                    <w:rPr>
                      <w:szCs w:val="21"/>
                    </w:rPr>
                    <w:t>31.5</w:t>
                  </w:r>
                </w:p>
              </w:tc>
            </w:tr>
          </w:tbl>
          <w:p w14:paraId="7B327919" w14:textId="77777777" w:rsidR="000367C1" w:rsidRPr="00BC1062" w:rsidRDefault="000367C1" w:rsidP="000367C1"/>
          <w:p w14:paraId="5A5CAFCA" w14:textId="77777777" w:rsidR="000367C1" w:rsidRPr="00BC1062" w:rsidRDefault="000367C1" w:rsidP="000367C1">
            <w:pPr>
              <w:ind w:firstLineChars="200" w:firstLine="480"/>
            </w:pPr>
            <w:r w:rsidRPr="00BC1062">
              <w:rPr>
                <w:sz w:val="24"/>
              </w:rPr>
              <w:t>根据前面的计算，选用</w:t>
            </w:r>
            <w:r w:rsidRPr="00BC1062">
              <w:rPr>
                <w:sz w:val="24"/>
              </w:rPr>
              <w:t>6209</w:t>
            </w:r>
            <w:r w:rsidRPr="00BC1062">
              <w:rPr>
                <w:sz w:val="24"/>
              </w:rPr>
              <w:t>深沟球轴承轴承，内径</w:t>
            </w:r>
            <w:r w:rsidRPr="00BC1062">
              <w:rPr>
                <w:i/>
                <w:iCs/>
                <w:sz w:val="24"/>
              </w:rPr>
              <w:t>d</w:t>
            </w:r>
            <w:r w:rsidRPr="00BC1062">
              <w:rPr>
                <w:sz w:val="24"/>
              </w:rPr>
              <w:t>=45mm</w:t>
            </w:r>
            <w:r w:rsidRPr="00BC1062">
              <w:rPr>
                <w:sz w:val="24"/>
              </w:rPr>
              <w:t>，外径</w:t>
            </w:r>
            <w:r w:rsidRPr="00BC1062">
              <w:rPr>
                <w:i/>
                <w:iCs/>
                <w:sz w:val="24"/>
              </w:rPr>
              <w:t>D</w:t>
            </w:r>
            <w:r w:rsidRPr="00BC1062">
              <w:rPr>
                <w:sz w:val="24"/>
              </w:rPr>
              <w:t>=85mm</w:t>
            </w:r>
            <w:r w:rsidRPr="00BC1062">
              <w:rPr>
                <w:sz w:val="24"/>
              </w:rPr>
              <w:t>，宽度</w:t>
            </w:r>
            <w:r w:rsidRPr="00BC1062">
              <w:rPr>
                <w:i/>
                <w:iCs/>
                <w:sz w:val="24"/>
              </w:rPr>
              <w:t>B</w:t>
            </w:r>
            <w:r w:rsidRPr="00BC1062">
              <w:rPr>
                <w:sz w:val="24"/>
              </w:rPr>
              <w:t>=19mm</w:t>
            </w:r>
            <w:r w:rsidRPr="00BC1062">
              <w:rPr>
                <w:sz w:val="24"/>
              </w:rPr>
              <w:t>。</w:t>
            </w:r>
          </w:p>
          <w:p w14:paraId="30D0AE07" w14:textId="16EA9400" w:rsidR="000367C1" w:rsidRPr="00BC1062" w:rsidRDefault="000367C1" w:rsidP="000367C1">
            <w:pPr>
              <w:ind w:firstLineChars="200" w:firstLine="480"/>
            </w:pPr>
            <w:r w:rsidRPr="00BC1062">
              <w:rPr>
                <w:sz w:val="24"/>
              </w:rPr>
              <w:t>查表</w:t>
            </w:r>
            <w:r w:rsidR="007615D7" w:rsidRPr="00BC1062">
              <w:rPr>
                <w:sz w:val="24"/>
              </w:rPr>
              <w:t>，</w:t>
            </w:r>
            <w:r w:rsidRPr="00BC1062">
              <w:rPr>
                <w:sz w:val="24"/>
              </w:rPr>
              <w:t>轴承基本额定动载</w:t>
            </w:r>
            <w:r w:rsidRPr="00BC1062">
              <w:rPr>
                <w:i/>
                <w:iCs/>
                <w:sz w:val="24"/>
              </w:rPr>
              <w:t>荷</w:t>
            </w:r>
            <w:r w:rsidRPr="00BC1062">
              <w:rPr>
                <w:i/>
                <w:iCs/>
                <w:sz w:val="24"/>
              </w:rPr>
              <w:t>C</w:t>
            </w:r>
            <w:r w:rsidRPr="00BC1062">
              <w:rPr>
                <w:i/>
                <w:iCs/>
                <w:sz w:val="24"/>
                <w:vertAlign w:val="subscript"/>
              </w:rPr>
              <w:t>r</w:t>
            </w:r>
            <w:r w:rsidRPr="00BC1062">
              <w:rPr>
                <w:sz w:val="24"/>
              </w:rPr>
              <w:t>=31.5kN</w:t>
            </w:r>
            <w:r w:rsidRPr="00BC1062">
              <w:rPr>
                <w:sz w:val="24"/>
              </w:rPr>
              <w:t>，额定静载荷</w:t>
            </w:r>
            <w:r w:rsidRPr="00BC1062">
              <w:rPr>
                <w:i/>
                <w:iCs/>
                <w:sz w:val="24"/>
              </w:rPr>
              <w:t>C</w:t>
            </w:r>
            <w:r w:rsidRPr="00BC1062">
              <w:rPr>
                <w:i/>
                <w:iCs/>
                <w:sz w:val="24"/>
                <w:vertAlign w:val="subscript"/>
              </w:rPr>
              <w:t>0r</w:t>
            </w:r>
            <w:r w:rsidRPr="00BC1062">
              <w:rPr>
                <w:sz w:val="24"/>
              </w:rPr>
              <w:t>=20.5kN</w:t>
            </w:r>
            <w:r w:rsidRPr="00BC1062">
              <w:rPr>
                <w:sz w:val="24"/>
              </w:rPr>
              <w:t>。</w:t>
            </w:r>
          </w:p>
          <w:p w14:paraId="50B10D9F" w14:textId="77777777" w:rsidR="000367C1" w:rsidRPr="00BC1062" w:rsidRDefault="000367C1" w:rsidP="000367C1">
            <w:pPr>
              <w:ind w:firstLineChars="200" w:firstLine="480"/>
            </w:pPr>
            <w:r w:rsidRPr="00BC1062">
              <w:rPr>
                <w:sz w:val="24"/>
              </w:rPr>
              <w:t>要求寿命为</w:t>
            </w:r>
            <w:proofErr w:type="spellStart"/>
            <w:r w:rsidRPr="00BC1062">
              <w:rPr>
                <w:i/>
                <w:iCs/>
                <w:sz w:val="24"/>
              </w:rPr>
              <w:t>L</w:t>
            </w:r>
            <w:r w:rsidRPr="00BC1062">
              <w:rPr>
                <w:i/>
                <w:iCs/>
                <w:sz w:val="24"/>
                <w:vertAlign w:val="subscript"/>
              </w:rPr>
              <w:t>h</w:t>
            </w:r>
            <w:proofErr w:type="spellEnd"/>
            <w:r w:rsidRPr="00BC1062">
              <w:rPr>
                <w:i/>
                <w:iCs/>
                <w:sz w:val="24"/>
              </w:rPr>
              <w:t>=</w:t>
            </w:r>
            <w:r w:rsidRPr="00BC1062">
              <w:rPr>
                <w:sz w:val="24"/>
              </w:rPr>
              <w:t>48000h</w:t>
            </w:r>
            <w:r w:rsidRPr="00BC1062">
              <w:rPr>
                <w:sz w:val="24"/>
              </w:rPr>
              <w:t>。</w:t>
            </w:r>
          </w:p>
          <w:p w14:paraId="336466C0" w14:textId="77777777" w:rsidR="000367C1" w:rsidRPr="00BC1062" w:rsidRDefault="000367C1" w:rsidP="000367C1">
            <w:pPr>
              <w:ind w:firstLineChars="200" w:firstLine="480"/>
            </w:pPr>
            <w:r w:rsidRPr="00BC1062">
              <w:rPr>
                <w:sz w:val="24"/>
              </w:rPr>
              <w:t>由前面的计算已知轴水平和垂直面的支反力，则可以计算得到合成支反力：</w:t>
            </w:r>
          </w:p>
          <w:p w14:paraId="2DC6B35C" w14:textId="18AE3C72"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r1</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NH1</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NV1</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756.58</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275.37</m:t>
                        </m:r>
                      </m:e>
                      <m:sup>
                        <m:r>
                          <m:rPr>
                            <m:sty m:val="p"/>
                          </m:rPr>
                          <w:rPr>
                            <w:rFonts w:ascii="Cambria Math" w:eastAsia="Cambria Math" w:hAnsi="Cambria Math"/>
                          </w:rPr>
                          <m:t>2</m:t>
                        </m:r>
                      </m:sup>
                    </m:sSup>
                  </m:e>
                </m:rad>
                <m:r>
                  <m:rPr>
                    <m:sty m:val="p"/>
                  </m:rPr>
                  <w:rPr>
                    <w:rFonts w:ascii="Cambria Math" w:eastAsia="Cambria Math" w:hAnsi="Cambria Math"/>
                  </w:rPr>
                  <m:t>=805.13N</m:t>
                </m:r>
              </m:oMath>
            </m:oMathPara>
          </w:p>
          <w:p w14:paraId="3ADBA192" w14:textId="5691E638"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r2</m:t>
                    </m:r>
                  </m:sub>
                </m:sSub>
                <m:r>
                  <w:rPr>
                    <w:rFonts w:ascii="Cambria Math" w:eastAsia="Cambria Math" w:hAnsi="Cambria Math"/>
                  </w:rPr>
                  <m:t>=</m:t>
                </m:r>
                <m:rad>
                  <m:radPr>
                    <m:degHide m:val="1"/>
                    <m:ctrlPr>
                      <w:rPr>
                        <w:rFonts w:ascii="Cambria Math" w:hAnsi="Cambria Math"/>
                        <w:i/>
                        <w:iCs/>
                      </w:rPr>
                    </m:ctrlPr>
                  </m:radPr>
                  <m:deg/>
                  <m:e>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NH2</m:t>
                        </m:r>
                      </m:sub>
                      <m:sup>
                        <m:r>
                          <w:rPr>
                            <w:rFonts w:ascii="Cambria Math" w:eastAsia="Cambria Math" w:hAnsi="Cambria Math"/>
                          </w:rPr>
                          <m:t>2</m:t>
                        </m:r>
                      </m:sup>
                    </m:sSubSup>
                    <m:r>
                      <w:rPr>
                        <w:rFonts w:ascii="Cambria Math" w:eastAsia="Cambria Math" w:hAnsi="Cambria Math"/>
                      </w:rPr>
                      <m:t>+</m:t>
                    </m:r>
                    <m:sSubSup>
                      <m:sSubSupPr>
                        <m:ctrlPr>
                          <w:rPr>
                            <w:rFonts w:ascii="Cambria Math" w:hAnsi="Cambria Math"/>
                            <w:i/>
                            <w:iCs/>
                          </w:rPr>
                        </m:ctrlPr>
                      </m:sSubSupPr>
                      <m:e>
                        <m:r>
                          <w:rPr>
                            <w:rFonts w:ascii="Cambria Math" w:eastAsia="Cambria Math" w:hAnsi="Cambria Math"/>
                          </w:rPr>
                          <m:t>F</m:t>
                        </m:r>
                      </m:e>
                      <m:sub>
                        <m:r>
                          <w:rPr>
                            <w:rFonts w:ascii="Cambria Math" w:eastAsia="Cambria Math" w:hAnsi="Cambria Math"/>
                          </w:rPr>
                          <m:t>NV2</m:t>
                        </m:r>
                      </m:sub>
                      <m:sup>
                        <m:r>
                          <w:rPr>
                            <w:rFonts w:ascii="Cambria Math" w:eastAsia="Cambria Math" w:hAnsi="Cambria Math"/>
                          </w:rPr>
                          <m:t>2</m:t>
                        </m:r>
                      </m:sup>
                    </m:sSubSup>
                  </m:e>
                </m:rad>
                <m:r>
                  <m:rPr>
                    <m:sty m:val="p"/>
                  </m:rPr>
                  <w:rPr>
                    <w:rFonts w:ascii="Cambria Math" w:eastAsia="Cambria Math" w:hAnsi="Cambria Math"/>
                  </w:rPr>
                  <m:t>=</m:t>
                </m:r>
                <m:rad>
                  <m:radPr>
                    <m:degHide m:val="1"/>
                    <m:ctrlPr>
                      <w:rPr>
                        <w:rFonts w:ascii="Cambria Math" w:hAnsi="Cambria Math"/>
                      </w:rPr>
                    </m:ctrlPr>
                  </m:radPr>
                  <m:deg/>
                  <m:e>
                    <m:sSup>
                      <m:sSupPr>
                        <m:ctrlPr>
                          <w:rPr>
                            <w:rFonts w:ascii="Cambria Math" w:hAnsi="Cambria Math"/>
                          </w:rPr>
                        </m:ctrlPr>
                      </m:sSupPr>
                      <m:e>
                        <m:r>
                          <m:rPr>
                            <m:sty m:val="p"/>
                          </m:rPr>
                          <w:rPr>
                            <w:rFonts w:ascii="Cambria Math" w:eastAsia="Cambria Math" w:hAnsi="Cambria Math"/>
                          </w:rPr>
                          <m:t>756.58</m:t>
                        </m:r>
                      </m:e>
                      <m:sup>
                        <m:r>
                          <m:rPr>
                            <m:sty m:val="p"/>
                          </m:rPr>
                          <w:rPr>
                            <w:rFonts w:ascii="Cambria Math" w:eastAsia="Cambria Math" w:hAnsi="Cambria Math"/>
                          </w:rPr>
                          <m:t>2</m:t>
                        </m:r>
                      </m:sup>
                    </m:sSup>
                    <m:r>
                      <m:rPr>
                        <m:sty m:val="p"/>
                      </m:rPr>
                      <w:rPr>
                        <w:rFonts w:ascii="Cambria Math" w:eastAsia="Cambria Math" w:hAnsi="Cambria Math"/>
                      </w:rPr>
                      <m:t>+</m:t>
                    </m:r>
                    <m:sSup>
                      <m:sSupPr>
                        <m:ctrlPr>
                          <w:rPr>
                            <w:rFonts w:ascii="Cambria Math" w:hAnsi="Cambria Math"/>
                          </w:rPr>
                        </m:ctrlPr>
                      </m:sSupPr>
                      <m:e>
                        <m:r>
                          <m:rPr>
                            <m:sty m:val="p"/>
                          </m:rPr>
                          <w:rPr>
                            <w:rFonts w:ascii="Cambria Math" w:eastAsia="Cambria Math" w:hAnsi="Cambria Math"/>
                          </w:rPr>
                          <m:t>275.37</m:t>
                        </m:r>
                      </m:e>
                      <m:sup>
                        <m:r>
                          <m:rPr>
                            <m:sty m:val="p"/>
                          </m:rPr>
                          <w:rPr>
                            <w:rFonts w:ascii="Cambria Math" w:eastAsia="Cambria Math" w:hAnsi="Cambria Math"/>
                          </w:rPr>
                          <m:t>2</m:t>
                        </m:r>
                      </m:sup>
                    </m:sSup>
                  </m:e>
                </m:rad>
                <m:r>
                  <m:rPr>
                    <m:sty m:val="p"/>
                  </m:rPr>
                  <w:rPr>
                    <w:rFonts w:ascii="Cambria Math" w:eastAsia="Cambria Math" w:hAnsi="Cambria Math"/>
                  </w:rPr>
                  <m:t>=805.13N</m:t>
                </m:r>
              </m:oMath>
            </m:oMathPara>
          </w:p>
          <w:p w14:paraId="16D22D04" w14:textId="77777777" w:rsidR="000367C1" w:rsidRPr="00BC1062" w:rsidRDefault="000367C1" w:rsidP="000367C1">
            <w:pPr>
              <w:ind w:firstLineChars="200" w:firstLine="480"/>
            </w:pPr>
            <w:r w:rsidRPr="00BC1062">
              <w:rPr>
                <w:sz w:val="24"/>
              </w:rPr>
              <w:t>因为不受轴向力，所以</w:t>
            </w:r>
            <w:r w:rsidRPr="00BC1062">
              <w:rPr>
                <w:i/>
                <w:iCs/>
                <w:sz w:val="24"/>
              </w:rPr>
              <w:t>Fa1</w:t>
            </w:r>
            <w:r w:rsidRPr="00BC1062">
              <w:rPr>
                <w:sz w:val="24"/>
              </w:rPr>
              <w:t>=</w:t>
            </w:r>
            <w:r w:rsidRPr="00BC1062">
              <w:rPr>
                <w:i/>
                <w:iCs/>
                <w:sz w:val="24"/>
              </w:rPr>
              <w:t>Fa2</w:t>
            </w:r>
            <w:r w:rsidRPr="00BC1062">
              <w:rPr>
                <w:sz w:val="24"/>
              </w:rPr>
              <w:t>=0</w:t>
            </w:r>
          </w:p>
          <w:p w14:paraId="1815B72A" w14:textId="77777777" w:rsidR="000367C1" w:rsidRPr="00BC1062" w:rsidRDefault="000367C1" w:rsidP="000367C1">
            <w:pPr>
              <w:ind w:firstLineChars="200" w:firstLine="480"/>
            </w:pPr>
            <w:r w:rsidRPr="00BC1062">
              <w:rPr>
                <w:sz w:val="24"/>
              </w:rPr>
              <w:t>故</w:t>
            </w:r>
            <w:r w:rsidRPr="00BC1062">
              <w:rPr>
                <w:sz w:val="24"/>
              </w:rPr>
              <w:t>F</w:t>
            </w:r>
            <w:r w:rsidRPr="00BC1062">
              <w:rPr>
                <w:sz w:val="24"/>
                <w:vertAlign w:val="subscript"/>
              </w:rPr>
              <w:t>a</w:t>
            </w:r>
            <w:r w:rsidRPr="00BC1062">
              <w:rPr>
                <w:sz w:val="24"/>
              </w:rPr>
              <w:t>/F</w:t>
            </w:r>
            <w:r w:rsidRPr="00BC1062">
              <w:rPr>
                <w:sz w:val="24"/>
                <w:vertAlign w:val="subscript"/>
              </w:rPr>
              <w:t>r</w:t>
            </w:r>
            <w:r w:rsidRPr="00BC1062">
              <w:rPr>
                <w:sz w:val="24"/>
              </w:rPr>
              <w:t>=0&lt;e,</w:t>
            </w:r>
            <w:r w:rsidRPr="00BC1062">
              <w:rPr>
                <w:sz w:val="24"/>
              </w:rPr>
              <w:t>则</w:t>
            </w:r>
          </w:p>
          <w:p w14:paraId="4029AD98" w14:textId="7411916D" w:rsidR="000367C1" w:rsidRPr="00BC1062" w:rsidRDefault="000367C1" w:rsidP="007615D7">
            <w:pPr>
              <w:ind w:firstLineChars="200" w:firstLine="480"/>
            </w:pPr>
            <w:r w:rsidRPr="00BC1062">
              <w:rPr>
                <w:sz w:val="24"/>
              </w:rPr>
              <w:t>查表得</w:t>
            </w:r>
            <w:r w:rsidRPr="00BC1062">
              <w:rPr>
                <w:i/>
                <w:iCs/>
                <w:sz w:val="24"/>
              </w:rPr>
              <w:t>X</w:t>
            </w:r>
            <w:r w:rsidRPr="00BC1062">
              <w:rPr>
                <w:i/>
                <w:iCs/>
                <w:sz w:val="24"/>
                <w:vertAlign w:val="subscript"/>
              </w:rPr>
              <w:t>1</w:t>
            </w:r>
            <w:r w:rsidRPr="00BC1062">
              <w:rPr>
                <w:sz w:val="24"/>
              </w:rPr>
              <w:t>=1</w:t>
            </w:r>
            <w:r w:rsidRPr="00BC1062">
              <w:rPr>
                <w:sz w:val="24"/>
              </w:rPr>
              <w:t>，</w:t>
            </w:r>
            <w:r w:rsidRPr="00BC1062">
              <w:rPr>
                <w:i/>
                <w:iCs/>
                <w:sz w:val="24"/>
              </w:rPr>
              <w:t>Y</w:t>
            </w:r>
            <w:r w:rsidRPr="00BC1062">
              <w:rPr>
                <w:i/>
                <w:iCs/>
                <w:sz w:val="24"/>
                <w:vertAlign w:val="subscript"/>
              </w:rPr>
              <w:t>1</w:t>
            </w:r>
            <w:r w:rsidRPr="00BC1062">
              <w:rPr>
                <w:sz w:val="24"/>
              </w:rPr>
              <w:t>=0</w:t>
            </w:r>
            <w:r w:rsidRPr="00BC1062">
              <w:rPr>
                <w:sz w:val="24"/>
              </w:rPr>
              <w:t>，</w:t>
            </w:r>
            <w:r w:rsidRPr="00BC1062">
              <w:rPr>
                <w:i/>
                <w:iCs/>
                <w:sz w:val="24"/>
              </w:rPr>
              <w:t>X</w:t>
            </w:r>
            <w:r w:rsidRPr="00BC1062">
              <w:rPr>
                <w:i/>
                <w:iCs/>
                <w:sz w:val="24"/>
                <w:vertAlign w:val="subscript"/>
              </w:rPr>
              <w:t>2</w:t>
            </w:r>
            <w:r w:rsidRPr="00BC1062">
              <w:rPr>
                <w:sz w:val="24"/>
              </w:rPr>
              <w:t>=1</w:t>
            </w:r>
            <w:r w:rsidRPr="00BC1062">
              <w:rPr>
                <w:sz w:val="24"/>
              </w:rPr>
              <w:t>，</w:t>
            </w:r>
            <w:r w:rsidRPr="00BC1062">
              <w:rPr>
                <w:i/>
                <w:iCs/>
                <w:sz w:val="24"/>
              </w:rPr>
              <w:t>Y</w:t>
            </w:r>
            <w:r w:rsidRPr="00BC1062">
              <w:rPr>
                <w:i/>
                <w:iCs/>
                <w:sz w:val="24"/>
                <w:vertAlign w:val="subscript"/>
              </w:rPr>
              <w:t>2</w:t>
            </w:r>
            <w:r w:rsidRPr="00BC1062">
              <w:rPr>
                <w:sz w:val="24"/>
              </w:rPr>
              <w:t>=0</w:t>
            </w:r>
            <w:r w:rsidR="007615D7" w:rsidRPr="00BC1062">
              <w:t>，</w:t>
            </w:r>
            <w:proofErr w:type="spellStart"/>
            <w:r w:rsidRPr="00BC1062">
              <w:rPr>
                <w:i/>
                <w:iCs/>
                <w:sz w:val="24"/>
              </w:rPr>
              <w:t>f</w:t>
            </w:r>
            <w:r w:rsidRPr="00BC1062">
              <w:rPr>
                <w:i/>
                <w:iCs/>
                <w:sz w:val="24"/>
                <w:vertAlign w:val="subscript"/>
              </w:rPr>
              <w:t>d</w:t>
            </w:r>
            <w:proofErr w:type="spellEnd"/>
            <w:r w:rsidRPr="00BC1062">
              <w:rPr>
                <w:sz w:val="24"/>
              </w:rPr>
              <w:t>=1</w:t>
            </w:r>
          </w:p>
          <w:p w14:paraId="19F577E3" w14:textId="6CE82031"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P</m:t>
                    </m:r>
                  </m:e>
                  <m:sub>
                    <m:r>
                      <w:rPr>
                        <w:rFonts w:ascii="Cambria Math" w:eastAsia="Cambria Math" w:hAnsi="Cambria Math"/>
                      </w:rPr>
                      <m:t>r</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d</m:t>
                    </m:r>
                  </m:sub>
                </m:sSub>
                <m:d>
                  <m:dPr>
                    <m:ctrlPr>
                      <w:rPr>
                        <w:rFonts w:ascii="Cambria Math" w:eastAsia="Cambria Math" w:hAnsi="Cambria Math"/>
                        <w:i/>
                        <w:iCs/>
                      </w:rPr>
                    </m:ctrlPr>
                  </m:dPr>
                  <m:e>
                    <m:r>
                      <w:rPr>
                        <w:rFonts w:ascii="Cambria Math" w:eastAsia="Cambria Math" w:hAnsi="Cambria Math"/>
                      </w:rPr>
                      <m:t xml:space="preserve">X </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r</m:t>
                        </m:r>
                      </m:sub>
                    </m:sSub>
                    <m:r>
                      <w:rPr>
                        <w:rFonts w:ascii="Cambria Math" w:eastAsia="Cambria Math" w:hAnsi="Cambria Math"/>
                      </w:rPr>
                      <m:t xml:space="preserve">+Y </m:t>
                    </m:r>
                    <m:sSub>
                      <m:sSubPr>
                        <m:ctrlPr>
                          <w:rPr>
                            <w:rFonts w:ascii="Cambria Math" w:hAnsi="Cambria Math"/>
                            <w:i/>
                            <w:iCs/>
                          </w:rPr>
                        </m:ctrlPr>
                      </m:sSubPr>
                      <m:e>
                        <m:r>
                          <w:rPr>
                            <w:rFonts w:ascii="Cambria Math" w:eastAsia="Cambria Math" w:hAnsi="Cambria Math"/>
                          </w:rPr>
                          <m:t>F</m:t>
                        </m:r>
                      </m:e>
                      <m:sub>
                        <m:r>
                          <w:rPr>
                            <w:rFonts w:ascii="Cambria Math" w:eastAsia="Cambria Math" w:hAnsi="Cambria Math"/>
                          </w:rPr>
                          <m:t>a</m:t>
                        </m:r>
                      </m:sub>
                    </m:sSub>
                  </m:e>
                </m:d>
                <m:r>
                  <m:rPr>
                    <m:sty m:val="p"/>
                  </m:rPr>
                  <w:rPr>
                    <w:rFonts w:ascii="Cambria Math" w:eastAsia="Cambria Math" w:hAnsi="Cambria Math"/>
                  </w:rPr>
                  <m:t>=1×</m:t>
                </m:r>
                <m:d>
                  <m:dPr>
                    <m:ctrlPr>
                      <w:rPr>
                        <w:rFonts w:ascii="Cambria Math" w:eastAsia="Cambria Math" w:hAnsi="Cambria Math"/>
                      </w:rPr>
                    </m:ctrlPr>
                  </m:dPr>
                  <m:e>
                    <m:r>
                      <m:rPr>
                        <m:sty m:val="p"/>
                      </m:rPr>
                      <w:rPr>
                        <w:rFonts w:ascii="Cambria Math" w:eastAsia="Cambria Math" w:hAnsi="Cambria Math"/>
                      </w:rPr>
                      <m:t>1×805.13+0×0</m:t>
                    </m:r>
                  </m:e>
                </m:d>
                <m:r>
                  <m:rPr>
                    <m:sty m:val="p"/>
                  </m:rPr>
                  <w:rPr>
                    <w:rFonts w:ascii="Cambria Math" w:eastAsia="Cambria Math" w:hAnsi="Cambria Math"/>
                  </w:rPr>
                  <m:t>=805.13N</m:t>
                </m:r>
              </m:oMath>
            </m:oMathPara>
          </w:p>
          <w:p w14:paraId="790506DE" w14:textId="77777777" w:rsidR="000367C1" w:rsidRPr="00BC1062" w:rsidRDefault="000367C1" w:rsidP="000367C1">
            <w:pPr>
              <w:ind w:firstLineChars="200" w:firstLine="480"/>
            </w:pPr>
            <w:r w:rsidRPr="00BC1062">
              <w:rPr>
                <w:sz w:val="24"/>
              </w:rPr>
              <w:t>取轴承当量动载荷值带入轴承寿命计算公式</w:t>
            </w:r>
          </w:p>
          <w:p w14:paraId="50E576D2" w14:textId="77777777" w:rsidR="000367C1" w:rsidRPr="00BC1062" w:rsidRDefault="000367C1" w:rsidP="000367C1">
            <w:pPr>
              <w:ind w:firstLineChars="200" w:firstLine="480"/>
              <w:rPr>
                <w:iCs/>
              </w:rPr>
            </w:pPr>
            <w:r w:rsidRPr="00BC1062">
              <w:rPr>
                <w:sz w:val="24"/>
              </w:rPr>
              <w:t>取两轴承当量动载荷较大值带</w:t>
            </w:r>
            <w:r w:rsidRPr="00BC1062">
              <w:rPr>
                <w:iCs/>
                <w:sz w:val="24"/>
              </w:rPr>
              <w:t>入轴承寿命计算公式</w:t>
            </w:r>
          </w:p>
          <w:p w14:paraId="0E0C4004" w14:textId="1648D615"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L</m:t>
                    </m:r>
                  </m:e>
                  <m:sub>
                    <m:r>
                      <w:rPr>
                        <w:rFonts w:ascii="Cambria Math" w:eastAsia="Cambria Math" w:hAnsi="Cambria Math"/>
                      </w:rPr>
                      <m:t>h</m:t>
                    </m:r>
                  </m:sub>
                </m:sSub>
                <m:r>
                  <w:rPr>
                    <w:rFonts w:ascii="Cambria Math" w:eastAsia="Cambria Math" w:hAnsi="Cambria Math"/>
                  </w:rPr>
                  <m:t>=</m:t>
                </m:r>
                <m:f>
                  <m:fPr>
                    <m:ctrlPr>
                      <w:rPr>
                        <w:rFonts w:ascii="Cambria Math" w:eastAsia="Cambria Math" w:hAnsi="Cambria Math"/>
                        <w:i/>
                        <w:iCs/>
                      </w:rPr>
                    </m:ctrlPr>
                  </m:fPr>
                  <m:num>
                    <m:sSup>
                      <m:sSupPr>
                        <m:ctrlPr>
                          <w:rPr>
                            <w:rFonts w:ascii="Cambria Math" w:hAnsi="Cambria Math"/>
                            <w:i/>
                            <w:iCs/>
                          </w:rPr>
                        </m:ctrlPr>
                      </m:sSupPr>
                      <m:e>
                        <m:r>
                          <w:rPr>
                            <w:rFonts w:ascii="Cambria Math" w:eastAsia="Cambria Math" w:hAnsi="Cambria Math"/>
                          </w:rPr>
                          <m:t>10</m:t>
                        </m:r>
                      </m:e>
                      <m:sup>
                        <m:r>
                          <w:rPr>
                            <w:rFonts w:ascii="Cambria Math" w:eastAsia="Cambria Math" w:hAnsi="Cambria Math"/>
                          </w:rPr>
                          <m:t>6</m:t>
                        </m:r>
                      </m:sup>
                    </m:sSup>
                  </m:num>
                  <m:den>
                    <m:r>
                      <w:rPr>
                        <w:rFonts w:ascii="Cambria Math" w:eastAsia="Cambria Math" w:hAnsi="Cambria Math"/>
                      </w:rPr>
                      <m:t>60 n</m:t>
                    </m:r>
                  </m:den>
                </m:f>
                <m:r>
                  <w:rPr>
                    <w:rFonts w:ascii="Cambria Math" w:eastAsia="Cambria Math" w:hAnsi="Cambria Math"/>
                  </w:rPr>
                  <m:t xml:space="preserve"> </m:t>
                </m:r>
                <m:sSup>
                  <m:sSupPr>
                    <m:ctrlPr>
                      <w:rPr>
                        <w:rFonts w:ascii="Cambria Math" w:hAnsi="Cambria Math"/>
                        <w:i/>
                        <w:iCs/>
                      </w:rPr>
                    </m:ctrlPr>
                  </m:sSupPr>
                  <m:e>
                    <m:d>
                      <m:dPr>
                        <m:ctrlPr>
                          <w:rPr>
                            <w:rFonts w:ascii="Cambria Math" w:eastAsia="Cambria Math" w:hAnsi="Cambria Math"/>
                            <w:i/>
                            <w:iCs/>
                          </w:rPr>
                        </m:ctrlPr>
                      </m:dPr>
                      <m:e>
                        <m:f>
                          <m:fPr>
                            <m:ctrlPr>
                              <w:rPr>
                                <w:rFonts w:ascii="Cambria Math" w:eastAsia="Cambria Math" w:hAnsi="Cambria Math"/>
                                <w:i/>
                                <w:iCs/>
                              </w:rPr>
                            </m:ctrlPr>
                          </m:fPr>
                          <m:num>
                            <m:sSub>
                              <m:sSubPr>
                                <m:ctrlPr>
                                  <w:rPr>
                                    <w:rFonts w:ascii="Cambria Math" w:hAnsi="Cambria Math"/>
                                    <w:i/>
                                    <w:iCs/>
                                  </w:rPr>
                                </m:ctrlPr>
                              </m:sSubPr>
                              <m:e>
                                <m:r>
                                  <w:rPr>
                                    <w:rFonts w:ascii="Cambria Math" w:eastAsia="Cambria Math" w:hAnsi="Cambria Math"/>
                                  </w:rPr>
                                  <m:t>C</m:t>
                                </m:r>
                              </m:e>
                              <m:sub>
                                <m:r>
                                  <w:rPr>
                                    <w:rFonts w:ascii="Cambria Math" w:eastAsia="Cambria Math" w:hAnsi="Cambria Math"/>
                                  </w:rPr>
                                  <m:t>r</m:t>
                                </m:r>
                              </m:sub>
                            </m:sSub>
                          </m:num>
                          <m:den>
                            <m:sSub>
                              <m:sSubPr>
                                <m:ctrlPr>
                                  <w:rPr>
                                    <w:rFonts w:ascii="Cambria Math" w:hAnsi="Cambria Math"/>
                                    <w:i/>
                                    <w:iCs/>
                                  </w:rPr>
                                </m:ctrlPr>
                              </m:sSubPr>
                              <m:e>
                                <m:r>
                                  <w:rPr>
                                    <w:rFonts w:ascii="Cambria Math" w:eastAsia="Cambria Math" w:hAnsi="Cambria Math"/>
                                  </w:rPr>
                                  <m:t>P</m:t>
                                </m:r>
                              </m:e>
                              <m:sub>
                                <m:r>
                                  <w:rPr>
                                    <w:rFonts w:ascii="Cambria Math" w:eastAsia="Cambria Math" w:hAnsi="Cambria Math"/>
                                  </w:rPr>
                                  <m:t>r</m:t>
                                </m:r>
                              </m:sub>
                            </m:sSub>
                          </m:den>
                        </m:f>
                      </m:e>
                    </m:d>
                  </m:e>
                  <m:sup>
                    <m:r>
                      <w:rPr>
                        <w:rFonts w:ascii="Cambria Math" w:eastAsia="Cambria Math" w:hAnsi="Cambria Math"/>
                      </w:rPr>
                      <m:t>3</m:t>
                    </m:r>
                  </m:sup>
                </m:sSup>
                <m:r>
                  <m:rPr>
                    <m:sty m:val="p"/>
                  </m:rPr>
                  <w:rPr>
                    <w:rFonts w:ascii="Cambria Math" w:eastAsia="Cambria Math" w:hAnsi="Cambria Math"/>
                  </w:rPr>
                  <m:t>=7991922h&gt;48000h</m:t>
                </m:r>
              </m:oMath>
            </m:oMathPara>
          </w:p>
          <w:p w14:paraId="0700983F" w14:textId="77777777" w:rsidR="000367C1" w:rsidRPr="00BC1062" w:rsidRDefault="000367C1" w:rsidP="000367C1">
            <w:pPr>
              <w:ind w:firstLineChars="200" w:firstLine="480"/>
            </w:pPr>
            <w:r w:rsidRPr="00BC1062">
              <w:rPr>
                <w:sz w:val="24"/>
              </w:rPr>
              <w:t>由此可知该轴承的工作寿命足够。</w:t>
            </w:r>
          </w:p>
          <w:p w14:paraId="1CC4F207" w14:textId="77777777" w:rsidR="000367C1" w:rsidRPr="00BC1062" w:rsidRDefault="000367C1" w:rsidP="006953AA">
            <w:pPr>
              <w:ind w:rightChars="12" w:right="25"/>
              <w:rPr>
                <w:sz w:val="24"/>
              </w:rPr>
            </w:pPr>
          </w:p>
          <w:p w14:paraId="10D42F49" w14:textId="77777777" w:rsidR="003F0167" w:rsidRPr="00BC1062" w:rsidRDefault="0044358D" w:rsidP="006C3CE5">
            <w:pPr>
              <w:ind w:rightChars="12" w:right="25"/>
              <w:outlineLvl w:val="0"/>
              <w:rPr>
                <w:b/>
                <w:bCs/>
                <w:sz w:val="24"/>
              </w:rPr>
            </w:pPr>
            <w:bookmarkStart w:id="7" w:name="_Toc200448097"/>
            <w:r w:rsidRPr="00BC1062">
              <w:rPr>
                <w:b/>
                <w:bCs/>
                <w:sz w:val="24"/>
              </w:rPr>
              <w:t>八、键的选择</w:t>
            </w:r>
            <w:r w:rsidR="003F0167" w:rsidRPr="00BC1062">
              <w:rPr>
                <w:b/>
                <w:bCs/>
                <w:sz w:val="24"/>
              </w:rPr>
              <w:t>计算</w:t>
            </w:r>
            <w:bookmarkEnd w:id="7"/>
          </w:p>
          <w:p w14:paraId="1D7738C9" w14:textId="5E8365EE" w:rsidR="000367C1" w:rsidRPr="00BC1062" w:rsidRDefault="000367C1" w:rsidP="000367C1">
            <w:pPr>
              <w:ind w:rightChars="12" w:right="25"/>
              <w:rPr>
                <w:bCs/>
                <w:sz w:val="24"/>
              </w:rPr>
            </w:pPr>
            <w:r w:rsidRPr="00BC1062">
              <w:rPr>
                <w:bCs/>
                <w:sz w:val="24"/>
              </w:rPr>
              <w:t>1</w:t>
            </w:r>
            <w:r w:rsidRPr="00BC1062">
              <w:rPr>
                <w:bCs/>
                <w:sz w:val="24"/>
              </w:rPr>
              <w:t>、高速轴与大带轮连接键校核</w:t>
            </w:r>
          </w:p>
          <w:p w14:paraId="01CA3FC7" w14:textId="77777777" w:rsidR="000367C1" w:rsidRPr="00BC1062" w:rsidRDefault="000367C1" w:rsidP="000367C1">
            <w:pPr>
              <w:ind w:firstLineChars="200" w:firstLine="480"/>
            </w:pPr>
            <w:r w:rsidRPr="00BC1062">
              <w:rPr>
                <w:sz w:val="24"/>
              </w:rPr>
              <w:t>(1)</w:t>
            </w:r>
            <w:r w:rsidRPr="00BC1062">
              <w:rPr>
                <w:sz w:val="24"/>
              </w:rPr>
              <w:t>选择键连接类型和尺寸</w:t>
            </w:r>
          </w:p>
          <w:p w14:paraId="46FD7714" w14:textId="28A04E12" w:rsidR="000367C1" w:rsidRPr="00BC1062" w:rsidRDefault="000367C1" w:rsidP="000367C1">
            <w:pPr>
              <w:ind w:firstLineChars="200" w:firstLine="480"/>
            </w:pPr>
            <w:r w:rsidRPr="00BC1062">
              <w:rPr>
                <w:sz w:val="24"/>
              </w:rPr>
              <w:t>选用</w:t>
            </w:r>
            <w:r w:rsidRPr="00BC1062">
              <w:rPr>
                <w:sz w:val="24"/>
              </w:rPr>
              <w:t>A</w:t>
            </w:r>
            <w:r w:rsidRPr="00BC1062">
              <w:rPr>
                <w:sz w:val="24"/>
              </w:rPr>
              <w:t>型键，参考轴的直径</w:t>
            </w:r>
            <w:r w:rsidRPr="00BC1062">
              <w:rPr>
                <w:i/>
                <w:iCs/>
                <w:sz w:val="24"/>
              </w:rPr>
              <w:t>d</w:t>
            </w:r>
            <w:r w:rsidRPr="00BC1062">
              <w:rPr>
                <w:sz w:val="24"/>
              </w:rPr>
              <w:t>=20mm</w:t>
            </w:r>
            <w:r w:rsidRPr="00BC1062">
              <w:rPr>
                <w:sz w:val="24"/>
              </w:rPr>
              <w:t>，查得键的截面尺寸为：宽度</w:t>
            </w:r>
            <w:r w:rsidRPr="00BC1062">
              <w:rPr>
                <w:i/>
                <w:iCs/>
                <w:sz w:val="24"/>
              </w:rPr>
              <w:t>b</w:t>
            </w:r>
            <w:r w:rsidRPr="00BC1062">
              <w:rPr>
                <w:sz w:val="24"/>
              </w:rPr>
              <w:t>=6mm</w:t>
            </w:r>
            <w:r w:rsidRPr="00BC1062">
              <w:rPr>
                <w:sz w:val="24"/>
              </w:rPr>
              <w:t>，高度</w:t>
            </w:r>
            <w:r w:rsidRPr="00BC1062">
              <w:rPr>
                <w:i/>
                <w:iCs/>
                <w:sz w:val="24"/>
              </w:rPr>
              <w:t>h</w:t>
            </w:r>
            <w:r w:rsidRPr="00BC1062">
              <w:rPr>
                <w:sz w:val="24"/>
              </w:rPr>
              <w:t>=6mm</w:t>
            </w:r>
            <w:r w:rsidRPr="00BC1062">
              <w:rPr>
                <w:sz w:val="24"/>
              </w:rPr>
              <w:t>。由轮毂宽度并参考键的长度系列，取键长</w:t>
            </w:r>
            <w:r w:rsidRPr="00BC1062">
              <w:rPr>
                <w:i/>
                <w:iCs/>
                <w:sz w:val="24"/>
              </w:rPr>
              <w:t>L</w:t>
            </w:r>
            <w:r w:rsidRPr="00BC1062">
              <w:rPr>
                <w:sz w:val="24"/>
              </w:rPr>
              <w:t>=28mm</w:t>
            </w:r>
            <w:r w:rsidRPr="00BC1062">
              <w:rPr>
                <w:sz w:val="24"/>
              </w:rPr>
              <w:t>。</w:t>
            </w:r>
          </w:p>
          <w:p w14:paraId="04CE268B" w14:textId="77777777" w:rsidR="000367C1" w:rsidRPr="00BC1062" w:rsidRDefault="000367C1" w:rsidP="000367C1">
            <w:pPr>
              <w:ind w:firstLineChars="200" w:firstLine="480"/>
            </w:pPr>
            <w:r w:rsidRPr="00BC1062">
              <w:rPr>
                <w:sz w:val="24"/>
              </w:rPr>
              <w:t>(2)</w:t>
            </w:r>
            <w:r w:rsidRPr="00BC1062">
              <w:rPr>
                <w:sz w:val="24"/>
              </w:rPr>
              <w:t>校核键连接的强度</w:t>
            </w:r>
          </w:p>
          <w:p w14:paraId="73A958AB" w14:textId="58BBDD6A" w:rsidR="000367C1" w:rsidRPr="00BC1062" w:rsidRDefault="000367C1" w:rsidP="000367C1">
            <w:pPr>
              <w:ind w:firstLineChars="200" w:firstLine="480"/>
            </w:pPr>
            <w:proofErr w:type="gramStart"/>
            <w:r w:rsidRPr="00BC1062">
              <w:rPr>
                <w:sz w:val="24"/>
              </w:rPr>
              <w:t>轴材料</w:t>
            </w:r>
            <w:proofErr w:type="gramEnd"/>
            <w:r w:rsidRPr="00BC1062">
              <w:rPr>
                <w:sz w:val="24"/>
              </w:rPr>
              <w:t>为</w:t>
            </w:r>
            <w:r w:rsidRPr="00BC1062">
              <w:rPr>
                <w:sz w:val="24"/>
              </w:rPr>
              <w:t>40Cr</w:t>
            </w:r>
            <w:r w:rsidRPr="00BC1062">
              <w:rPr>
                <w:sz w:val="24"/>
              </w:rPr>
              <w:t>，</w:t>
            </w:r>
            <w:proofErr w:type="gramStart"/>
            <w:r w:rsidRPr="00BC1062">
              <w:rPr>
                <w:sz w:val="24"/>
              </w:rPr>
              <w:t>键材料</w:t>
            </w:r>
            <w:proofErr w:type="gramEnd"/>
            <w:r w:rsidRPr="00BC1062">
              <w:rPr>
                <w:sz w:val="24"/>
              </w:rPr>
              <w:t>为</w:t>
            </w:r>
            <w:r w:rsidRPr="00BC1062">
              <w:rPr>
                <w:sz w:val="24"/>
              </w:rPr>
              <w:t>45</w:t>
            </w:r>
            <w:r w:rsidRPr="00BC1062">
              <w:rPr>
                <w:sz w:val="24"/>
              </w:rPr>
              <w:t>钢，查得许用挤压应力</w:t>
            </w:r>
            <w:r w:rsidRPr="00BC1062">
              <w:rPr>
                <w:sz w:val="24"/>
              </w:rPr>
              <w:t>[σ]</w:t>
            </w:r>
            <w:r w:rsidRPr="00BC1062">
              <w:rPr>
                <w:sz w:val="24"/>
                <w:vertAlign w:val="subscript"/>
              </w:rPr>
              <w:t>p</w:t>
            </w:r>
            <w:r w:rsidRPr="00BC1062">
              <w:rPr>
                <w:sz w:val="24"/>
              </w:rPr>
              <w:t>=120MPa</w:t>
            </w:r>
            <w:r w:rsidRPr="00BC1062">
              <w:rPr>
                <w:sz w:val="24"/>
              </w:rPr>
              <w:t>。键的工作长度</w:t>
            </w:r>
            <w:r w:rsidRPr="00BC1062">
              <w:rPr>
                <w:i/>
                <w:iCs/>
                <w:sz w:val="24"/>
              </w:rPr>
              <w:t>l'</w:t>
            </w:r>
            <w:r w:rsidRPr="00BC1062">
              <w:rPr>
                <w:sz w:val="24"/>
              </w:rPr>
              <w:t>=28-6=22mm</w:t>
            </w:r>
            <w:r w:rsidRPr="00BC1062">
              <w:rPr>
                <w:sz w:val="24"/>
              </w:rPr>
              <w:t>。可得</w:t>
            </w:r>
          </w:p>
          <w:p w14:paraId="42BB7E79" w14:textId="3F9743D6"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p</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4000 T</m:t>
                    </m:r>
                  </m:num>
                  <m:den>
                    <m:r>
                      <w:rPr>
                        <w:rFonts w:ascii="Cambria Math" w:eastAsia="Cambria Math" w:hAnsi="Cambria Math"/>
                      </w:rPr>
                      <m:t>h l d</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4000×46.648</m:t>
                    </m:r>
                  </m:num>
                  <m:den>
                    <m:r>
                      <m:rPr>
                        <m:sty m:val="p"/>
                      </m:rPr>
                      <w:rPr>
                        <w:rFonts w:ascii="Cambria Math" w:eastAsia="Cambria Math" w:hAnsi="Cambria Math"/>
                      </w:rPr>
                      <m:t>6×22×20</m:t>
                    </m:r>
                  </m:den>
                </m:f>
                <m:r>
                  <m:rPr>
                    <m:sty m:val="p"/>
                  </m:rPr>
                  <w:rPr>
                    <w:rFonts w:ascii="Cambria Math" w:eastAsia="Cambria Math" w:hAnsi="Cambria Math"/>
                  </w:rPr>
                  <m:t>=70.68&lt;</m:t>
                </m:r>
                <m:sSub>
                  <m:sSubPr>
                    <m:ctrlPr>
                      <w:rPr>
                        <w:rFonts w:ascii="Cambria Math" w:hAnsi="Cambria Math"/>
                      </w:rPr>
                    </m:ctrlPr>
                  </m:sSubPr>
                  <m:e>
                    <m:r>
                      <m:rPr>
                        <m:sty m:val="p"/>
                      </m:rPr>
                      <w:rPr>
                        <w:rFonts w:ascii="Cambria Math" w:eastAsia="Cambria Math" w:hAnsi="Cambria Math"/>
                      </w:rPr>
                      <m:t>[σ]</m:t>
                    </m:r>
                  </m:e>
                  <m:sub>
                    <m:r>
                      <m:rPr>
                        <m:sty m:val="p"/>
                      </m:rPr>
                      <w:rPr>
                        <w:rFonts w:ascii="Cambria Math" w:eastAsia="Cambria Math" w:hAnsi="Cambria Math"/>
                      </w:rPr>
                      <m:t>p</m:t>
                    </m:r>
                  </m:sub>
                </m:sSub>
                <m:r>
                  <m:rPr>
                    <m:sty m:val="p"/>
                  </m:rPr>
                  <w:rPr>
                    <w:rFonts w:ascii="Cambria Math" w:eastAsia="Cambria Math" w:hAnsi="Cambria Math"/>
                  </w:rPr>
                  <m:t>=120MPa</m:t>
                </m:r>
              </m:oMath>
            </m:oMathPara>
          </w:p>
          <w:p w14:paraId="2DEFC698" w14:textId="77777777" w:rsidR="000367C1" w:rsidRPr="00BC1062" w:rsidRDefault="000367C1" w:rsidP="000367C1">
            <w:pPr>
              <w:ind w:firstLineChars="200" w:firstLine="480"/>
            </w:pPr>
            <w:r w:rsidRPr="00BC1062">
              <w:rPr>
                <w:sz w:val="24"/>
              </w:rPr>
              <w:t>设计结论：选用</w:t>
            </w:r>
            <w:r w:rsidRPr="00BC1062">
              <w:rPr>
                <w:sz w:val="24"/>
              </w:rPr>
              <w:t>GB/T1096-2003</w:t>
            </w:r>
            <w:r w:rsidRPr="00BC1062">
              <w:rPr>
                <w:sz w:val="24"/>
              </w:rPr>
              <w:t>键</w:t>
            </w:r>
            <w:r w:rsidRPr="00BC1062">
              <w:rPr>
                <w:sz w:val="24"/>
              </w:rPr>
              <w:t>A6×6×28</w:t>
            </w:r>
          </w:p>
          <w:p w14:paraId="62A27881" w14:textId="7566224C" w:rsidR="000367C1" w:rsidRPr="00BC1062" w:rsidRDefault="000367C1" w:rsidP="000367C1">
            <w:pPr>
              <w:ind w:rightChars="12" w:right="25"/>
              <w:rPr>
                <w:bCs/>
                <w:sz w:val="24"/>
              </w:rPr>
            </w:pPr>
            <w:bookmarkStart w:id="8" w:name="_Toc256000036"/>
            <w:bookmarkStart w:id="9" w:name="_Toc19364014"/>
            <w:r w:rsidRPr="00BC1062">
              <w:rPr>
                <w:bCs/>
                <w:sz w:val="24"/>
              </w:rPr>
              <w:t>2</w:t>
            </w:r>
            <w:r w:rsidRPr="00BC1062">
              <w:rPr>
                <w:bCs/>
                <w:sz w:val="24"/>
              </w:rPr>
              <w:t>、</w:t>
            </w:r>
            <w:proofErr w:type="gramStart"/>
            <w:r w:rsidRPr="00BC1062">
              <w:rPr>
                <w:bCs/>
                <w:sz w:val="24"/>
              </w:rPr>
              <w:t>低速轴</w:t>
            </w:r>
            <w:proofErr w:type="gramEnd"/>
            <w:r w:rsidRPr="00BC1062">
              <w:rPr>
                <w:bCs/>
                <w:sz w:val="24"/>
              </w:rPr>
              <w:t>与大齿轮连接键校核</w:t>
            </w:r>
            <w:bookmarkEnd w:id="8"/>
            <w:bookmarkEnd w:id="9"/>
          </w:p>
          <w:p w14:paraId="0DF5CB0D" w14:textId="77777777" w:rsidR="000367C1" w:rsidRPr="00BC1062" w:rsidRDefault="000367C1" w:rsidP="000367C1">
            <w:pPr>
              <w:ind w:firstLineChars="200" w:firstLine="480"/>
            </w:pPr>
            <w:r w:rsidRPr="00BC1062">
              <w:rPr>
                <w:sz w:val="24"/>
              </w:rPr>
              <w:t>(1)</w:t>
            </w:r>
            <w:r w:rsidRPr="00BC1062">
              <w:rPr>
                <w:sz w:val="24"/>
              </w:rPr>
              <w:t>选择键连接类型和尺寸</w:t>
            </w:r>
          </w:p>
          <w:p w14:paraId="297B7190" w14:textId="29123086" w:rsidR="000367C1" w:rsidRPr="00BC1062" w:rsidRDefault="000367C1" w:rsidP="000367C1">
            <w:pPr>
              <w:ind w:firstLineChars="200" w:firstLine="480"/>
            </w:pPr>
            <w:r w:rsidRPr="00BC1062">
              <w:rPr>
                <w:sz w:val="24"/>
              </w:rPr>
              <w:t>选用</w:t>
            </w:r>
            <w:r w:rsidRPr="00BC1062">
              <w:rPr>
                <w:sz w:val="24"/>
              </w:rPr>
              <w:t>A</w:t>
            </w:r>
            <w:r w:rsidRPr="00BC1062">
              <w:rPr>
                <w:sz w:val="24"/>
              </w:rPr>
              <w:t>型键，参考轴的直径</w:t>
            </w:r>
            <w:r w:rsidRPr="004C143F">
              <w:rPr>
                <w:i/>
                <w:iCs/>
                <w:sz w:val="24"/>
              </w:rPr>
              <w:t>d</w:t>
            </w:r>
            <w:r w:rsidRPr="00BC1062">
              <w:rPr>
                <w:sz w:val="24"/>
              </w:rPr>
              <w:t>=49mm</w:t>
            </w:r>
            <w:r w:rsidRPr="00BC1062">
              <w:rPr>
                <w:sz w:val="24"/>
              </w:rPr>
              <w:t>，查得键的截面尺寸为：宽度</w:t>
            </w:r>
            <w:r w:rsidRPr="004C143F">
              <w:rPr>
                <w:i/>
                <w:iCs/>
                <w:sz w:val="24"/>
              </w:rPr>
              <w:lastRenderedPageBreak/>
              <w:t>b</w:t>
            </w:r>
            <w:r w:rsidRPr="00BC1062">
              <w:rPr>
                <w:sz w:val="24"/>
              </w:rPr>
              <w:t>=14mm</w:t>
            </w:r>
            <w:r w:rsidRPr="00BC1062">
              <w:rPr>
                <w:sz w:val="24"/>
              </w:rPr>
              <w:t>，高度</w:t>
            </w:r>
            <w:r w:rsidRPr="004C143F">
              <w:rPr>
                <w:i/>
                <w:iCs/>
                <w:sz w:val="24"/>
              </w:rPr>
              <w:t>h</w:t>
            </w:r>
            <w:r w:rsidRPr="00BC1062">
              <w:rPr>
                <w:sz w:val="24"/>
              </w:rPr>
              <w:t>=9mm</w:t>
            </w:r>
            <w:r w:rsidRPr="00BC1062">
              <w:rPr>
                <w:sz w:val="24"/>
              </w:rPr>
              <w:t>。由轮毂宽度并参考键的长度系列，取键长</w:t>
            </w:r>
            <w:r w:rsidRPr="004C143F">
              <w:rPr>
                <w:i/>
                <w:iCs/>
                <w:sz w:val="24"/>
              </w:rPr>
              <w:t>L</w:t>
            </w:r>
            <w:r w:rsidRPr="00BC1062">
              <w:rPr>
                <w:sz w:val="24"/>
              </w:rPr>
              <w:t>=50mm</w:t>
            </w:r>
            <w:r w:rsidRPr="00BC1062">
              <w:rPr>
                <w:sz w:val="24"/>
              </w:rPr>
              <w:t>。</w:t>
            </w:r>
          </w:p>
          <w:p w14:paraId="7FC071DB" w14:textId="77777777" w:rsidR="000367C1" w:rsidRPr="00BC1062" w:rsidRDefault="000367C1" w:rsidP="000367C1">
            <w:pPr>
              <w:ind w:firstLineChars="200" w:firstLine="480"/>
            </w:pPr>
            <w:r w:rsidRPr="00BC1062">
              <w:rPr>
                <w:sz w:val="24"/>
              </w:rPr>
              <w:t>(2)</w:t>
            </w:r>
            <w:r w:rsidRPr="00BC1062">
              <w:rPr>
                <w:sz w:val="24"/>
              </w:rPr>
              <w:t>校核键连接的强度</w:t>
            </w:r>
          </w:p>
          <w:p w14:paraId="14DCE8E1" w14:textId="56342536" w:rsidR="000367C1" w:rsidRPr="00BC1062" w:rsidRDefault="000367C1" w:rsidP="000367C1">
            <w:pPr>
              <w:ind w:firstLineChars="200" w:firstLine="480"/>
            </w:pPr>
            <w:r w:rsidRPr="00BC1062">
              <w:rPr>
                <w:sz w:val="24"/>
              </w:rPr>
              <w:t>轴、键的材料都是</w:t>
            </w:r>
            <w:r w:rsidRPr="00BC1062">
              <w:rPr>
                <w:sz w:val="24"/>
              </w:rPr>
              <w:t>45</w:t>
            </w:r>
            <w:r w:rsidRPr="00BC1062">
              <w:rPr>
                <w:sz w:val="24"/>
              </w:rPr>
              <w:t>钢，查得许用挤压应力</w:t>
            </w:r>
            <w:r w:rsidRPr="00BC1062">
              <w:rPr>
                <w:sz w:val="24"/>
              </w:rPr>
              <w:t>[σ]</w:t>
            </w:r>
            <w:r w:rsidRPr="00BC1062">
              <w:rPr>
                <w:sz w:val="24"/>
                <w:vertAlign w:val="subscript"/>
              </w:rPr>
              <w:t>p</w:t>
            </w:r>
            <w:r w:rsidRPr="00BC1062">
              <w:rPr>
                <w:sz w:val="24"/>
              </w:rPr>
              <w:t>=120MPa</w:t>
            </w:r>
            <w:r w:rsidRPr="00BC1062">
              <w:rPr>
                <w:sz w:val="24"/>
              </w:rPr>
              <w:t>。键的工作长度</w:t>
            </w:r>
            <w:r w:rsidRPr="004C143F">
              <w:rPr>
                <w:i/>
                <w:iCs/>
                <w:sz w:val="24"/>
              </w:rPr>
              <w:t>l</w:t>
            </w:r>
            <w:r w:rsidRPr="00BC1062">
              <w:rPr>
                <w:sz w:val="24"/>
              </w:rPr>
              <w:t>'=50-14=36mm</w:t>
            </w:r>
            <w:r w:rsidRPr="00BC1062">
              <w:rPr>
                <w:sz w:val="24"/>
              </w:rPr>
              <w:t>。</w:t>
            </w:r>
          </w:p>
          <w:p w14:paraId="79DEBF33" w14:textId="5E5FE1A5"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p</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4000 T</m:t>
                    </m:r>
                  </m:num>
                  <m:den>
                    <m:r>
                      <w:rPr>
                        <w:rFonts w:ascii="Cambria Math" w:eastAsia="Cambria Math" w:hAnsi="Cambria Math"/>
                      </w:rPr>
                      <m:t>h l d</m:t>
                    </m:r>
                  </m:den>
                </m:f>
                <m:r>
                  <m:rPr>
                    <m:sty m:val="p"/>
                  </m:rPr>
                  <w:rPr>
                    <w:rFonts w:ascii="Cambria Math" w:eastAsia="Cambria Math" w:hAnsi="Cambria Math"/>
                  </w:rPr>
                  <m:t>=</m:t>
                </m:r>
                <m:f>
                  <m:fPr>
                    <m:ctrlPr>
                      <w:rPr>
                        <w:rFonts w:ascii="Cambria Math" w:eastAsia="Cambria Math" w:hAnsi="Cambria Math"/>
                      </w:rPr>
                    </m:ctrlPr>
                  </m:fPr>
                  <m:num>
                    <m:r>
                      <m:rPr>
                        <m:sty m:val="p"/>
                      </m:rPr>
                      <w:rPr>
                        <w:rFonts w:ascii="Cambria Math" w:eastAsia="Cambria Math" w:hAnsi="Cambria Math"/>
                      </w:rPr>
                      <m:t>4000×207.301</m:t>
                    </m:r>
                  </m:num>
                  <m:den>
                    <m:r>
                      <m:rPr>
                        <m:sty m:val="p"/>
                      </m:rPr>
                      <w:rPr>
                        <w:rFonts w:ascii="Cambria Math" w:eastAsia="Cambria Math" w:hAnsi="Cambria Math"/>
                      </w:rPr>
                      <m:t>9×36×49</m:t>
                    </m:r>
                  </m:den>
                </m:f>
                <m:r>
                  <m:rPr>
                    <m:sty m:val="p"/>
                  </m:rPr>
                  <w:rPr>
                    <w:rFonts w:ascii="Cambria Math" w:eastAsia="Cambria Math" w:hAnsi="Cambria Math"/>
                  </w:rPr>
                  <m:t>=52.23&lt;</m:t>
                </m:r>
                <m:sSub>
                  <m:sSubPr>
                    <m:ctrlPr>
                      <w:rPr>
                        <w:rFonts w:ascii="Cambria Math" w:hAnsi="Cambria Math"/>
                      </w:rPr>
                    </m:ctrlPr>
                  </m:sSubPr>
                  <m:e>
                    <m:r>
                      <m:rPr>
                        <m:sty m:val="p"/>
                      </m:rPr>
                      <w:rPr>
                        <w:rFonts w:ascii="Cambria Math" w:eastAsia="Cambria Math" w:hAnsi="Cambria Math"/>
                      </w:rPr>
                      <m:t>[</m:t>
                    </m:r>
                    <m:r>
                      <w:rPr>
                        <w:rFonts w:ascii="Cambria Math" w:eastAsia="Cambria Math" w:hAnsi="Cambria Math"/>
                      </w:rPr>
                      <m:t>σ</m:t>
                    </m:r>
                    <m:r>
                      <m:rPr>
                        <m:sty m:val="p"/>
                      </m:rPr>
                      <w:rPr>
                        <w:rFonts w:ascii="Cambria Math" w:eastAsia="Cambria Math" w:hAnsi="Cambria Math"/>
                      </w:rPr>
                      <m:t>]</m:t>
                    </m:r>
                  </m:e>
                  <m:sub>
                    <m:r>
                      <m:rPr>
                        <m:sty m:val="p"/>
                      </m:rPr>
                      <w:rPr>
                        <w:rFonts w:ascii="Cambria Math" w:eastAsia="Cambria Math" w:hAnsi="Cambria Math"/>
                      </w:rPr>
                      <m:t>p</m:t>
                    </m:r>
                  </m:sub>
                </m:sSub>
                <m:r>
                  <m:rPr>
                    <m:sty m:val="p"/>
                  </m:rPr>
                  <w:rPr>
                    <w:rFonts w:ascii="Cambria Math" w:eastAsia="Cambria Math" w:hAnsi="Cambria Math"/>
                  </w:rPr>
                  <m:t>=120MPa</m:t>
                </m:r>
              </m:oMath>
            </m:oMathPara>
          </w:p>
          <w:p w14:paraId="715A01F5" w14:textId="77777777" w:rsidR="000367C1" w:rsidRPr="00BC1062" w:rsidRDefault="000367C1" w:rsidP="000367C1">
            <w:pPr>
              <w:ind w:firstLineChars="200" w:firstLine="480"/>
            </w:pPr>
            <w:r w:rsidRPr="00BC1062">
              <w:rPr>
                <w:sz w:val="24"/>
              </w:rPr>
              <w:t>设计结论：选用</w:t>
            </w:r>
            <w:r w:rsidRPr="00BC1062">
              <w:rPr>
                <w:sz w:val="24"/>
              </w:rPr>
              <w:t>GB/T1096-2003</w:t>
            </w:r>
            <w:r w:rsidRPr="00BC1062">
              <w:rPr>
                <w:sz w:val="24"/>
              </w:rPr>
              <w:t>键</w:t>
            </w:r>
            <w:r w:rsidRPr="00BC1062">
              <w:rPr>
                <w:sz w:val="24"/>
              </w:rPr>
              <w:t>A14×9×50</w:t>
            </w:r>
          </w:p>
          <w:p w14:paraId="250A0CB7" w14:textId="7EF2E626" w:rsidR="000367C1" w:rsidRPr="00BC1062" w:rsidRDefault="000367C1" w:rsidP="000367C1">
            <w:pPr>
              <w:ind w:rightChars="12" w:right="25"/>
              <w:rPr>
                <w:bCs/>
                <w:sz w:val="24"/>
              </w:rPr>
            </w:pPr>
            <w:bookmarkStart w:id="10" w:name="_Toc256000037"/>
            <w:bookmarkStart w:id="11" w:name="_Toc19364015"/>
            <w:r w:rsidRPr="00BC1062">
              <w:rPr>
                <w:bCs/>
                <w:sz w:val="24"/>
              </w:rPr>
              <w:t>3</w:t>
            </w:r>
            <w:r w:rsidRPr="00BC1062">
              <w:rPr>
                <w:bCs/>
                <w:sz w:val="24"/>
              </w:rPr>
              <w:t>、</w:t>
            </w:r>
            <w:proofErr w:type="gramStart"/>
            <w:r w:rsidRPr="00BC1062">
              <w:rPr>
                <w:bCs/>
                <w:sz w:val="24"/>
              </w:rPr>
              <w:t>低速轴</w:t>
            </w:r>
            <w:proofErr w:type="gramEnd"/>
            <w:r w:rsidRPr="00BC1062">
              <w:rPr>
                <w:bCs/>
                <w:sz w:val="24"/>
              </w:rPr>
              <w:t>与联轴器连接键校核</w:t>
            </w:r>
            <w:bookmarkEnd w:id="10"/>
            <w:bookmarkEnd w:id="11"/>
          </w:p>
          <w:p w14:paraId="0D9693F0" w14:textId="77777777" w:rsidR="000367C1" w:rsidRPr="00BC1062" w:rsidRDefault="000367C1" w:rsidP="000367C1">
            <w:pPr>
              <w:ind w:firstLineChars="200" w:firstLine="480"/>
            </w:pPr>
            <w:r w:rsidRPr="00BC1062">
              <w:rPr>
                <w:sz w:val="24"/>
              </w:rPr>
              <w:t>(1)</w:t>
            </w:r>
            <w:r w:rsidRPr="00BC1062">
              <w:rPr>
                <w:sz w:val="24"/>
              </w:rPr>
              <w:t>选择键连接类型和尺寸</w:t>
            </w:r>
          </w:p>
          <w:p w14:paraId="64B60E4A" w14:textId="1F606A72" w:rsidR="000367C1" w:rsidRPr="00BC1062" w:rsidRDefault="000367C1" w:rsidP="000367C1">
            <w:pPr>
              <w:ind w:firstLineChars="200" w:firstLine="480"/>
            </w:pPr>
            <w:r w:rsidRPr="00BC1062">
              <w:rPr>
                <w:sz w:val="24"/>
              </w:rPr>
              <w:t>选用</w:t>
            </w:r>
            <w:r w:rsidRPr="00BC1062">
              <w:rPr>
                <w:sz w:val="24"/>
              </w:rPr>
              <w:t>A</w:t>
            </w:r>
            <w:r w:rsidRPr="00BC1062">
              <w:rPr>
                <w:sz w:val="24"/>
              </w:rPr>
              <w:t>型键，参考轴的直径</w:t>
            </w:r>
            <w:r w:rsidRPr="00BC1062">
              <w:rPr>
                <w:i/>
                <w:iCs/>
                <w:sz w:val="24"/>
              </w:rPr>
              <w:t>d</w:t>
            </w:r>
            <w:r w:rsidRPr="00BC1062">
              <w:rPr>
                <w:sz w:val="24"/>
              </w:rPr>
              <w:t>=35mm</w:t>
            </w:r>
            <w:r w:rsidRPr="00BC1062">
              <w:rPr>
                <w:sz w:val="24"/>
              </w:rPr>
              <w:t>，查得键的截面尺寸为：宽度</w:t>
            </w:r>
            <w:r w:rsidRPr="00BC1062">
              <w:rPr>
                <w:i/>
                <w:iCs/>
                <w:sz w:val="24"/>
              </w:rPr>
              <w:t>b</w:t>
            </w:r>
            <w:r w:rsidRPr="00BC1062">
              <w:rPr>
                <w:sz w:val="24"/>
              </w:rPr>
              <w:t>=10mm</w:t>
            </w:r>
            <w:r w:rsidRPr="00BC1062">
              <w:rPr>
                <w:sz w:val="24"/>
              </w:rPr>
              <w:t>，高度</w:t>
            </w:r>
            <w:r w:rsidRPr="00BC1062">
              <w:rPr>
                <w:i/>
                <w:iCs/>
                <w:sz w:val="24"/>
              </w:rPr>
              <w:t>h</w:t>
            </w:r>
            <w:r w:rsidRPr="00BC1062">
              <w:rPr>
                <w:sz w:val="24"/>
              </w:rPr>
              <w:t>=8mm</w:t>
            </w:r>
            <w:r w:rsidRPr="00BC1062">
              <w:rPr>
                <w:sz w:val="24"/>
              </w:rPr>
              <w:t>。由轮毂宽度并参考键的长度系列，取键长</w:t>
            </w:r>
            <w:r w:rsidRPr="00BC1062">
              <w:rPr>
                <w:i/>
                <w:iCs/>
                <w:sz w:val="24"/>
              </w:rPr>
              <w:t>L</w:t>
            </w:r>
            <w:r w:rsidRPr="00BC1062">
              <w:rPr>
                <w:sz w:val="24"/>
              </w:rPr>
              <w:t>=70mm</w:t>
            </w:r>
            <w:r w:rsidRPr="00BC1062">
              <w:rPr>
                <w:sz w:val="24"/>
              </w:rPr>
              <w:t>。</w:t>
            </w:r>
          </w:p>
          <w:p w14:paraId="374F1E40" w14:textId="77777777" w:rsidR="000367C1" w:rsidRPr="00BC1062" w:rsidRDefault="000367C1" w:rsidP="000367C1">
            <w:pPr>
              <w:ind w:firstLineChars="200" w:firstLine="480"/>
            </w:pPr>
            <w:r w:rsidRPr="00BC1062">
              <w:rPr>
                <w:sz w:val="24"/>
              </w:rPr>
              <w:t>(2)</w:t>
            </w:r>
            <w:r w:rsidRPr="00BC1062">
              <w:rPr>
                <w:sz w:val="24"/>
              </w:rPr>
              <w:t>校核键连接的强度</w:t>
            </w:r>
          </w:p>
          <w:p w14:paraId="71485045" w14:textId="4A82DD86" w:rsidR="000367C1" w:rsidRPr="00BC1062" w:rsidRDefault="000367C1" w:rsidP="000367C1">
            <w:pPr>
              <w:ind w:firstLineChars="200" w:firstLine="480"/>
            </w:pPr>
            <w:r w:rsidRPr="00BC1062">
              <w:rPr>
                <w:sz w:val="24"/>
              </w:rPr>
              <w:t>轴、键的材料都是</w:t>
            </w:r>
            <w:r w:rsidRPr="00BC1062">
              <w:rPr>
                <w:sz w:val="24"/>
              </w:rPr>
              <w:t>45</w:t>
            </w:r>
            <w:r w:rsidRPr="00BC1062">
              <w:rPr>
                <w:sz w:val="24"/>
              </w:rPr>
              <w:t>钢，查得许用挤压应力</w:t>
            </w:r>
            <w:r w:rsidRPr="00BC1062">
              <w:rPr>
                <w:sz w:val="24"/>
              </w:rPr>
              <w:t>[σ]</w:t>
            </w:r>
            <w:r w:rsidRPr="00BC1062">
              <w:rPr>
                <w:sz w:val="24"/>
                <w:vertAlign w:val="subscript"/>
              </w:rPr>
              <w:t>p</w:t>
            </w:r>
            <w:r w:rsidRPr="00BC1062">
              <w:rPr>
                <w:sz w:val="24"/>
              </w:rPr>
              <w:t>=120MPa</w:t>
            </w:r>
            <w:r w:rsidRPr="00BC1062">
              <w:rPr>
                <w:sz w:val="24"/>
              </w:rPr>
              <w:t>。键的工作长度</w:t>
            </w:r>
            <w:r w:rsidRPr="0097709D">
              <w:rPr>
                <w:i/>
                <w:iCs/>
                <w:sz w:val="24"/>
              </w:rPr>
              <w:t>l</w:t>
            </w:r>
            <w:r w:rsidRPr="00BC1062">
              <w:rPr>
                <w:sz w:val="24"/>
              </w:rPr>
              <w:t>'=70-10=60mm</w:t>
            </w:r>
            <w:r w:rsidRPr="00BC1062">
              <w:rPr>
                <w:sz w:val="24"/>
              </w:rPr>
              <w:t>。可得</w:t>
            </w:r>
          </w:p>
          <w:p w14:paraId="7E3C4ACB" w14:textId="3FCE7CF0" w:rsidR="000367C1" w:rsidRPr="00BC1062" w:rsidRDefault="00000000" w:rsidP="000367C1">
            <w:pPr>
              <w:pStyle w:val="aa"/>
              <w:spacing w:after="0"/>
              <w:ind w:firstLine="480"/>
            </w:pPr>
            <m:oMathPara>
              <m:oMath>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p</m:t>
                    </m:r>
                  </m:sub>
                </m:sSub>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4000 T</m:t>
                    </m:r>
                  </m:num>
                  <m:den>
                    <m:r>
                      <w:rPr>
                        <w:rFonts w:ascii="Cambria Math" w:eastAsia="Cambria Math" w:hAnsi="Cambria Math"/>
                      </w:rPr>
                      <m:t>h l d</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4000×207.301</m:t>
                    </m:r>
                  </m:num>
                  <m:den>
                    <m:r>
                      <w:rPr>
                        <w:rFonts w:ascii="Cambria Math" w:eastAsia="Cambria Math" w:hAnsi="Cambria Math"/>
                      </w:rPr>
                      <m:t>8×60×35</m:t>
                    </m:r>
                  </m:den>
                </m:f>
                <m:r>
                  <w:rPr>
                    <w:rFonts w:ascii="Cambria Math" w:eastAsia="Cambria Math" w:hAnsi="Cambria Math"/>
                  </w:rPr>
                  <m:t>=49.36&lt;</m:t>
                </m:r>
                <m:sSub>
                  <m:sSubPr>
                    <m:ctrlPr>
                      <w:rPr>
                        <w:rFonts w:ascii="Cambria Math" w:hAnsi="Cambria Math"/>
                        <w:i/>
                        <w:iCs/>
                      </w:rPr>
                    </m:ctrlPr>
                  </m:sSubPr>
                  <m:e>
                    <m:r>
                      <w:rPr>
                        <w:rFonts w:ascii="Cambria Math" w:eastAsia="Cambria Math" w:hAnsi="Cambria Math"/>
                      </w:rPr>
                      <m:t>[σ]</m:t>
                    </m:r>
                  </m:e>
                  <m:sub>
                    <m:r>
                      <w:rPr>
                        <w:rFonts w:ascii="Cambria Math" w:eastAsia="Cambria Math" w:hAnsi="Cambria Math"/>
                      </w:rPr>
                      <m:t>p</m:t>
                    </m:r>
                  </m:sub>
                </m:sSub>
                <m:r>
                  <m:rPr>
                    <m:sty m:val="p"/>
                  </m:rPr>
                  <w:rPr>
                    <w:rFonts w:ascii="Cambria Math" w:eastAsia="Cambria Math" w:hAnsi="Cambria Math"/>
                  </w:rPr>
                  <m:t>=120MPa</m:t>
                </m:r>
              </m:oMath>
            </m:oMathPara>
          </w:p>
          <w:p w14:paraId="6A0E44F4" w14:textId="77777777" w:rsidR="000367C1" w:rsidRPr="00BC1062" w:rsidRDefault="000367C1" w:rsidP="000367C1">
            <w:pPr>
              <w:ind w:firstLineChars="200" w:firstLine="480"/>
            </w:pPr>
            <w:r w:rsidRPr="00BC1062">
              <w:rPr>
                <w:sz w:val="24"/>
              </w:rPr>
              <w:t>设计结论：选用</w:t>
            </w:r>
            <w:r w:rsidRPr="00BC1062">
              <w:rPr>
                <w:sz w:val="24"/>
              </w:rPr>
              <w:t>GB/T1096-2003</w:t>
            </w:r>
            <w:r w:rsidRPr="00BC1062">
              <w:rPr>
                <w:sz w:val="24"/>
              </w:rPr>
              <w:t>键</w:t>
            </w:r>
            <w:r w:rsidRPr="00BC1062">
              <w:rPr>
                <w:sz w:val="24"/>
              </w:rPr>
              <w:t>A10×8×70</w:t>
            </w:r>
          </w:p>
          <w:p w14:paraId="652FB3EF" w14:textId="77777777" w:rsidR="003F0167" w:rsidRPr="00BC1062" w:rsidRDefault="0044358D" w:rsidP="006C3CE5">
            <w:pPr>
              <w:ind w:rightChars="12" w:right="25"/>
              <w:outlineLvl w:val="0"/>
              <w:rPr>
                <w:b/>
                <w:bCs/>
                <w:sz w:val="24"/>
              </w:rPr>
            </w:pPr>
            <w:bookmarkStart w:id="12" w:name="_Toc200448098"/>
            <w:r w:rsidRPr="00BC1062">
              <w:rPr>
                <w:b/>
                <w:bCs/>
                <w:sz w:val="24"/>
              </w:rPr>
              <w:t>九、联轴器的选择</w:t>
            </w:r>
            <w:bookmarkEnd w:id="12"/>
          </w:p>
          <w:p w14:paraId="031785BA" w14:textId="77777777" w:rsidR="00BC2696" w:rsidRPr="00BC1062" w:rsidRDefault="00BC2696" w:rsidP="00BC2696">
            <w:pPr>
              <w:ind w:firstLineChars="200" w:firstLine="480"/>
            </w:pPr>
            <w:r w:rsidRPr="00BC1062">
              <w:rPr>
                <w:sz w:val="24"/>
              </w:rPr>
              <w:t>为了隔离振动与冲击，选用弹性柱销联轴器。</w:t>
            </w:r>
          </w:p>
          <w:p w14:paraId="23F25A73" w14:textId="1CA8261B" w:rsidR="003F0167" w:rsidRPr="00BC1062" w:rsidRDefault="00BC2696" w:rsidP="006953AA">
            <w:pPr>
              <w:ind w:rightChars="12" w:right="25"/>
              <w:rPr>
                <w:bCs/>
                <w:sz w:val="24"/>
              </w:rPr>
            </w:pPr>
            <w:r w:rsidRPr="00BC1062">
              <w:rPr>
                <w:bCs/>
                <w:sz w:val="24"/>
              </w:rPr>
              <w:t>1</w:t>
            </w:r>
            <w:r w:rsidRPr="00BC1062">
              <w:rPr>
                <w:bCs/>
                <w:sz w:val="24"/>
              </w:rPr>
              <w:t>、载荷计算</w:t>
            </w:r>
          </w:p>
          <w:p w14:paraId="6006F713" w14:textId="77777777" w:rsidR="00BC2696" w:rsidRPr="00BC1062" w:rsidRDefault="00BC2696" w:rsidP="00BC2696">
            <w:pPr>
              <w:ind w:firstLineChars="200" w:firstLine="480"/>
            </w:pPr>
            <w:r w:rsidRPr="00BC1062">
              <w:rPr>
                <w:sz w:val="24"/>
              </w:rPr>
              <w:t>由前面计算已知</w:t>
            </w:r>
            <w:r w:rsidRPr="00BC1062">
              <w:rPr>
                <w:i/>
                <w:iCs/>
                <w:sz w:val="24"/>
              </w:rPr>
              <w:t>T</w:t>
            </w:r>
            <w:r w:rsidRPr="00BC1062">
              <w:rPr>
                <w:sz w:val="24"/>
              </w:rPr>
              <w:t>=205.237N·m</w:t>
            </w:r>
          </w:p>
          <w:p w14:paraId="06417FE1" w14:textId="6BB72CAC" w:rsidR="00BC2696" w:rsidRPr="00BC1062" w:rsidRDefault="0071760E" w:rsidP="00BC2696">
            <w:pPr>
              <w:ind w:firstLineChars="200" w:firstLine="480"/>
            </w:pPr>
            <w:r>
              <w:rPr>
                <w:rFonts w:hint="eastAsia"/>
                <w:sz w:val="24"/>
              </w:rPr>
              <w:t>查表得</w:t>
            </w:r>
            <w:r w:rsidRPr="0071760E">
              <w:rPr>
                <w:rFonts w:hint="eastAsia"/>
                <w:i/>
                <w:iCs/>
                <w:sz w:val="24"/>
              </w:rPr>
              <w:t>K</w:t>
            </w:r>
            <w:r w:rsidRPr="0071760E">
              <w:rPr>
                <w:rFonts w:hint="eastAsia"/>
                <w:i/>
                <w:iCs/>
                <w:sz w:val="24"/>
                <w:vertAlign w:val="subscript"/>
              </w:rPr>
              <w:t>A</w:t>
            </w:r>
            <w:r>
              <w:rPr>
                <w:rFonts w:hint="eastAsia"/>
                <w:sz w:val="24"/>
              </w:rPr>
              <w:t>=1.3</w:t>
            </w:r>
            <w:r>
              <w:rPr>
                <w:rFonts w:hint="eastAsia"/>
                <w:sz w:val="24"/>
              </w:rPr>
              <w:t>，</w:t>
            </w:r>
            <w:r w:rsidR="00BC2696" w:rsidRPr="00BC1062">
              <w:rPr>
                <w:sz w:val="24"/>
              </w:rPr>
              <w:t>故由式得计算转矩为：</w:t>
            </w:r>
          </w:p>
          <w:p w14:paraId="19D38467" w14:textId="001B187E" w:rsidR="00BC2696" w:rsidRPr="00BC1062" w:rsidRDefault="00000000" w:rsidP="00BC2696">
            <w:pPr>
              <w:pStyle w:val="aa"/>
              <w:spacing w:after="0"/>
              <w:ind w:firstLine="480"/>
            </w:pPr>
            <m:oMathPara>
              <m:oMath>
                <m:sSub>
                  <m:sSubPr>
                    <m:ctrlPr>
                      <w:rPr>
                        <w:rFonts w:ascii="Cambria Math" w:hAnsi="Cambria Math"/>
                        <w:i/>
                        <w:iCs/>
                      </w:rPr>
                    </m:ctrlPr>
                  </m:sSubPr>
                  <m:e>
                    <m:r>
                      <w:rPr>
                        <w:rFonts w:ascii="Cambria Math" w:eastAsia="Cambria Math" w:hAnsi="Cambria Math"/>
                      </w:rPr>
                      <m:t>T</m:t>
                    </m:r>
                  </m:e>
                  <m:sub>
                    <m:r>
                      <w:rPr>
                        <w:rFonts w:ascii="Cambria Math" w:eastAsia="Cambria Math" w:hAnsi="Cambria Math"/>
                      </w:rPr>
                      <m:t>ca</m:t>
                    </m:r>
                  </m:sub>
                </m:sSub>
                <m:r>
                  <w:rPr>
                    <w:rFonts w:ascii="Cambria Math" w:eastAsia="Cambria Math" w:hAnsi="Cambria Math"/>
                  </w:rPr>
                  <m:t>=</m:t>
                </m:r>
                <m:sSub>
                  <m:sSubPr>
                    <m:ctrlPr>
                      <w:rPr>
                        <w:rFonts w:ascii="Cambria Math" w:hAnsi="Cambria Math"/>
                        <w:i/>
                        <w:iCs/>
                      </w:rPr>
                    </m:ctrlPr>
                  </m:sSubPr>
                  <m:e>
                    <m:r>
                      <w:rPr>
                        <w:rFonts w:ascii="Cambria Math" w:eastAsia="Cambria Math" w:hAnsi="Cambria Math"/>
                      </w:rPr>
                      <m:t>K</m:t>
                    </m:r>
                  </m:e>
                  <m:sub>
                    <m:r>
                      <w:rPr>
                        <w:rFonts w:ascii="Cambria Math" w:eastAsia="Cambria Math" w:hAnsi="Cambria Math"/>
                      </w:rPr>
                      <m:t>A</m:t>
                    </m:r>
                  </m:sub>
                </m:sSub>
                <m:r>
                  <w:rPr>
                    <w:rFonts w:ascii="Cambria Math" w:eastAsia="Cambria Math" w:hAnsi="Cambria Math"/>
                  </w:rPr>
                  <m:t xml:space="preserve"> T=</m:t>
                </m:r>
                <m:r>
                  <m:rPr>
                    <m:sty m:val="p"/>
                  </m:rPr>
                  <w:rPr>
                    <w:rFonts w:ascii="Cambria Math" w:eastAsia="Cambria Math" w:hAnsi="Cambria Math"/>
                  </w:rPr>
                  <m:t>1.3×205.237=266.81N·m</m:t>
                </m:r>
              </m:oMath>
            </m:oMathPara>
          </w:p>
          <w:p w14:paraId="48A1BA2A" w14:textId="12C17C3B" w:rsidR="00BC2696" w:rsidRPr="00BC1062" w:rsidRDefault="00BC2696" w:rsidP="006953AA">
            <w:pPr>
              <w:ind w:rightChars="12" w:right="25"/>
              <w:rPr>
                <w:bCs/>
                <w:sz w:val="24"/>
              </w:rPr>
            </w:pPr>
            <w:r w:rsidRPr="00BC1062">
              <w:rPr>
                <w:bCs/>
                <w:sz w:val="24"/>
              </w:rPr>
              <w:t>2</w:t>
            </w:r>
            <w:r w:rsidRPr="00BC1062">
              <w:rPr>
                <w:bCs/>
                <w:sz w:val="24"/>
              </w:rPr>
              <w:t>、型号选择</w:t>
            </w:r>
          </w:p>
          <w:p w14:paraId="404E8A30" w14:textId="77777777" w:rsidR="00BC2696" w:rsidRPr="00BC1062" w:rsidRDefault="00BC2696" w:rsidP="00BC2696">
            <w:pPr>
              <w:ind w:firstLineChars="200" w:firstLine="480"/>
            </w:pPr>
            <w:r w:rsidRPr="00BC1062">
              <w:rPr>
                <w:sz w:val="24"/>
              </w:rPr>
              <w:t>从</w:t>
            </w:r>
            <w:r w:rsidRPr="00BC1062">
              <w:rPr>
                <w:sz w:val="24"/>
              </w:rPr>
              <w:t>GB/T4323-2017</w:t>
            </w:r>
            <w:r w:rsidRPr="00BC1062">
              <w:rPr>
                <w:sz w:val="24"/>
              </w:rPr>
              <w:t>查得</w:t>
            </w:r>
            <w:r w:rsidRPr="00BC1062">
              <w:rPr>
                <w:sz w:val="24"/>
              </w:rPr>
              <w:t>LX2</w:t>
            </w:r>
            <w:r w:rsidRPr="00BC1062">
              <w:rPr>
                <w:sz w:val="24"/>
              </w:rPr>
              <w:t>型联轴器许用转矩为</w:t>
            </w:r>
            <w:r w:rsidRPr="00BC1062">
              <w:rPr>
                <w:i/>
                <w:iCs/>
                <w:sz w:val="24"/>
              </w:rPr>
              <w:t>T</w:t>
            </w:r>
            <w:r w:rsidRPr="00BC1062">
              <w:rPr>
                <w:sz w:val="24"/>
              </w:rPr>
              <w:t>=560Nm</w:t>
            </w:r>
            <w:r w:rsidRPr="00BC1062">
              <w:rPr>
                <w:sz w:val="24"/>
              </w:rPr>
              <w:t>，许用最大转速为</w:t>
            </w:r>
            <w:r w:rsidRPr="00BC1062">
              <w:rPr>
                <w:i/>
                <w:iCs/>
                <w:sz w:val="24"/>
              </w:rPr>
              <w:t>n</w:t>
            </w:r>
            <w:r w:rsidRPr="00BC1062">
              <w:rPr>
                <w:sz w:val="24"/>
              </w:rPr>
              <w:t>=6300r/min</w:t>
            </w:r>
            <w:r w:rsidRPr="00BC1062">
              <w:rPr>
                <w:sz w:val="24"/>
              </w:rPr>
              <w:t>。主动端轴孔直径为</w:t>
            </w:r>
            <w:r w:rsidRPr="00BC1062">
              <w:rPr>
                <w:sz w:val="24"/>
              </w:rPr>
              <w:t>35mm</w:t>
            </w:r>
            <w:r w:rsidRPr="00BC1062">
              <w:rPr>
                <w:sz w:val="24"/>
              </w:rPr>
              <w:t>，轴孔长度为</w:t>
            </w:r>
            <w:r w:rsidRPr="00BC1062">
              <w:rPr>
                <w:sz w:val="24"/>
              </w:rPr>
              <w:t>82mm</w:t>
            </w:r>
            <w:r w:rsidRPr="00BC1062">
              <w:rPr>
                <w:sz w:val="24"/>
              </w:rPr>
              <w:t>。从动端轴孔直径为</w:t>
            </w:r>
            <w:r w:rsidRPr="00BC1062">
              <w:rPr>
                <w:sz w:val="24"/>
              </w:rPr>
              <w:t>35mm</w:t>
            </w:r>
            <w:r w:rsidRPr="00BC1062">
              <w:rPr>
                <w:sz w:val="24"/>
              </w:rPr>
              <w:t>，轴孔长度为</w:t>
            </w:r>
            <w:r w:rsidRPr="00BC1062">
              <w:rPr>
                <w:sz w:val="24"/>
              </w:rPr>
              <w:t>82mm</w:t>
            </w:r>
            <w:r w:rsidRPr="00BC1062">
              <w:rPr>
                <w:sz w:val="24"/>
              </w:rPr>
              <w:t>。</w:t>
            </w:r>
          </w:p>
          <w:p w14:paraId="20182CFB" w14:textId="4D034048" w:rsidR="00BC2696" w:rsidRPr="00BC1062" w:rsidRDefault="00000000" w:rsidP="00BC2696">
            <w:pPr>
              <w:pStyle w:val="aa"/>
              <w:spacing w:after="0"/>
              <w:ind w:firstLine="480"/>
              <w:rPr>
                <w:iCs/>
              </w:rPr>
            </w:pPr>
            <m:oMathPara>
              <m:oMath>
                <m:sSub>
                  <m:sSubPr>
                    <m:ctrlPr>
                      <w:rPr>
                        <w:rFonts w:ascii="Cambria Math" w:hAnsi="Cambria Math"/>
                        <w:i/>
                      </w:rPr>
                    </m:ctrlPr>
                  </m:sSubPr>
                  <m:e>
                    <m:r>
                      <w:rPr>
                        <w:rFonts w:ascii="Cambria Math" w:eastAsia="Cambria Math" w:hAnsi="Cambria Math"/>
                      </w:rPr>
                      <m:t>T</m:t>
                    </m:r>
                  </m:e>
                  <m:sub>
                    <m:r>
                      <w:rPr>
                        <w:rFonts w:ascii="Cambria Math" w:eastAsia="Cambria Math" w:hAnsi="Cambria Math"/>
                      </w:rPr>
                      <m:t>ca</m:t>
                    </m:r>
                  </m:sub>
                </m:sSub>
                <m:r>
                  <w:rPr>
                    <w:rFonts w:ascii="Cambria Math" w:eastAsia="Cambria Math" w:hAnsi="Cambria Math"/>
                  </w:rPr>
                  <m:t>=266.81N·m≤T</m:t>
                </m:r>
                <m:r>
                  <m:rPr>
                    <m:sty m:val="p"/>
                  </m:rPr>
                  <w:rPr>
                    <w:rFonts w:ascii="Cambria Math" w:eastAsia="Cambria Math" w:hAnsi="Cambria Math"/>
                  </w:rPr>
                  <m:t>=560N·m</m:t>
                </m:r>
              </m:oMath>
            </m:oMathPara>
          </w:p>
          <w:p w14:paraId="5A824EFB" w14:textId="21726443" w:rsidR="00BC2696" w:rsidRPr="00BC1062" w:rsidRDefault="00000000" w:rsidP="00BC2696">
            <w:pPr>
              <w:pStyle w:val="aa"/>
              <w:spacing w:after="0"/>
              <w:ind w:firstLine="480"/>
            </w:pPr>
            <m:oMathPara>
              <m:oMath>
                <m:sSub>
                  <m:sSubPr>
                    <m:ctrlPr>
                      <w:rPr>
                        <w:rFonts w:ascii="Cambria Math" w:hAnsi="Cambria Math"/>
                        <w:i/>
                        <w:iCs/>
                      </w:rPr>
                    </m:ctrlPr>
                  </m:sSubPr>
                  <m:e>
                    <m:r>
                      <w:rPr>
                        <w:rFonts w:ascii="Cambria Math" w:eastAsia="Cambria Math" w:hAnsi="Cambria Math"/>
                      </w:rPr>
                      <m:t>n</m:t>
                    </m:r>
                  </m:e>
                  <m:sub>
                    <m:r>
                      <w:rPr>
                        <w:rFonts w:ascii="Cambria Math" w:eastAsia="Cambria Math" w:hAnsi="Cambria Math"/>
                      </w:rPr>
                      <m:t>c</m:t>
                    </m:r>
                  </m:sub>
                </m:sSub>
                <m:r>
                  <w:rPr>
                    <w:rFonts w:ascii="Cambria Math" w:eastAsia="Cambria Math" w:hAnsi="Cambria Math"/>
                  </w:rPr>
                  <m:t>=124.891</m:t>
                </m:r>
                <m:r>
                  <m:rPr>
                    <m:sty m:val="p"/>
                  </m:rPr>
                  <w:rPr>
                    <w:rFonts w:ascii="Cambria Math" w:eastAsia="Cambria Math" w:hAnsi="Cambria Math"/>
                  </w:rPr>
                  <m:t>r</m:t>
                </m:r>
                <m:r>
                  <m:rPr>
                    <m:lit/>
                    <m:sty m:val="p"/>
                  </m:rPr>
                  <w:rPr>
                    <w:rFonts w:ascii="Cambria Math" w:eastAsiaTheme="minorEastAsia" w:hAnsi="Cambria Math" w:cs="Segoe UI Symbol" w:hint="eastAsia"/>
                  </w:rPr>
                  <m:t>/</m:t>
                </m:r>
                <m:r>
                  <m:rPr>
                    <m:sty m:val="p"/>
                  </m:rPr>
                  <w:rPr>
                    <w:rFonts w:ascii="Cambria Math" w:eastAsia="Cambria Math" w:hAnsi="Cambria Math" w:cs="Segoe UI Symbol"/>
                  </w:rPr>
                  <m:t>m</m:t>
                </m:r>
                <m:r>
                  <m:rPr>
                    <m:sty m:val="p"/>
                  </m:rPr>
                  <w:rPr>
                    <w:rFonts w:ascii="Cambria Math" w:eastAsia="Cambria Math" w:hAnsi="Cambria Math"/>
                  </w:rPr>
                  <m:t>in</m:t>
                </m:r>
                <m:r>
                  <w:rPr>
                    <w:rFonts w:ascii="Cambria Math" w:eastAsia="Cambria Math" w:hAnsi="Cambria Math"/>
                  </w:rPr>
                  <m:t>≤n</m:t>
                </m:r>
                <m:r>
                  <m:rPr>
                    <m:sty m:val="p"/>
                  </m:rPr>
                  <w:rPr>
                    <w:rFonts w:ascii="Cambria Math" w:eastAsia="Cambria Math" w:hAnsi="Cambria Math"/>
                  </w:rPr>
                  <m:t>=6300r</m:t>
                </m:r>
                <m:r>
                  <m:rPr>
                    <m:lit/>
                    <m:sty m:val="p"/>
                  </m:rPr>
                  <w:rPr>
                    <w:rFonts w:ascii="Cambria Math" w:eastAsiaTheme="minorEastAsia" w:hAnsi="Cambria Math" w:cs="Segoe UI Symbol" w:hint="eastAsia"/>
                  </w:rPr>
                  <m:t>/</m:t>
                </m:r>
                <m:r>
                  <m:rPr>
                    <m:sty m:val="p"/>
                  </m:rPr>
                  <w:rPr>
                    <w:rFonts w:ascii="Cambria Math" w:eastAsia="Cambria Math" w:hAnsi="Cambria Math"/>
                  </w:rPr>
                  <m:t>min</m:t>
                </m:r>
              </m:oMath>
            </m:oMathPara>
          </w:p>
          <w:p w14:paraId="541CDD0E" w14:textId="77777777" w:rsidR="00BC2696" w:rsidRPr="00BC1062" w:rsidRDefault="00BC2696" w:rsidP="00BC2696">
            <w:pPr>
              <w:ind w:firstLineChars="200" w:firstLine="480"/>
            </w:pPr>
            <w:r w:rsidRPr="00BC1062">
              <w:rPr>
                <w:sz w:val="24"/>
              </w:rPr>
              <w:t>联轴器满足要求，故合用。</w:t>
            </w:r>
          </w:p>
          <w:p w14:paraId="2384AD78" w14:textId="77777777" w:rsidR="003F0167" w:rsidRPr="00BC1062" w:rsidRDefault="0044358D" w:rsidP="006C3CE5">
            <w:pPr>
              <w:ind w:rightChars="12" w:right="25"/>
              <w:outlineLvl w:val="0"/>
              <w:rPr>
                <w:b/>
                <w:bCs/>
                <w:sz w:val="24"/>
              </w:rPr>
            </w:pPr>
            <w:bookmarkStart w:id="13" w:name="_Toc200448099"/>
            <w:r w:rsidRPr="00BC1062">
              <w:rPr>
                <w:b/>
                <w:bCs/>
                <w:sz w:val="24"/>
              </w:rPr>
              <w:t>十、润滑油及润滑方式的选择</w:t>
            </w:r>
            <w:bookmarkEnd w:id="13"/>
          </w:p>
          <w:p w14:paraId="6B4AB3CB" w14:textId="36F977FD" w:rsidR="00BC2696" w:rsidRPr="00BC1062" w:rsidRDefault="00BC2696" w:rsidP="006953AA">
            <w:pPr>
              <w:ind w:rightChars="12" w:right="25"/>
              <w:rPr>
                <w:b/>
                <w:bCs/>
                <w:sz w:val="24"/>
              </w:rPr>
            </w:pPr>
            <w:r w:rsidRPr="00BC1062">
              <w:rPr>
                <w:sz w:val="24"/>
              </w:rPr>
              <w:t>1</w:t>
            </w:r>
            <w:r w:rsidRPr="00BC1062">
              <w:rPr>
                <w:sz w:val="24"/>
              </w:rPr>
              <w:t>、齿轮的润滑</w:t>
            </w:r>
          </w:p>
          <w:p w14:paraId="6CF2003C" w14:textId="277455D4" w:rsidR="00BC2696" w:rsidRPr="00BC1062" w:rsidRDefault="007615D7" w:rsidP="00BC2696">
            <w:pPr>
              <w:pStyle w:val="aa"/>
              <w:spacing w:after="0"/>
              <w:ind w:firstLine="480"/>
            </w:pPr>
            <m:oMathPara>
              <m:oMath>
                <m:r>
                  <w:rPr>
                    <w:rFonts w:ascii="Cambria Math" w:eastAsia="Cambria Math" w:hAnsi="Cambria Math"/>
                  </w:rPr>
                  <m:t>v=</m:t>
                </m:r>
                <m:f>
                  <m:fPr>
                    <m:ctrlPr>
                      <w:rPr>
                        <w:rFonts w:ascii="Cambria Math" w:eastAsia="Cambria Math" w:hAnsi="Cambria Math"/>
                        <w:i/>
                        <w:iCs/>
                      </w:rPr>
                    </m:ctrlPr>
                  </m:fPr>
                  <m:num>
                    <m:r>
                      <w:rPr>
                        <w:rFonts w:ascii="Cambria Math" w:eastAsia="Cambria Math" w:hAnsi="Cambria Math"/>
                      </w:rPr>
                      <m:t xml:space="preserve">π </m:t>
                    </m:r>
                    <m:sSub>
                      <m:sSubPr>
                        <m:ctrlPr>
                          <w:rPr>
                            <w:rFonts w:ascii="Cambria Math" w:hAnsi="Cambria Math"/>
                            <w:i/>
                            <w:iCs/>
                          </w:rPr>
                        </m:ctrlPr>
                      </m:sSubPr>
                      <m:e>
                        <m:r>
                          <w:rPr>
                            <w:rFonts w:ascii="Cambria Math" w:eastAsia="Cambria Math" w:hAnsi="Cambria Math"/>
                          </w:rPr>
                          <m:t>d</m:t>
                        </m:r>
                      </m:e>
                      <m:sub>
                        <m:r>
                          <w:rPr>
                            <w:rFonts w:ascii="Cambria Math" w:eastAsia="Cambria Math" w:hAnsi="Cambria Math"/>
                          </w:rPr>
                          <m:t>2</m:t>
                        </m:r>
                      </m:sub>
                    </m:sSub>
                    <m:r>
                      <w:rPr>
                        <w:rFonts w:ascii="Cambria Math" w:eastAsia="Cambria Math" w:hAnsi="Cambria Math"/>
                      </w:rPr>
                      <m:t xml:space="preserve"> n</m:t>
                    </m:r>
                  </m:num>
                  <m:den>
                    <m:r>
                      <w:rPr>
                        <w:rFonts w:ascii="Cambria Math" w:eastAsia="Cambria Math" w:hAnsi="Cambria Math"/>
                      </w:rPr>
                      <m:t>60×1000</m:t>
                    </m:r>
                  </m:den>
                </m:f>
                <m:r>
                  <w:rPr>
                    <w:rFonts w:ascii="Cambria Math" w:eastAsia="Cambria Math" w:hAnsi="Cambria Math"/>
                  </w:rPr>
                  <m:t>=</m:t>
                </m:r>
                <m:f>
                  <m:fPr>
                    <m:ctrlPr>
                      <w:rPr>
                        <w:rFonts w:ascii="Cambria Math" w:eastAsia="Cambria Math" w:hAnsi="Cambria Math"/>
                        <w:i/>
                        <w:iCs/>
                      </w:rPr>
                    </m:ctrlPr>
                  </m:fPr>
                  <m:num>
                    <m:r>
                      <w:rPr>
                        <w:rFonts w:ascii="Cambria Math" w:eastAsia="Cambria Math" w:hAnsi="Cambria Math"/>
                      </w:rPr>
                      <m:t>π×274×124.89</m:t>
                    </m:r>
                  </m:num>
                  <m:den>
                    <m:r>
                      <w:rPr>
                        <w:rFonts w:ascii="Cambria Math" w:eastAsia="Cambria Math" w:hAnsi="Cambria Math"/>
                      </w:rPr>
                      <m:t>60×1000</m:t>
                    </m:r>
                  </m:den>
                </m:f>
                <m:r>
                  <m:rPr>
                    <m:sty m:val="p"/>
                  </m:rPr>
                  <w:rPr>
                    <w:rFonts w:ascii="Cambria Math" w:eastAsia="Cambria Math" w:hAnsi="Cambria Math"/>
                  </w:rPr>
                  <m:t>=1.79m</m:t>
                </m:r>
                <m:r>
                  <w:rPr>
                    <w:rFonts w:ascii="Cambria Math" w:eastAsia="Cambria Math" w:hAnsi="Cambria Math" w:cs="Segoe UI Symbol"/>
                  </w:rPr>
                  <m:t>/</m:t>
                </m:r>
                <m:r>
                  <m:rPr>
                    <m:sty m:val="p"/>
                  </m:rPr>
                  <w:rPr>
                    <w:rFonts w:ascii="Cambria Math" w:eastAsia="Cambria Math" w:hAnsi="Cambria Math"/>
                  </w:rPr>
                  <m:t>s</m:t>
                </m:r>
              </m:oMath>
            </m:oMathPara>
          </w:p>
          <w:p w14:paraId="1AFFF037" w14:textId="77777777" w:rsidR="00BC2696" w:rsidRPr="00BC1062" w:rsidRDefault="00BC2696" w:rsidP="00BC2696">
            <w:pPr>
              <w:ind w:firstLineChars="200" w:firstLine="480"/>
            </w:pPr>
            <w:r w:rsidRPr="00BC1062">
              <w:rPr>
                <w:sz w:val="24"/>
              </w:rPr>
              <w:t>对于圆周速度</w:t>
            </w:r>
            <w:r w:rsidRPr="00BC1062">
              <w:rPr>
                <w:sz w:val="24"/>
              </w:rPr>
              <w:t>&lt;12m/s</w:t>
            </w:r>
            <w:r w:rsidRPr="00BC1062">
              <w:rPr>
                <w:sz w:val="24"/>
              </w:rPr>
              <w:t>的闭式齿轮传动。传动件侵入油中的深度要适当，即要避免</w:t>
            </w:r>
            <w:proofErr w:type="gramStart"/>
            <w:r w:rsidRPr="00BC1062">
              <w:rPr>
                <w:sz w:val="24"/>
              </w:rPr>
              <w:t>搅油损失</w:t>
            </w:r>
            <w:proofErr w:type="gramEnd"/>
            <w:r w:rsidRPr="00BC1062">
              <w:rPr>
                <w:sz w:val="24"/>
              </w:rPr>
              <w:t>太大</w:t>
            </w:r>
            <w:r w:rsidRPr="00BC1062">
              <w:rPr>
                <w:sz w:val="24"/>
              </w:rPr>
              <w:t>,</w:t>
            </w:r>
            <w:r w:rsidRPr="00BC1062">
              <w:rPr>
                <w:sz w:val="24"/>
              </w:rPr>
              <w:t>又要保证充分的润滑。油池要有一定的深度和贮油量。对于齿轮减速器，应选择合适的传动比分配</w:t>
            </w:r>
            <w:r w:rsidRPr="00BC1062">
              <w:rPr>
                <w:sz w:val="24"/>
              </w:rPr>
              <w:t>,</w:t>
            </w:r>
            <w:r w:rsidRPr="00BC1062">
              <w:rPr>
                <w:sz w:val="24"/>
              </w:rPr>
              <w:t>使各级的大齿轮的直径尽量接近。当直径相差较大时</w:t>
            </w:r>
            <w:r w:rsidRPr="00BC1062">
              <w:rPr>
                <w:sz w:val="24"/>
              </w:rPr>
              <w:t>,</w:t>
            </w:r>
            <w:r w:rsidRPr="00BC1062">
              <w:rPr>
                <w:sz w:val="24"/>
              </w:rPr>
              <w:t>可采用带油轮润滑等措施。当模数</w:t>
            </w:r>
            <w:r w:rsidRPr="00BC1062">
              <w:rPr>
                <w:i/>
                <w:iCs/>
                <w:sz w:val="24"/>
              </w:rPr>
              <w:t>m</w:t>
            </w:r>
            <w:r w:rsidRPr="00BC1062">
              <w:rPr>
                <w:sz w:val="24"/>
              </w:rPr>
              <w:t>&lt;20</w:t>
            </w:r>
            <w:r w:rsidRPr="00BC1062">
              <w:rPr>
                <w:sz w:val="24"/>
              </w:rPr>
              <w:t>时</w:t>
            </w:r>
            <w:r w:rsidRPr="00BC1062">
              <w:rPr>
                <w:sz w:val="24"/>
              </w:rPr>
              <w:t>,</w:t>
            </w:r>
            <w:r w:rsidRPr="00BC1062">
              <w:rPr>
                <w:sz w:val="24"/>
              </w:rPr>
              <w:t>浸油深度</w:t>
            </w:r>
            <w:r w:rsidRPr="00BC1062">
              <w:rPr>
                <w:i/>
                <w:iCs/>
                <w:sz w:val="24"/>
              </w:rPr>
              <w:t>h</w:t>
            </w:r>
            <w:r w:rsidRPr="00BC1062">
              <w:rPr>
                <w:sz w:val="24"/>
              </w:rPr>
              <w:t>约为</w:t>
            </w:r>
            <w:r w:rsidRPr="00BC1062">
              <w:rPr>
                <w:sz w:val="24"/>
              </w:rPr>
              <w:t>1</w:t>
            </w:r>
            <w:r w:rsidRPr="00BC1062">
              <w:rPr>
                <w:sz w:val="24"/>
              </w:rPr>
              <w:t>个齿高，但不小于</w:t>
            </w:r>
            <w:r w:rsidRPr="00BC1062">
              <w:rPr>
                <w:sz w:val="24"/>
              </w:rPr>
              <w:t>15mm</w:t>
            </w:r>
            <w:r w:rsidRPr="00BC1062">
              <w:rPr>
                <w:sz w:val="24"/>
              </w:rPr>
              <w:t>，现取大齿轮齿顶距油池底面距离为</w:t>
            </w:r>
            <w:r w:rsidRPr="00BC1062">
              <w:rPr>
                <w:sz w:val="24"/>
              </w:rPr>
              <w:t>40mm</w:t>
            </w:r>
            <w:r w:rsidRPr="00BC1062">
              <w:rPr>
                <w:sz w:val="24"/>
              </w:rPr>
              <w:t>，则油的深度为</w:t>
            </w:r>
            <w:r w:rsidRPr="00BC1062">
              <w:rPr>
                <w:i/>
                <w:iCs/>
                <w:sz w:val="24"/>
              </w:rPr>
              <w:t>H</w:t>
            </w:r>
            <w:r w:rsidRPr="00BC1062">
              <w:rPr>
                <w:sz w:val="24"/>
              </w:rPr>
              <w:t>=40+15=55mm</w:t>
            </w:r>
            <w:r w:rsidRPr="00BC1062">
              <w:rPr>
                <w:sz w:val="24"/>
              </w:rPr>
              <w:t>。</w:t>
            </w:r>
          </w:p>
          <w:p w14:paraId="67AF2F8A" w14:textId="6D39AB15" w:rsidR="00BC2696" w:rsidRPr="00BC1062" w:rsidRDefault="00BC2696" w:rsidP="00BC2696">
            <w:pPr>
              <w:ind w:firstLineChars="200" w:firstLine="480"/>
              <w:rPr>
                <w:sz w:val="24"/>
              </w:rPr>
            </w:pPr>
            <w:r w:rsidRPr="00BC1062">
              <w:rPr>
                <w:sz w:val="24"/>
              </w:rPr>
              <w:t>根据齿轮圆周速度查选用工业闭式齿轮油（</w:t>
            </w:r>
            <w:r w:rsidRPr="00BC1062">
              <w:rPr>
                <w:sz w:val="24"/>
              </w:rPr>
              <w:t>GB5903-1995</w:t>
            </w:r>
            <w:r w:rsidRPr="00BC1062">
              <w:rPr>
                <w:sz w:val="24"/>
              </w:rPr>
              <w:t>），牌号为</w:t>
            </w:r>
            <w:r w:rsidRPr="00BC1062">
              <w:rPr>
                <w:sz w:val="24"/>
              </w:rPr>
              <w:t>L-CKC220</w:t>
            </w:r>
            <w:r w:rsidRPr="00BC1062">
              <w:rPr>
                <w:sz w:val="24"/>
              </w:rPr>
              <w:t>润滑油，黏度推荐值为</w:t>
            </w:r>
            <w:r w:rsidRPr="00BC1062">
              <w:rPr>
                <w:sz w:val="24"/>
              </w:rPr>
              <w:t>198</w:t>
            </w:r>
            <w:r w:rsidRPr="00BC1062">
              <w:rPr>
                <w:sz w:val="24"/>
              </w:rPr>
              <w:t>～</w:t>
            </w:r>
            <w:r w:rsidRPr="00BC1062">
              <w:rPr>
                <w:sz w:val="24"/>
              </w:rPr>
              <w:t>242cSt</w:t>
            </w:r>
          </w:p>
          <w:p w14:paraId="4772C5B2" w14:textId="62F2C22D" w:rsidR="000C4E76" w:rsidRPr="00BC1062" w:rsidRDefault="000C4E76" w:rsidP="000C4E76">
            <w:pPr>
              <w:ind w:rightChars="12" w:right="25"/>
              <w:rPr>
                <w:b/>
                <w:bCs/>
                <w:sz w:val="24"/>
              </w:rPr>
            </w:pPr>
            <w:r w:rsidRPr="00BC1062">
              <w:rPr>
                <w:sz w:val="24"/>
              </w:rPr>
              <w:lastRenderedPageBreak/>
              <w:t>2</w:t>
            </w:r>
            <w:r w:rsidRPr="00BC1062">
              <w:rPr>
                <w:sz w:val="24"/>
              </w:rPr>
              <w:t>、轴承的润滑</w:t>
            </w:r>
          </w:p>
          <w:p w14:paraId="6623FC68" w14:textId="77777777" w:rsidR="000C4E76" w:rsidRPr="00BC1062" w:rsidRDefault="000C4E76" w:rsidP="000C4E76">
            <w:pPr>
              <w:ind w:firstLineChars="200" w:firstLine="480"/>
            </w:pPr>
            <w:r w:rsidRPr="00BC1062">
              <w:rPr>
                <w:sz w:val="24"/>
              </w:rPr>
              <w:t>轴承常用的润滑方式有油润滑及脂润滑两类。此外，也有使用固体润滑剂润滑的。选用哪一类润滑方式，可以根据大齿轮的圆周速度判断。</w:t>
            </w:r>
          </w:p>
          <w:p w14:paraId="1E53BABA" w14:textId="0D96FE40" w:rsidR="000C4E76" w:rsidRPr="00BC1062" w:rsidRDefault="000C4E76" w:rsidP="000C4E76">
            <w:pPr>
              <w:rPr>
                <w:sz w:val="24"/>
              </w:rPr>
            </w:pPr>
            <w:r w:rsidRPr="00BC1062">
              <w:rPr>
                <w:sz w:val="24"/>
              </w:rPr>
              <w:t>根据齿轮速度，采用脂润滑。采用脂润滑轴承的时候，为避免稀油稀释油脂，需用挡油环将轴承与箱体内部隔开，且轴承与箱体内壁需保持一定的距离。在本箱体设计中滚动轴承距箱体内壁距离</w:t>
            </w:r>
            <w:r w:rsidRPr="00BC1062">
              <w:rPr>
                <w:sz w:val="24"/>
              </w:rPr>
              <w:t>10mm</w:t>
            </w:r>
            <w:r w:rsidRPr="00BC1062">
              <w:rPr>
                <w:sz w:val="24"/>
              </w:rPr>
              <w:t>，故选用通用锂基润滑脂</w:t>
            </w:r>
            <w:r w:rsidRPr="00BC1062">
              <w:rPr>
                <w:sz w:val="24"/>
              </w:rPr>
              <w:t>(GB/T7324-1987)</w:t>
            </w:r>
            <w:r w:rsidRPr="00BC1062">
              <w:rPr>
                <w:sz w:val="24"/>
              </w:rPr>
              <w:t>，它适用于宽温度范围内各种机械设备的润滑，选用牌号为</w:t>
            </w:r>
            <w:r w:rsidRPr="00BC1062">
              <w:rPr>
                <w:sz w:val="24"/>
              </w:rPr>
              <w:t>ZL-1</w:t>
            </w:r>
            <w:r w:rsidRPr="00BC1062">
              <w:rPr>
                <w:sz w:val="24"/>
              </w:rPr>
              <w:t>的润滑脂。</w:t>
            </w:r>
          </w:p>
          <w:p w14:paraId="6B4FAFFB" w14:textId="2759CB2B" w:rsidR="000C4E76" w:rsidRPr="00BC1062" w:rsidRDefault="000C4E76" w:rsidP="000C4E76">
            <w:pPr>
              <w:rPr>
                <w:sz w:val="24"/>
              </w:rPr>
            </w:pPr>
            <w:r w:rsidRPr="00BC1062">
              <w:rPr>
                <w:sz w:val="24"/>
              </w:rPr>
              <w:t>3</w:t>
            </w:r>
            <w:r w:rsidRPr="00BC1062">
              <w:rPr>
                <w:sz w:val="24"/>
              </w:rPr>
              <w:t>、减速器的密封</w:t>
            </w:r>
          </w:p>
          <w:p w14:paraId="6F9D10D6" w14:textId="2B401CF0" w:rsidR="000C4E76" w:rsidRPr="00BC1062" w:rsidRDefault="000C4E76" w:rsidP="000C4E76">
            <w:pPr>
              <w:ind w:firstLineChars="200" w:firstLine="480"/>
              <w:rPr>
                <w:sz w:val="24"/>
              </w:rPr>
            </w:pPr>
            <w:r w:rsidRPr="00BC1062">
              <w:rPr>
                <w:sz w:val="24"/>
              </w:rPr>
              <w:t>为了防止外部杂质进入箱体内部影响箱体工作以及箱体内润滑剂外泄，在构成箱体的各零部件间，如箱盖与箱座间、外伸轴的输出、输入与轴承盖间，需设置不同形式的密封装置。对于无相对运动的结合面，常用密封胶、耐油橡胶垫圈等；对于旋转零件如外伸轴的密封，则需根据其不同的运动速度和密封要求考虑不同的密封件和结构。本设计中由于密封界面的相对速度较小，故采用接触式密封。高速轴与轴承盖间</w:t>
            </w:r>
            <w:r w:rsidRPr="00BC1062">
              <w:rPr>
                <w:i/>
                <w:iCs/>
                <w:sz w:val="24"/>
              </w:rPr>
              <w:t>v</w:t>
            </w:r>
            <w:r w:rsidRPr="00BC1062">
              <w:rPr>
                <w:sz w:val="24"/>
              </w:rPr>
              <w:t>&lt;3m/s</w:t>
            </w:r>
            <w:r w:rsidRPr="00BC1062">
              <w:rPr>
                <w:sz w:val="24"/>
              </w:rPr>
              <w:t>，</w:t>
            </w:r>
            <w:proofErr w:type="gramStart"/>
            <w:r w:rsidRPr="00BC1062">
              <w:rPr>
                <w:sz w:val="24"/>
              </w:rPr>
              <w:t>低速轴</w:t>
            </w:r>
            <w:proofErr w:type="gramEnd"/>
            <w:r w:rsidRPr="00BC1062">
              <w:rPr>
                <w:sz w:val="24"/>
              </w:rPr>
              <w:t>与轴承盖间</w:t>
            </w:r>
            <w:r w:rsidRPr="00BC1062">
              <w:rPr>
                <w:i/>
                <w:iCs/>
                <w:sz w:val="24"/>
              </w:rPr>
              <w:t>v</w:t>
            </w:r>
            <w:r w:rsidRPr="00BC1062">
              <w:rPr>
                <w:sz w:val="24"/>
              </w:rPr>
              <w:t>&lt;3m/s</w:t>
            </w:r>
            <w:r w:rsidRPr="00BC1062">
              <w:rPr>
                <w:sz w:val="24"/>
              </w:rPr>
              <w:t>，故均</w:t>
            </w:r>
            <w:proofErr w:type="gramStart"/>
            <w:r w:rsidRPr="00BC1062">
              <w:rPr>
                <w:sz w:val="24"/>
              </w:rPr>
              <w:t>采用毡圈油封</w:t>
            </w:r>
            <w:proofErr w:type="gramEnd"/>
            <w:r w:rsidRPr="00BC1062">
              <w:rPr>
                <w:sz w:val="24"/>
              </w:rPr>
              <w:t>密封圈</w:t>
            </w:r>
          </w:p>
          <w:p w14:paraId="22B9F647" w14:textId="77777777" w:rsidR="006C3CE5" w:rsidRPr="00BC1062" w:rsidRDefault="006C3CE5" w:rsidP="000C4E76">
            <w:pPr>
              <w:ind w:firstLineChars="200" w:firstLine="420"/>
            </w:pPr>
          </w:p>
          <w:p w14:paraId="15863CFD" w14:textId="77777777" w:rsidR="00F83C4A" w:rsidRPr="00BC1062" w:rsidRDefault="0044358D" w:rsidP="006C3CE5">
            <w:pPr>
              <w:ind w:rightChars="12" w:right="25"/>
              <w:outlineLvl w:val="0"/>
              <w:rPr>
                <w:b/>
                <w:bCs/>
                <w:sz w:val="24"/>
              </w:rPr>
            </w:pPr>
            <w:bookmarkStart w:id="14" w:name="_Toc200448100"/>
            <w:r w:rsidRPr="00BC1062">
              <w:rPr>
                <w:b/>
                <w:bCs/>
                <w:sz w:val="24"/>
              </w:rPr>
              <w:t>十一</w:t>
            </w:r>
            <w:r w:rsidR="003F0167" w:rsidRPr="00BC1062">
              <w:rPr>
                <w:b/>
                <w:bCs/>
                <w:sz w:val="24"/>
              </w:rPr>
              <w:t>、箱体设计</w:t>
            </w:r>
            <w:bookmarkEnd w:id="14"/>
          </w:p>
          <w:p w14:paraId="5F55E110" w14:textId="44329B77" w:rsidR="000C4E76" w:rsidRPr="00BC1062" w:rsidRDefault="000C4E76" w:rsidP="000C4E76">
            <w:pPr>
              <w:pStyle w:val="af"/>
              <w:keepNext/>
              <w:jc w:val="center"/>
              <w:rPr>
                <w:rFonts w:ascii="Times New Roman" w:eastAsiaTheme="minorEastAsia" w:hAnsi="Times New Roman" w:cs="Times New Roman"/>
              </w:rPr>
            </w:pPr>
            <w:r w:rsidRPr="00BC1062">
              <w:rPr>
                <w:rFonts w:ascii="Times New Roman" w:eastAsiaTheme="minorEastAsia" w:hAnsi="Times New Roman" w:cs="Times New Roman"/>
              </w:rPr>
              <w:t>表</w:t>
            </w:r>
            <w:r w:rsidRPr="00BC1062">
              <w:rPr>
                <w:rFonts w:ascii="Times New Roman" w:eastAsiaTheme="minorEastAsia" w:hAnsi="Times New Roman" w:cs="Times New Roman"/>
              </w:rPr>
              <w:t xml:space="preserve"> </w:t>
            </w:r>
            <w:r w:rsidRPr="00BC1062">
              <w:rPr>
                <w:rFonts w:ascii="Times New Roman" w:eastAsiaTheme="minorEastAsia" w:hAnsi="Times New Roman" w:cs="Times New Roman"/>
              </w:rPr>
              <w:fldChar w:fldCharType="begin"/>
            </w:r>
            <w:r w:rsidRPr="00BC1062">
              <w:rPr>
                <w:rFonts w:ascii="Times New Roman" w:eastAsiaTheme="minorEastAsia" w:hAnsi="Times New Roman" w:cs="Times New Roman"/>
              </w:rPr>
              <w:instrText xml:space="preserve"> SEQ </w:instrText>
            </w:r>
            <w:r w:rsidRPr="00BC1062">
              <w:rPr>
                <w:rFonts w:ascii="Times New Roman" w:eastAsiaTheme="minorEastAsia" w:hAnsi="Times New Roman" w:cs="Times New Roman"/>
              </w:rPr>
              <w:instrText>表</w:instrText>
            </w:r>
            <w:r w:rsidRPr="00BC1062">
              <w:rPr>
                <w:rFonts w:ascii="Times New Roman" w:eastAsiaTheme="minorEastAsia" w:hAnsi="Times New Roman" w:cs="Times New Roman"/>
              </w:rPr>
              <w:instrText xml:space="preserve"> \* ARABIC </w:instrText>
            </w:r>
            <w:r w:rsidRPr="00BC1062">
              <w:rPr>
                <w:rFonts w:ascii="Times New Roman" w:eastAsiaTheme="minorEastAsia" w:hAnsi="Times New Roman" w:cs="Times New Roman"/>
              </w:rPr>
              <w:fldChar w:fldCharType="separate"/>
            </w:r>
            <w:r w:rsidR="00965C73">
              <w:rPr>
                <w:rFonts w:ascii="Times New Roman" w:eastAsiaTheme="minorEastAsia" w:hAnsi="Times New Roman" w:cs="Times New Roman"/>
                <w:noProof/>
              </w:rPr>
              <w:t>7</w:t>
            </w:r>
            <w:r w:rsidRPr="00BC1062">
              <w:rPr>
                <w:rFonts w:ascii="Times New Roman" w:eastAsiaTheme="minorEastAsia" w:hAnsi="Times New Roman" w:cs="Times New Roman"/>
              </w:rPr>
              <w:fldChar w:fldCharType="end"/>
            </w:r>
            <w:r w:rsidRPr="00BC1062">
              <w:rPr>
                <w:rFonts w:ascii="Times New Roman" w:eastAsiaTheme="minorEastAsia" w:hAnsi="Times New Roman" w:cs="Times New Roman"/>
                <w:sz w:val="21"/>
                <w:szCs w:val="21"/>
              </w:rPr>
              <w:t>减速器箱体主要结构尺寸</w:t>
            </w:r>
          </w:p>
          <w:tbl>
            <w:tblPr>
              <w:tblStyle w:val="TableGrid0"/>
              <w:tblW w:w="0" w:type="auto"/>
              <w:tblLook w:val="04A0" w:firstRow="1" w:lastRow="0" w:firstColumn="1" w:lastColumn="0" w:noHBand="0" w:noVBand="1"/>
            </w:tblPr>
            <w:tblGrid>
              <w:gridCol w:w="1701"/>
              <w:gridCol w:w="851"/>
              <w:gridCol w:w="3402"/>
              <w:gridCol w:w="1417"/>
            </w:tblGrid>
            <w:tr w:rsidR="007615D7" w:rsidRPr="00BC1062" w14:paraId="78CD0EC5" w14:textId="77777777" w:rsidTr="005D6AC8">
              <w:tc>
                <w:tcPr>
                  <w:tcW w:w="1701" w:type="dxa"/>
                  <w:vAlign w:val="center"/>
                </w:tcPr>
                <w:p w14:paraId="5E5B7BD7" w14:textId="77777777" w:rsidR="000C4E76" w:rsidRPr="009A0268" w:rsidRDefault="000C4E76" w:rsidP="005D6AC8">
                  <w:pPr>
                    <w:spacing w:line="400" w:lineRule="exact"/>
                    <w:jc w:val="center"/>
                    <w:rPr>
                      <w:b/>
                      <w:bCs/>
                    </w:rPr>
                  </w:pPr>
                  <w:r w:rsidRPr="009A0268">
                    <w:rPr>
                      <w:b/>
                      <w:bCs/>
                      <w:szCs w:val="21"/>
                    </w:rPr>
                    <w:t>名称</w:t>
                  </w:r>
                </w:p>
              </w:tc>
              <w:tc>
                <w:tcPr>
                  <w:tcW w:w="851" w:type="dxa"/>
                  <w:vAlign w:val="center"/>
                </w:tcPr>
                <w:p w14:paraId="76AAC849" w14:textId="77777777" w:rsidR="000C4E76" w:rsidRPr="009A0268" w:rsidRDefault="000C4E76" w:rsidP="005D6AC8">
                  <w:pPr>
                    <w:spacing w:line="400" w:lineRule="exact"/>
                    <w:jc w:val="center"/>
                    <w:rPr>
                      <w:b/>
                      <w:bCs/>
                    </w:rPr>
                  </w:pPr>
                  <w:r w:rsidRPr="009A0268">
                    <w:rPr>
                      <w:b/>
                      <w:bCs/>
                      <w:szCs w:val="21"/>
                    </w:rPr>
                    <w:t>符号</w:t>
                  </w:r>
                </w:p>
              </w:tc>
              <w:tc>
                <w:tcPr>
                  <w:tcW w:w="3402" w:type="dxa"/>
                  <w:vAlign w:val="center"/>
                </w:tcPr>
                <w:p w14:paraId="10D288EA" w14:textId="77777777" w:rsidR="000C4E76" w:rsidRPr="009A0268" w:rsidRDefault="000C4E76" w:rsidP="005D6AC8">
                  <w:pPr>
                    <w:spacing w:line="400" w:lineRule="exact"/>
                    <w:jc w:val="center"/>
                    <w:rPr>
                      <w:b/>
                      <w:bCs/>
                    </w:rPr>
                  </w:pPr>
                  <w:r w:rsidRPr="009A0268">
                    <w:rPr>
                      <w:b/>
                      <w:bCs/>
                      <w:szCs w:val="21"/>
                    </w:rPr>
                    <w:t>公式与计算</w:t>
                  </w:r>
                </w:p>
              </w:tc>
              <w:tc>
                <w:tcPr>
                  <w:tcW w:w="1417" w:type="dxa"/>
                  <w:vAlign w:val="center"/>
                </w:tcPr>
                <w:p w14:paraId="77DB3E2A" w14:textId="77777777" w:rsidR="000C4E76" w:rsidRPr="009A0268" w:rsidRDefault="000C4E76" w:rsidP="005D6AC8">
                  <w:pPr>
                    <w:spacing w:line="400" w:lineRule="exact"/>
                    <w:jc w:val="center"/>
                    <w:rPr>
                      <w:b/>
                      <w:bCs/>
                    </w:rPr>
                  </w:pPr>
                  <w:r w:rsidRPr="009A0268">
                    <w:rPr>
                      <w:b/>
                      <w:bCs/>
                      <w:szCs w:val="21"/>
                    </w:rPr>
                    <w:t>结果取值</w:t>
                  </w:r>
                </w:p>
              </w:tc>
            </w:tr>
            <w:tr w:rsidR="007615D7" w:rsidRPr="00BC1062" w14:paraId="793794B9" w14:textId="77777777" w:rsidTr="005D6AC8">
              <w:tc>
                <w:tcPr>
                  <w:tcW w:w="1701" w:type="dxa"/>
                  <w:vAlign w:val="center"/>
                </w:tcPr>
                <w:p w14:paraId="062FA495" w14:textId="77777777" w:rsidR="000C4E76" w:rsidRPr="00BC1062" w:rsidRDefault="000C4E76" w:rsidP="005D6AC8">
                  <w:pPr>
                    <w:spacing w:line="400" w:lineRule="exact"/>
                    <w:jc w:val="center"/>
                  </w:pPr>
                  <w:r w:rsidRPr="00BC1062">
                    <w:rPr>
                      <w:szCs w:val="21"/>
                    </w:rPr>
                    <w:t>箱座壁厚</w:t>
                  </w:r>
                </w:p>
              </w:tc>
              <w:tc>
                <w:tcPr>
                  <w:tcW w:w="851" w:type="dxa"/>
                  <w:vAlign w:val="center"/>
                </w:tcPr>
                <w:p w14:paraId="6CC9A99D" w14:textId="77777777" w:rsidR="000C4E76" w:rsidRPr="00BC1062" w:rsidRDefault="000C4E76" w:rsidP="005D6AC8">
                  <w:pPr>
                    <w:spacing w:line="400" w:lineRule="exact"/>
                    <w:jc w:val="center"/>
                    <w:rPr>
                      <w:i/>
                      <w:iCs/>
                    </w:rPr>
                  </w:pPr>
                  <w:r w:rsidRPr="00BC1062">
                    <w:rPr>
                      <w:i/>
                      <w:iCs/>
                      <w:szCs w:val="21"/>
                    </w:rPr>
                    <w:t>δ</w:t>
                  </w:r>
                </w:p>
              </w:tc>
              <w:tc>
                <w:tcPr>
                  <w:tcW w:w="3402" w:type="dxa"/>
                  <w:vAlign w:val="center"/>
                </w:tcPr>
                <w:p w14:paraId="0F7CE2CD" w14:textId="471033E4" w:rsidR="000C4E76" w:rsidRPr="00BC1062" w:rsidRDefault="007615D7" w:rsidP="005D6AC8">
                  <w:pPr>
                    <w:spacing w:line="400" w:lineRule="exact"/>
                    <w:jc w:val="center"/>
                    <w:rPr>
                      <w:i/>
                      <w:iCs/>
                      <w:szCs w:val="21"/>
                    </w:rPr>
                  </w:pPr>
                  <m:oMathPara>
                    <m:oMath>
                      <m:r>
                        <w:rPr>
                          <w:rFonts w:ascii="Cambria Math" w:eastAsia="Cambria Math" w:hAnsi="Cambria Math"/>
                          <w:szCs w:val="21"/>
                        </w:rPr>
                        <m:t>0.025a+1=0.025×167+1≥8</m:t>
                      </m:r>
                    </m:oMath>
                  </m:oMathPara>
                </w:p>
              </w:tc>
              <w:tc>
                <w:tcPr>
                  <w:tcW w:w="1417" w:type="dxa"/>
                  <w:vAlign w:val="center"/>
                </w:tcPr>
                <w:p w14:paraId="45158234" w14:textId="77777777" w:rsidR="000C4E76" w:rsidRPr="00BC1062" w:rsidRDefault="000C4E76" w:rsidP="005D6AC8">
                  <w:pPr>
                    <w:spacing w:line="400" w:lineRule="exact"/>
                    <w:jc w:val="center"/>
                  </w:pPr>
                  <w:r w:rsidRPr="00BC1062">
                    <w:rPr>
                      <w:szCs w:val="21"/>
                    </w:rPr>
                    <w:t>取</w:t>
                  </w:r>
                  <w:r w:rsidRPr="00BC1062">
                    <w:rPr>
                      <w:szCs w:val="21"/>
                    </w:rPr>
                    <w:t>8mm</w:t>
                  </w:r>
                </w:p>
              </w:tc>
            </w:tr>
            <w:tr w:rsidR="007615D7" w:rsidRPr="00BC1062" w14:paraId="22C113DD" w14:textId="77777777" w:rsidTr="005D6AC8">
              <w:tc>
                <w:tcPr>
                  <w:tcW w:w="1701" w:type="dxa"/>
                  <w:vAlign w:val="center"/>
                </w:tcPr>
                <w:p w14:paraId="1D2B7123" w14:textId="77777777" w:rsidR="000C4E76" w:rsidRPr="00BC1062" w:rsidRDefault="000C4E76" w:rsidP="005D6AC8">
                  <w:pPr>
                    <w:spacing w:line="400" w:lineRule="exact"/>
                    <w:jc w:val="center"/>
                  </w:pPr>
                  <w:r w:rsidRPr="00BC1062">
                    <w:rPr>
                      <w:szCs w:val="21"/>
                    </w:rPr>
                    <w:t>箱盖壁厚</w:t>
                  </w:r>
                </w:p>
              </w:tc>
              <w:tc>
                <w:tcPr>
                  <w:tcW w:w="851" w:type="dxa"/>
                  <w:vAlign w:val="center"/>
                </w:tcPr>
                <w:p w14:paraId="26A00736" w14:textId="77777777" w:rsidR="000C4E76" w:rsidRPr="00BC1062" w:rsidRDefault="000C4E76" w:rsidP="005D6AC8">
                  <w:pPr>
                    <w:spacing w:line="400" w:lineRule="exact"/>
                    <w:jc w:val="center"/>
                    <w:rPr>
                      <w:i/>
                      <w:iCs/>
                    </w:rPr>
                  </w:pPr>
                  <w:r w:rsidRPr="00BC1062">
                    <w:rPr>
                      <w:i/>
                      <w:iCs/>
                      <w:szCs w:val="21"/>
                    </w:rPr>
                    <w:t>δ1</w:t>
                  </w:r>
                </w:p>
              </w:tc>
              <w:tc>
                <w:tcPr>
                  <w:tcW w:w="3402" w:type="dxa"/>
                  <w:vAlign w:val="center"/>
                </w:tcPr>
                <w:p w14:paraId="64415EA2" w14:textId="7A9C77CD" w:rsidR="000C4E76" w:rsidRPr="00BC1062" w:rsidRDefault="007615D7" w:rsidP="005D6AC8">
                  <w:pPr>
                    <w:spacing w:line="400" w:lineRule="exact"/>
                    <w:jc w:val="center"/>
                    <w:rPr>
                      <w:i/>
                      <w:iCs/>
                      <w:szCs w:val="21"/>
                    </w:rPr>
                  </w:pPr>
                  <m:oMathPara>
                    <m:oMath>
                      <m:r>
                        <w:rPr>
                          <w:rFonts w:ascii="Cambria Math" w:eastAsia="Cambria Math" w:hAnsi="Cambria Math"/>
                          <w:szCs w:val="21"/>
                        </w:rPr>
                        <m:t>0.02a+1=0.02×167+1≥8</m:t>
                      </m:r>
                    </m:oMath>
                  </m:oMathPara>
                </w:p>
              </w:tc>
              <w:tc>
                <w:tcPr>
                  <w:tcW w:w="1417" w:type="dxa"/>
                  <w:vAlign w:val="center"/>
                </w:tcPr>
                <w:p w14:paraId="3AD859A6" w14:textId="77777777" w:rsidR="000C4E76" w:rsidRPr="00BC1062" w:rsidRDefault="000C4E76" w:rsidP="005D6AC8">
                  <w:pPr>
                    <w:spacing w:line="400" w:lineRule="exact"/>
                    <w:jc w:val="center"/>
                  </w:pPr>
                  <w:r w:rsidRPr="00BC1062">
                    <w:rPr>
                      <w:szCs w:val="21"/>
                    </w:rPr>
                    <w:t>取</w:t>
                  </w:r>
                  <w:r w:rsidRPr="00BC1062">
                    <w:rPr>
                      <w:szCs w:val="21"/>
                    </w:rPr>
                    <w:t>8mm</w:t>
                  </w:r>
                </w:p>
              </w:tc>
            </w:tr>
            <w:tr w:rsidR="007615D7" w:rsidRPr="00BC1062" w14:paraId="4AC9F31F" w14:textId="77777777" w:rsidTr="005D6AC8">
              <w:tc>
                <w:tcPr>
                  <w:tcW w:w="1701" w:type="dxa"/>
                  <w:vAlign w:val="center"/>
                </w:tcPr>
                <w:p w14:paraId="647A612F" w14:textId="77777777" w:rsidR="000C4E76" w:rsidRPr="00BC1062" w:rsidRDefault="000C4E76" w:rsidP="005D6AC8">
                  <w:pPr>
                    <w:spacing w:line="400" w:lineRule="exact"/>
                    <w:jc w:val="center"/>
                  </w:pPr>
                  <w:r w:rsidRPr="00BC1062">
                    <w:rPr>
                      <w:szCs w:val="21"/>
                    </w:rPr>
                    <w:t>箱盖凸缘厚度</w:t>
                  </w:r>
                </w:p>
              </w:tc>
              <w:tc>
                <w:tcPr>
                  <w:tcW w:w="851" w:type="dxa"/>
                  <w:vAlign w:val="center"/>
                </w:tcPr>
                <w:p w14:paraId="45EF285B" w14:textId="77777777" w:rsidR="000C4E76" w:rsidRPr="00BC1062" w:rsidRDefault="000C4E76" w:rsidP="005D6AC8">
                  <w:pPr>
                    <w:spacing w:line="400" w:lineRule="exact"/>
                    <w:jc w:val="center"/>
                    <w:rPr>
                      <w:i/>
                      <w:iCs/>
                    </w:rPr>
                  </w:pPr>
                  <w:r w:rsidRPr="00BC1062">
                    <w:rPr>
                      <w:i/>
                      <w:iCs/>
                      <w:szCs w:val="21"/>
                    </w:rPr>
                    <w:t>b1</w:t>
                  </w:r>
                </w:p>
              </w:tc>
              <w:tc>
                <w:tcPr>
                  <w:tcW w:w="3402" w:type="dxa"/>
                  <w:vAlign w:val="center"/>
                </w:tcPr>
                <w:p w14:paraId="02EC1490" w14:textId="635EA618" w:rsidR="000C4E76" w:rsidRPr="00BC1062" w:rsidRDefault="00000000" w:rsidP="005D6AC8">
                  <w:pPr>
                    <w:spacing w:line="400" w:lineRule="exact"/>
                    <w:jc w:val="center"/>
                    <w:rPr>
                      <w:i/>
                      <w:iCs/>
                      <w:szCs w:val="21"/>
                    </w:rPr>
                  </w:pPr>
                  <m:oMathPara>
                    <m:oMath>
                      <m:sSub>
                        <m:sSubPr>
                          <m:ctrlPr>
                            <w:rPr>
                              <w:rFonts w:ascii="Cambria Math" w:hAnsi="Cambria Math"/>
                              <w:i/>
                              <w:iCs/>
                            </w:rPr>
                          </m:ctrlPr>
                        </m:sSubPr>
                        <m:e>
                          <m:r>
                            <w:rPr>
                              <w:rFonts w:ascii="Cambria Math" w:eastAsia="Cambria Math" w:hAnsi="Cambria Math"/>
                              <w:szCs w:val="21"/>
                            </w:rPr>
                            <m:t>1.5δ</m:t>
                          </m:r>
                        </m:e>
                        <m:sub>
                          <m:r>
                            <w:rPr>
                              <w:rFonts w:ascii="Cambria Math" w:eastAsia="Cambria Math" w:hAnsi="Cambria Math"/>
                              <w:szCs w:val="21"/>
                            </w:rPr>
                            <m:t>1</m:t>
                          </m:r>
                        </m:sub>
                      </m:sSub>
                      <m:r>
                        <w:rPr>
                          <w:rFonts w:ascii="Cambria Math" w:eastAsia="Cambria Math" w:hAnsi="Cambria Math"/>
                          <w:szCs w:val="21"/>
                        </w:rPr>
                        <m:t>=1.5×8=12</m:t>
                      </m:r>
                      <m:r>
                        <m:rPr>
                          <m:sty m:val="p"/>
                        </m:rPr>
                        <w:rPr>
                          <w:rFonts w:ascii="Cambria Math" w:eastAsia="Cambria Math" w:hAnsi="Cambria Math"/>
                          <w:szCs w:val="21"/>
                        </w:rPr>
                        <m:t>mm</m:t>
                      </m:r>
                    </m:oMath>
                  </m:oMathPara>
                </w:p>
              </w:tc>
              <w:tc>
                <w:tcPr>
                  <w:tcW w:w="1417" w:type="dxa"/>
                  <w:vAlign w:val="center"/>
                </w:tcPr>
                <w:p w14:paraId="35DD8233" w14:textId="77777777" w:rsidR="000C4E76" w:rsidRPr="00BC1062" w:rsidRDefault="000C4E76" w:rsidP="005D6AC8">
                  <w:pPr>
                    <w:spacing w:line="400" w:lineRule="exact"/>
                    <w:jc w:val="center"/>
                  </w:pPr>
                  <w:r w:rsidRPr="00BC1062">
                    <w:rPr>
                      <w:szCs w:val="21"/>
                    </w:rPr>
                    <w:t>取</w:t>
                  </w:r>
                  <w:r w:rsidRPr="00BC1062">
                    <w:rPr>
                      <w:szCs w:val="21"/>
                    </w:rPr>
                    <w:t>12mm</w:t>
                  </w:r>
                </w:p>
              </w:tc>
            </w:tr>
            <w:tr w:rsidR="007615D7" w:rsidRPr="00BC1062" w14:paraId="286A778A" w14:textId="77777777" w:rsidTr="005D6AC8">
              <w:tc>
                <w:tcPr>
                  <w:tcW w:w="1701" w:type="dxa"/>
                  <w:vAlign w:val="center"/>
                </w:tcPr>
                <w:p w14:paraId="4B7C9579" w14:textId="77777777" w:rsidR="000C4E76" w:rsidRPr="00BC1062" w:rsidRDefault="000C4E76" w:rsidP="005D6AC8">
                  <w:pPr>
                    <w:spacing w:line="400" w:lineRule="exact"/>
                    <w:jc w:val="center"/>
                  </w:pPr>
                  <w:r w:rsidRPr="00BC1062">
                    <w:rPr>
                      <w:szCs w:val="21"/>
                    </w:rPr>
                    <w:t>箱座凸缘厚度</w:t>
                  </w:r>
                </w:p>
              </w:tc>
              <w:tc>
                <w:tcPr>
                  <w:tcW w:w="851" w:type="dxa"/>
                  <w:vAlign w:val="center"/>
                </w:tcPr>
                <w:p w14:paraId="057F24E4" w14:textId="77777777" w:rsidR="000C4E76" w:rsidRPr="00BC1062" w:rsidRDefault="000C4E76" w:rsidP="005D6AC8">
                  <w:pPr>
                    <w:spacing w:line="400" w:lineRule="exact"/>
                    <w:jc w:val="center"/>
                    <w:rPr>
                      <w:i/>
                      <w:iCs/>
                    </w:rPr>
                  </w:pPr>
                  <w:r w:rsidRPr="00BC1062">
                    <w:rPr>
                      <w:i/>
                      <w:iCs/>
                      <w:szCs w:val="21"/>
                    </w:rPr>
                    <w:t>b</w:t>
                  </w:r>
                </w:p>
              </w:tc>
              <w:tc>
                <w:tcPr>
                  <w:tcW w:w="3402" w:type="dxa"/>
                  <w:vAlign w:val="center"/>
                </w:tcPr>
                <w:p w14:paraId="79B701D0" w14:textId="22EE4837" w:rsidR="000C4E76" w:rsidRPr="00BC1062" w:rsidRDefault="007615D7" w:rsidP="005D6AC8">
                  <w:pPr>
                    <w:spacing w:line="400" w:lineRule="exact"/>
                    <w:jc w:val="center"/>
                    <w:rPr>
                      <w:i/>
                      <w:iCs/>
                      <w:szCs w:val="21"/>
                    </w:rPr>
                  </w:pPr>
                  <m:oMathPara>
                    <m:oMath>
                      <m:r>
                        <w:rPr>
                          <w:rFonts w:ascii="Cambria Math" w:eastAsia="Cambria Math" w:hAnsi="Cambria Math"/>
                          <w:szCs w:val="21"/>
                        </w:rPr>
                        <m:t>1.5δ=1.5×8=12</m:t>
                      </m:r>
                      <m:r>
                        <m:rPr>
                          <m:sty m:val="p"/>
                        </m:rPr>
                        <w:rPr>
                          <w:rFonts w:ascii="Cambria Math" w:eastAsia="Cambria Math" w:hAnsi="Cambria Math"/>
                          <w:szCs w:val="21"/>
                        </w:rPr>
                        <m:t>mm</m:t>
                      </m:r>
                    </m:oMath>
                  </m:oMathPara>
                </w:p>
              </w:tc>
              <w:tc>
                <w:tcPr>
                  <w:tcW w:w="1417" w:type="dxa"/>
                  <w:vAlign w:val="center"/>
                </w:tcPr>
                <w:p w14:paraId="7CCD713C" w14:textId="77777777" w:rsidR="000C4E76" w:rsidRPr="00BC1062" w:rsidRDefault="000C4E76" w:rsidP="005D6AC8">
                  <w:pPr>
                    <w:spacing w:line="400" w:lineRule="exact"/>
                    <w:jc w:val="center"/>
                  </w:pPr>
                  <w:r w:rsidRPr="00BC1062">
                    <w:rPr>
                      <w:szCs w:val="21"/>
                    </w:rPr>
                    <w:t>取</w:t>
                  </w:r>
                  <w:r w:rsidRPr="00BC1062">
                    <w:rPr>
                      <w:szCs w:val="21"/>
                    </w:rPr>
                    <w:t>12mm</w:t>
                  </w:r>
                </w:p>
              </w:tc>
            </w:tr>
            <w:tr w:rsidR="007615D7" w:rsidRPr="00BC1062" w14:paraId="0D304F67" w14:textId="77777777" w:rsidTr="005D6AC8">
              <w:tc>
                <w:tcPr>
                  <w:tcW w:w="1701" w:type="dxa"/>
                  <w:vAlign w:val="center"/>
                </w:tcPr>
                <w:p w14:paraId="2D0EA10B" w14:textId="77777777" w:rsidR="000C4E76" w:rsidRPr="00BC1062" w:rsidRDefault="000C4E76" w:rsidP="005D6AC8">
                  <w:pPr>
                    <w:spacing w:line="400" w:lineRule="exact"/>
                    <w:jc w:val="center"/>
                  </w:pPr>
                  <w:r w:rsidRPr="00BC1062">
                    <w:rPr>
                      <w:szCs w:val="21"/>
                    </w:rPr>
                    <w:t>箱座底凸缘厚度</w:t>
                  </w:r>
                </w:p>
              </w:tc>
              <w:tc>
                <w:tcPr>
                  <w:tcW w:w="851" w:type="dxa"/>
                  <w:vAlign w:val="center"/>
                </w:tcPr>
                <w:p w14:paraId="2544F199" w14:textId="77777777" w:rsidR="000C4E76" w:rsidRPr="00BC1062" w:rsidRDefault="000C4E76" w:rsidP="005D6AC8">
                  <w:pPr>
                    <w:spacing w:line="400" w:lineRule="exact"/>
                    <w:jc w:val="center"/>
                    <w:rPr>
                      <w:i/>
                      <w:iCs/>
                    </w:rPr>
                  </w:pPr>
                  <w:r w:rsidRPr="00BC1062">
                    <w:rPr>
                      <w:i/>
                      <w:iCs/>
                      <w:szCs w:val="21"/>
                    </w:rPr>
                    <w:t>b2</w:t>
                  </w:r>
                </w:p>
              </w:tc>
              <w:tc>
                <w:tcPr>
                  <w:tcW w:w="3402" w:type="dxa"/>
                  <w:vAlign w:val="center"/>
                </w:tcPr>
                <w:p w14:paraId="60F542D0" w14:textId="20E06B19" w:rsidR="000C4E76" w:rsidRPr="00BC1062" w:rsidRDefault="007615D7" w:rsidP="005D6AC8">
                  <w:pPr>
                    <w:spacing w:line="400" w:lineRule="exact"/>
                    <w:jc w:val="center"/>
                    <w:rPr>
                      <w:i/>
                      <w:iCs/>
                      <w:szCs w:val="21"/>
                    </w:rPr>
                  </w:pPr>
                  <m:oMathPara>
                    <m:oMath>
                      <m:r>
                        <w:rPr>
                          <w:rFonts w:ascii="Cambria Math" w:eastAsia="Cambria Math" w:hAnsi="Cambria Math"/>
                          <w:szCs w:val="21"/>
                        </w:rPr>
                        <m:t>2.5δ=2.5×8=20</m:t>
                      </m:r>
                      <m:r>
                        <m:rPr>
                          <m:sty m:val="p"/>
                        </m:rPr>
                        <w:rPr>
                          <w:rFonts w:ascii="Cambria Math" w:eastAsia="Cambria Math" w:hAnsi="Cambria Math"/>
                          <w:szCs w:val="21"/>
                        </w:rPr>
                        <m:t>mm</m:t>
                      </m:r>
                    </m:oMath>
                  </m:oMathPara>
                </w:p>
              </w:tc>
              <w:tc>
                <w:tcPr>
                  <w:tcW w:w="1417" w:type="dxa"/>
                  <w:vAlign w:val="center"/>
                </w:tcPr>
                <w:p w14:paraId="3C11034C" w14:textId="77777777" w:rsidR="000C4E76" w:rsidRPr="00BC1062" w:rsidRDefault="000C4E76" w:rsidP="005D6AC8">
                  <w:pPr>
                    <w:spacing w:line="400" w:lineRule="exact"/>
                    <w:jc w:val="center"/>
                  </w:pPr>
                  <w:r w:rsidRPr="00BC1062">
                    <w:rPr>
                      <w:szCs w:val="21"/>
                    </w:rPr>
                    <w:t>取</w:t>
                  </w:r>
                  <w:r w:rsidRPr="00BC1062">
                    <w:rPr>
                      <w:szCs w:val="21"/>
                    </w:rPr>
                    <w:t>20mm</w:t>
                  </w:r>
                </w:p>
              </w:tc>
            </w:tr>
            <w:tr w:rsidR="007615D7" w:rsidRPr="00BC1062" w14:paraId="17ABE441" w14:textId="77777777" w:rsidTr="005D6AC8">
              <w:tc>
                <w:tcPr>
                  <w:tcW w:w="1701" w:type="dxa"/>
                  <w:vAlign w:val="center"/>
                </w:tcPr>
                <w:p w14:paraId="02E2A210" w14:textId="77777777" w:rsidR="000C4E76" w:rsidRPr="00BC1062" w:rsidRDefault="000C4E76" w:rsidP="005D6AC8">
                  <w:pPr>
                    <w:spacing w:line="400" w:lineRule="exact"/>
                    <w:jc w:val="center"/>
                  </w:pPr>
                  <w:r w:rsidRPr="00BC1062">
                    <w:rPr>
                      <w:szCs w:val="21"/>
                    </w:rPr>
                    <w:t>地脚螺栓的直径</w:t>
                  </w:r>
                </w:p>
              </w:tc>
              <w:tc>
                <w:tcPr>
                  <w:tcW w:w="851" w:type="dxa"/>
                  <w:vAlign w:val="center"/>
                </w:tcPr>
                <w:p w14:paraId="4B6FFB3B" w14:textId="77777777" w:rsidR="000C4E76" w:rsidRPr="00BC1062" w:rsidRDefault="000C4E76" w:rsidP="005D6AC8">
                  <w:pPr>
                    <w:spacing w:line="400" w:lineRule="exact"/>
                    <w:jc w:val="center"/>
                    <w:rPr>
                      <w:i/>
                      <w:iCs/>
                    </w:rPr>
                  </w:pPr>
                  <w:proofErr w:type="spellStart"/>
                  <w:r w:rsidRPr="00BC1062">
                    <w:rPr>
                      <w:i/>
                      <w:iCs/>
                      <w:szCs w:val="21"/>
                    </w:rPr>
                    <w:t>df</w:t>
                  </w:r>
                  <w:proofErr w:type="spellEnd"/>
                </w:p>
              </w:tc>
              <w:tc>
                <w:tcPr>
                  <w:tcW w:w="3402" w:type="dxa"/>
                  <w:vAlign w:val="center"/>
                </w:tcPr>
                <w:p w14:paraId="2205E1DA" w14:textId="51EAF6BF" w:rsidR="000C4E76" w:rsidRPr="00BC1062" w:rsidRDefault="007615D7" w:rsidP="005D6AC8">
                  <w:pPr>
                    <w:spacing w:line="400" w:lineRule="exact"/>
                    <w:jc w:val="center"/>
                    <w:rPr>
                      <w:i/>
                      <w:iCs/>
                      <w:szCs w:val="21"/>
                    </w:rPr>
                  </w:pPr>
                  <m:oMathPara>
                    <m:oMath>
                      <m:r>
                        <w:rPr>
                          <w:rFonts w:ascii="Cambria Math" w:eastAsia="Cambria Math" w:hAnsi="Cambria Math"/>
                          <w:szCs w:val="21"/>
                        </w:rPr>
                        <m:t>0.036a+12=0.036×167+12</m:t>
                      </m:r>
                    </m:oMath>
                  </m:oMathPara>
                </w:p>
              </w:tc>
              <w:tc>
                <w:tcPr>
                  <w:tcW w:w="1417" w:type="dxa"/>
                  <w:vAlign w:val="center"/>
                </w:tcPr>
                <w:p w14:paraId="56B62363" w14:textId="77777777" w:rsidR="000C4E76" w:rsidRPr="00BC1062" w:rsidRDefault="000C4E76" w:rsidP="005D6AC8">
                  <w:pPr>
                    <w:spacing w:line="400" w:lineRule="exact"/>
                    <w:jc w:val="center"/>
                  </w:pPr>
                  <w:r w:rsidRPr="00BC1062">
                    <w:rPr>
                      <w:szCs w:val="21"/>
                    </w:rPr>
                    <w:t>取</w:t>
                  </w:r>
                  <w:r w:rsidRPr="00BC1062">
                    <w:rPr>
                      <w:szCs w:val="21"/>
                    </w:rPr>
                    <w:t>M18</w:t>
                  </w:r>
                </w:p>
              </w:tc>
            </w:tr>
            <w:tr w:rsidR="007615D7" w:rsidRPr="00BC1062" w14:paraId="62106076" w14:textId="77777777" w:rsidTr="005D6AC8">
              <w:tc>
                <w:tcPr>
                  <w:tcW w:w="1701" w:type="dxa"/>
                  <w:vAlign w:val="center"/>
                </w:tcPr>
                <w:p w14:paraId="3CE6DDA9" w14:textId="77777777" w:rsidR="000C4E76" w:rsidRPr="00BC1062" w:rsidRDefault="000C4E76" w:rsidP="005D6AC8">
                  <w:pPr>
                    <w:spacing w:line="400" w:lineRule="exact"/>
                    <w:jc w:val="center"/>
                  </w:pPr>
                  <w:r w:rsidRPr="00BC1062">
                    <w:rPr>
                      <w:szCs w:val="21"/>
                    </w:rPr>
                    <w:t>地脚螺栓的数目</w:t>
                  </w:r>
                </w:p>
              </w:tc>
              <w:tc>
                <w:tcPr>
                  <w:tcW w:w="851" w:type="dxa"/>
                  <w:vAlign w:val="center"/>
                </w:tcPr>
                <w:p w14:paraId="7FD26AD7" w14:textId="77777777" w:rsidR="000C4E76" w:rsidRPr="00BC1062" w:rsidRDefault="000C4E76" w:rsidP="005D6AC8">
                  <w:pPr>
                    <w:spacing w:line="400" w:lineRule="exact"/>
                    <w:jc w:val="center"/>
                    <w:rPr>
                      <w:i/>
                      <w:iCs/>
                    </w:rPr>
                  </w:pPr>
                  <w:r w:rsidRPr="00BC1062">
                    <w:rPr>
                      <w:i/>
                      <w:iCs/>
                      <w:szCs w:val="21"/>
                    </w:rPr>
                    <w:t>n</w:t>
                  </w:r>
                </w:p>
              </w:tc>
              <w:tc>
                <w:tcPr>
                  <w:tcW w:w="3402" w:type="dxa"/>
                  <w:vAlign w:val="center"/>
                </w:tcPr>
                <w:p w14:paraId="4659C120" w14:textId="77777777" w:rsidR="000C4E76" w:rsidRPr="00BC1062" w:rsidRDefault="000C4E76" w:rsidP="005D6AC8">
                  <w:pPr>
                    <w:spacing w:line="400" w:lineRule="exact"/>
                    <w:jc w:val="center"/>
                    <w:rPr>
                      <w:i/>
                      <w:iCs/>
                    </w:rPr>
                  </w:pPr>
                  <w:r w:rsidRPr="00BC1062">
                    <w:rPr>
                      <w:szCs w:val="21"/>
                    </w:rPr>
                    <w:t>取</w:t>
                  </w:r>
                  <w:r w:rsidRPr="00BC1062">
                    <w:rPr>
                      <w:i/>
                      <w:iCs/>
                      <w:szCs w:val="21"/>
                    </w:rPr>
                    <w:t>n=4</w:t>
                  </w:r>
                </w:p>
              </w:tc>
              <w:tc>
                <w:tcPr>
                  <w:tcW w:w="1417" w:type="dxa"/>
                  <w:vAlign w:val="center"/>
                </w:tcPr>
                <w:p w14:paraId="7C52CEC0" w14:textId="77777777" w:rsidR="000C4E76" w:rsidRPr="00BC1062" w:rsidRDefault="000C4E76" w:rsidP="005D6AC8">
                  <w:pPr>
                    <w:spacing w:line="400" w:lineRule="exact"/>
                    <w:jc w:val="center"/>
                  </w:pPr>
                  <w:r w:rsidRPr="00BC1062">
                    <w:rPr>
                      <w:szCs w:val="21"/>
                    </w:rPr>
                    <w:t>取</w:t>
                  </w:r>
                  <w:r w:rsidRPr="00BC1062">
                    <w:rPr>
                      <w:szCs w:val="21"/>
                    </w:rPr>
                    <w:t>4</w:t>
                  </w:r>
                </w:p>
              </w:tc>
            </w:tr>
            <w:tr w:rsidR="007615D7" w:rsidRPr="00BC1062" w14:paraId="38635D4A" w14:textId="77777777" w:rsidTr="005D6AC8">
              <w:tc>
                <w:tcPr>
                  <w:tcW w:w="1701" w:type="dxa"/>
                  <w:vAlign w:val="center"/>
                </w:tcPr>
                <w:p w14:paraId="1B45ED87" w14:textId="77777777" w:rsidR="000C4E76" w:rsidRPr="00BC1062" w:rsidRDefault="000C4E76" w:rsidP="005D6AC8">
                  <w:pPr>
                    <w:spacing w:line="400" w:lineRule="exact"/>
                    <w:jc w:val="center"/>
                  </w:pPr>
                  <w:r w:rsidRPr="00BC1062">
                    <w:rPr>
                      <w:szCs w:val="21"/>
                    </w:rPr>
                    <w:t>轴承旁连接螺栓直径</w:t>
                  </w:r>
                </w:p>
              </w:tc>
              <w:tc>
                <w:tcPr>
                  <w:tcW w:w="851" w:type="dxa"/>
                  <w:vAlign w:val="center"/>
                </w:tcPr>
                <w:p w14:paraId="64B620EB" w14:textId="77777777" w:rsidR="000C4E76" w:rsidRPr="00BC1062" w:rsidRDefault="000C4E76" w:rsidP="005D6AC8">
                  <w:pPr>
                    <w:spacing w:line="400" w:lineRule="exact"/>
                    <w:jc w:val="center"/>
                    <w:rPr>
                      <w:i/>
                      <w:iCs/>
                    </w:rPr>
                  </w:pPr>
                  <w:r w:rsidRPr="00BC1062">
                    <w:rPr>
                      <w:i/>
                      <w:iCs/>
                      <w:szCs w:val="21"/>
                    </w:rPr>
                    <w:t>d1</w:t>
                  </w:r>
                </w:p>
              </w:tc>
              <w:tc>
                <w:tcPr>
                  <w:tcW w:w="3402" w:type="dxa"/>
                  <w:vAlign w:val="center"/>
                </w:tcPr>
                <w:p w14:paraId="3A19BF26" w14:textId="44CC4E60" w:rsidR="000C4E76" w:rsidRPr="00BC1062" w:rsidRDefault="007615D7" w:rsidP="005D6AC8">
                  <w:pPr>
                    <w:spacing w:line="400" w:lineRule="exact"/>
                    <w:jc w:val="center"/>
                    <w:rPr>
                      <w:i/>
                      <w:iCs/>
                      <w:szCs w:val="21"/>
                    </w:rPr>
                  </w:pPr>
                  <m:oMathPara>
                    <m:oMath>
                      <m:r>
                        <w:rPr>
                          <w:rFonts w:ascii="Cambria Math" w:eastAsia="Cambria Math" w:hAnsi="Cambria Math"/>
                          <w:szCs w:val="21"/>
                        </w:rPr>
                        <m:t>0.75df=0.75×18=13.5</m:t>
                      </m:r>
                    </m:oMath>
                  </m:oMathPara>
                </w:p>
              </w:tc>
              <w:tc>
                <w:tcPr>
                  <w:tcW w:w="1417" w:type="dxa"/>
                  <w:vAlign w:val="center"/>
                </w:tcPr>
                <w:p w14:paraId="08C6DE3D" w14:textId="77777777" w:rsidR="000C4E76" w:rsidRPr="00BC1062" w:rsidRDefault="000C4E76" w:rsidP="005D6AC8">
                  <w:pPr>
                    <w:spacing w:line="400" w:lineRule="exact"/>
                    <w:jc w:val="center"/>
                  </w:pPr>
                  <w:r w:rsidRPr="00BC1062">
                    <w:rPr>
                      <w:szCs w:val="21"/>
                    </w:rPr>
                    <w:t>取</w:t>
                  </w:r>
                  <w:r w:rsidRPr="00BC1062">
                    <w:rPr>
                      <w:szCs w:val="21"/>
                    </w:rPr>
                    <w:t>M14</w:t>
                  </w:r>
                </w:p>
              </w:tc>
            </w:tr>
            <w:tr w:rsidR="007615D7" w:rsidRPr="00BC1062" w14:paraId="055E5D6D" w14:textId="77777777" w:rsidTr="005D6AC8">
              <w:tc>
                <w:tcPr>
                  <w:tcW w:w="1701" w:type="dxa"/>
                  <w:vAlign w:val="center"/>
                </w:tcPr>
                <w:p w14:paraId="08142760" w14:textId="77777777" w:rsidR="000C4E76" w:rsidRPr="00BC1062" w:rsidRDefault="000C4E76" w:rsidP="005D6AC8">
                  <w:pPr>
                    <w:spacing w:line="400" w:lineRule="exact"/>
                    <w:jc w:val="center"/>
                  </w:pPr>
                  <w:r w:rsidRPr="00BC1062">
                    <w:rPr>
                      <w:szCs w:val="21"/>
                    </w:rPr>
                    <w:t>盖与座连接螺栓直径</w:t>
                  </w:r>
                </w:p>
              </w:tc>
              <w:tc>
                <w:tcPr>
                  <w:tcW w:w="851" w:type="dxa"/>
                  <w:vAlign w:val="center"/>
                </w:tcPr>
                <w:p w14:paraId="0837306C" w14:textId="77777777" w:rsidR="000C4E76" w:rsidRPr="00BC1062" w:rsidRDefault="000C4E76" w:rsidP="005D6AC8">
                  <w:pPr>
                    <w:spacing w:line="400" w:lineRule="exact"/>
                    <w:jc w:val="center"/>
                    <w:rPr>
                      <w:i/>
                      <w:iCs/>
                    </w:rPr>
                  </w:pPr>
                  <w:r w:rsidRPr="00BC1062">
                    <w:rPr>
                      <w:i/>
                      <w:iCs/>
                      <w:szCs w:val="21"/>
                    </w:rPr>
                    <w:t>d2</w:t>
                  </w:r>
                </w:p>
              </w:tc>
              <w:tc>
                <w:tcPr>
                  <w:tcW w:w="3402" w:type="dxa"/>
                  <w:vAlign w:val="center"/>
                </w:tcPr>
                <w:p w14:paraId="48494898" w14:textId="40C37CEF" w:rsidR="000C4E76" w:rsidRPr="00BC1062" w:rsidRDefault="00000000" w:rsidP="005D6AC8">
                  <w:pPr>
                    <w:spacing w:line="400" w:lineRule="exact"/>
                    <w:jc w:val="center"/>
                    <w:rPr>
                      <w:i/>
                      <w:iCs/>
                      <w:szCs w:val="21"/>
                    </w:rPr>
                  </w:pPr>
                  <m:oMathPara>
                    <m:oMath>
                      <m:d>
                        <m:dPr>
                          <m:ctrlPr>
                            <w:rPr>
                              <w:rFonts w:ascii="Cambria Math" w:eastAsia="Cambria Math" w:hAnsi="Cambria Math"/>
                              <w:i/>
                              <w:iCs/>
                              <w:szCs w:val="21"/>
                            </w:rPr>
                          </m:ctrlPr>
                        </m:dPr>
                        <m:e>
                          <m:r>
                            <w:rPr>
                              <w:rFonts w:ascii="Cambria Math" w:eastAsia="Cambria Math" w:hAnsi="Cambria Math"/>
                              <w:szCs w:val="21"/>
                            </w:rPr>
                            <m:t>0.5</m:t>
                          </m:r>
                          <m:r>
                            <w:rPr>
                              <w:rFonts w:ascii="Cambria Math" w:hAnsi="Cambria Math"/>
                              <w:szCs w:val="21"/>
                            </w:rPr>
                            <m:t>～</m:t>
                          </m:r>
                          <m:r>
                            <w:rPr>
                              <w:rFonts w:ascii="Cambria Math" w:eastAsia="Cambria Math" w:hAnsi="Cambria Math"/>
                              <w:szCs w:val="21"/>
                            </w:rPr>
                            <m:t>0.6</m:t>
                          </m:r>
                        </m:e>
                      </m:d>
                      <m:r>
                        <w:rPr>
                          <w:rFonts w:ascii="Cambria Math" w:eastAsia="Cambria Math" w:hAnsi="Cambria Math"/>
                          <w:szCs w:val="21"/>
                        </w:rPr>
                        <m:t>×df=</m:t>
                      </m:r>
                      <m:d>
                        <m:dPr>
                          <m:ctrlPr>
                            <w:rPr>
                              <w:rFonts w:ascii="Cambria Math" w:eastAsia="Cambria Math" w:hAnsi="Cambria Math"/>
                              <w:i/>
                              <w:iCs/>
                              <w:szCs w:val="21"/>
                            </w:rPr>
                          </m:ctrlPr>
                        </m:dPr>
                        <m:e>
                          <m:r>
                            <w:rPr>
                              <w:rFonts w:ascii="Cambria Math" w:eastAsia="Cambria Math" w:hAnsi="Cambria Math"/>
                              <w:szCs w:val="21"/>
                            </w:rPr>
                            <m:t>0.5</m:t>
                          </m:r>
                          <m:r>
                            <w:rPr>
                              <w:rFonts w:ascii="Cambria Math" w:hAnsi="Cambria Math"/>
                              <w:szCs w:val="21"/>
                            </w:rPr>
                            <m:t>～</m:t>
                          </m:r>
                          <m:r>
                            <w:rPr>
                              <w:rFonts w:ascii="Cambria Math" w:eastAsia="Cambria Math" w:hAnsi="Cambria Math"/>
                              <w:szCs w:val="21"/>
                            </w:rPr>
                            <m:t>0.6</m:t>
                          </m:r>
                        </m:e>
                      </m:d>
                      <m:r>
                        <w:rPr>
                          <w:rFonts w:ascii="Cambria Math" w:eastAsia="Cambria Math" w:hAnsi="Cambria Math"/>
                          <w:szCs w:val="21"/>
                        </w:rPr>
                        <m:t>×18=9</m:t>
                      </m:r>
                      <m:r>
                        <w:rPr>
                          <w:rFonts w:ascii="Cambria Math" w:hAnsi="Cambria Math"/>
                          <w:szCs w:val="21"/>
                        </w:rPr>
                        <m:t>～</m:t>
                      </m:r>
                      <m:r>
                        <w:rPr>
                          <w:rFonts w:ascii="Cambria Math" w:eastAsia="Cambria Math" w:hAnsi="Cambria Math"/>
                          <w:szCs w:val="21"/>
                        </w:rPr>
                        <m:t>10.8</m:t>
                      </m:r>
                    </m:oMath>
                  </m:oMathPara>
                </w:p>
              </w:tc>
              <w:tc>
                <w:tcPr>
                  <w:tcW w:w="1417" w:type="dxa"/>
                  <w:vAlign w:val="center"/>
                </w:tcPr>
                <w:p w14:paraId="3E72D340" w14:textId="77777777" w:rsidR="000C4E76" w:rsidRPr="00BC1062" w:rsidRDefault="000C4E76" w:rsidP="005D6AC8">
                  <w:pPr>
                    <w:spacing w:line="400" w:lineRule="exact"/>
                    <w:jc w:val="center"/>
                  </w:pPr>
                  <w:r w:rsidRPr="00BC1062">
                    <w:rPr>
                      <w:szCs w:val="21"/>
                    </w:rPr>
                    <w:t>取</w:t>
                  </w:r>
                  <w:r w:rsidRPr="00BC1062">
                    <w:rPr>
                      <w:szCs w:val="21"/>
                    </w:rPr>
                    <w:t>M10</w:t>
                  </w:r>
                </w:p>
              </w:tc>
            </w:tr>
            <w:tr w:rsidR="007615D7" w:rsidRPr="00BC1062" w14:paraId="08645812" w14:textId="77777777" w:rsidTr="005D6AC8">
              <w:tc>
                <w:tcPr>
                  <w:tcW w:w="1701" w:type="dxa"/>
                  <w:vAlign w:val="center"/>
                </w:tcPr>
                <w:p w14:paraId="7EFDBDC7" w14:textId="77777777" w:rsidR="000C4E76" w:rsidRPr="00BC1062" w:rsidRDefault="000C4E76" w:rsidP="005D6AC8">
                  <w:pPr>
                    <w:spacing w:line="400" w:lineRule="exact"/>
                    <w:jc w:val="center"/>
                  </w:pPr>
                  <w:r w:rsidRPr="00BC1062">
                    <w:rPr>
                      <w:szCs w:val="21"/>
                    </w:rPr>
                    <w:t>轴承端盖螺钉直径</w:t>
                  </w:r>
                </w:p>
              </w:tc>
              <w:tc>
                <w:tcPr>
                  <w:tcW w:w="851" w:type="dxa"/>
                  <w:vAlign w:val="center"/>
                </w:tcPr>
                <w:p w14:paraId="67667C78" w14:textId="77777777" w:rsidR="000C4E76" w:rsidRPr="00BC1062" w:rsidRDefault="000C4E76" w:rsidP="005D6AC8">
                  <w:pPr>
                    <w:spacing w:line="400" w:lineRule="exact"/>
                    <w:jc w:val="center"/>
                    <w:rPr>
                      <w:i/>
                      <w:iCs/>
                    </w:rPr>
                  </w:pPr>
                  <w:r w:rsidRPr="00BC1062">
                    <w:rPr>
                      <w:i/>
                      <w:iCs/>
                      <w:szCs w:val="21"/>
                    </w:rPr>
                    <w:t>d3</w:t>
                  </w:r>
                </w:p>
              </w:tc>
              <w:tc>
                <w:tcPr>
                  <w:tcW w:w="3402" w:type="dxa"/>
                  <w:vAlign w:val="center"/>
                </w:tcPr>
                <w:p w14:paraId="61C1E720" w14:textId="055ACA31" w:rsidR="000C4E76" w:rsidRPr="00BC1062" w:rsidRDefault="00000000" w:rsidP="005D6AC8">
                  <w:pPr>
                    <w:spacing w:line="400" w:lineRule="exact"/>
                    <w:jc w:val="center"/>
                    <w:rPr>
                      <w:i/>
                      <w:iCs/>
                      <w:szCs w:val="21"/>
                    </w:rPr>
                  </w:pPr>
                  <m:oMathPara>
                    <m:oMath>
                      <m:d>
                        <m:dPr>
                          <m:ctrlPr>
                            <w:rPr>
                              <w:rFonts w:ascii="Cambria Math" w:eastAsia="Cambria Math" w:hAnsi="Cambria Math"/>
                              <w:i/>
                              <w:iCs/>
                              <w:szCs w:val="21"/>
                            </w:rPr>
                          </m:ctrlPr>
                        </m:dPr>
                        <m:e>
                          <m:r>
                            <w:rPr>
                              <w:rFonts w:ascii="Cambria Math" w:eastAsia="Cambria Math" w:hAnsi="Cambria Math"/>
                              <w:szCs w:val="21"/>
                            </w:rPr>
                            <m:t>0.4</m:t>
                          </m:r>
                          <m:r>
                            <w:rPr>
                              <w:rFonts w:ascii="Cambria Math" w:hAnsi="Cambria Math"/>
                              <w:szCs w:val="21"/>
                            </w:rPr>
                            <m:t>～</m:t>
                          </m:r>
                          <m:r>
                            <w:rPr>
                              <w:rFonts w:ascii="Cambria Math" w:eastAsia="Cambria Math" w:hAnsi="Cambria Math"/>
                              <w:szCs w:val="21"/>
                            </w:rPr>
                            <m:t>0.5</m:t>
                          </m:r>
                        </m:e>
                      </m:d>
                      <m:r>
                        <w:rPr>
                          <w:rFonts w:ascii="Cambria Math" w:eastAsia="Cambria Math" w:hAnsi="Cambria Math"/>
                          <w:szCs w:val="21"/>
                        </w:rPr>
                        <m:t>×df=</m:t>
                      </m:r>
                      <m:d>
                        <m:dPr>
                          <m:ctrlPr>
                            <w:rPr>
                              <w:rFonts w:ascii="Cambria Math" w:eastAsia="Cambria Math" w:hAnsi="Cambria Math"/>
                              <w:i/>
                              <w:iCs/>
                              <w:szCs w:val="21"/>
                            </w:rPr>
                          </m:ctrlPr>
                        </m:dPr>
                        <m:e>
                          <m:r>
                            <w:rPr>
                              <w:rFonts w:ascii="Cambria Math" w:eastAsia="Cambria Math" w:hAnsi="Cambria Math"/>
                              <w:szCs w:val="21"/>
                            </w:rPr>
                            <m:t>0.4</m:t>
                          </m:r>
                          <m:r>
                            <w:rPr>
                              <w:rFonts w:ascii="Cambria Math" w:hAnsi="Cambria Math"/>
                              <w:szCs w:val="21"/>
                            </w:rPr>
                            <m:t>～</m:t>
                          </m:r>
                          <m:r>
                            <w:rPr>
                              <w:rFonts w:ascii="Cambria Math" w:eastAsia="Cambria Math" w:hAnsi="Cambria Math"/>
                              <w:szCs w:val="21"/>
                            </w:rPr>
                            <m:t>0.5</m:t>
                          </m:r>
                        </m:e>
                      </m:d>
                      <m:r>
                        <w:rPr>
                          <w:rFonts w:ascii="Cambria Math" w:eastAsia="Cambria Math" w:hAnsi="Cambria Math"/>
                          <w:szCs w:val="21"/>
                        </w:rPr>
                        <m:t>×18=7.2</m:t>
                      </m:r>
                      <m:r>
                        <w:rPr>
                          <w:rFonts w:ascii="Cambria Math" w:hAnsi="Cambria Math"/>
                          <w:szCs w:val="21"/>
                        </w:rPr>
                        <m:t>～</m:t>
                      </m:r>
                      <m:r>
                        <w:rPr>
                          <w:rFonts w:ascii="Cambria Math" w:eastAsia="Cambria Math" w:hAnsi="Cambria Math"/>
                          <w:szCs w:val="21"/>
                        </w:rPr>
                        <m:t>9</m:t>
                      </m:r>
                    </m:oMath>
                  </m:oMathPara>
                </w:p>
              </w:tc>
              <w:tc>
                <w:tcPr>
                  <w:tcW w:w="1417" w:type="dxa"/>
                  <w:vAlign w:val="center"/>
                </w:tcPr>
                <w:p w14:paraId="66CCA72A" w14:textId="77777777" w:rsidR="000C4E76" w:rsidRPr="00BC1062" w:rsidRDefault="000C4E76" w:rsidP="005D6AC8">
                  <w:pPr>
                    <w:spacing w:line="400" w:lineRule="exact"/>
                    <w:jc w:val="center"/>
                  </w:pPr>
                  <w:r w:rsidRPr="00BC1062">
                    <w:rPr>
                      <w:szCs w:val="21"/>
                    </w:rPr>
                    <w:t>取</w:t>
                  </w:r>
                  <w:r w:rsidRPr="00BC1062">
                    <w:rPr>
                      <w:szCs w:val="21"/>
                    </w:rPr>
                    <w:t>M8</w:t>
                  </w:r>
                </w:p>
              </w:tc>
            </w:tr>
            <w:tr w:rsidR="007615D7" w:rsidRPr="00BC1062" w14:paraId="0BE6B880" w14:textId="77777777" w:rsidTr="005D6AC8">
              <w:tc>
                <w:tcPr>
                  <w:tcW w:w="1701" w:type="dxa"/>
                  <w:vAlign w:val="center"/>
                </w:tcPr>
                <w:p w14:paraId="343A2A2E" w14:textId="77777777" w:rsidR="000C4E76" w:rsidRPr="00BC1062" w:rsidRDefault="000C4E76" w:rsidP="005D6AC8">
                  <w:pPr>
                    <w:spacing w:line="400" w:lineRule="exact"/>
                    <w:jc w:val="center"/>
                  </w:pPr>
                  <w:r w:rsidRPr="00BC1062">
                    <w:rPr>
                      <w:szCs w:val="21"/>
                    </w:rPr>
                    <w:t>视孔盖螺钉直径</w:t>
                  </w:r>
                </w:p>
              </w:tc>
              <w:tc>
                <w:tcPr>
                  <w:tcW w:w="851" w:type="dxa"/>
                  <w:vAlign w:val="center"/>
                </w:tcPr>
                <w:p w14:paraId="3670F35D" w14:textId="77777777" w:rsidR="000C4E76" w:rsidRPr="00BC1062" w:rsidRDefault="000C4E76" w:rsidP="005D6AC8">
                  <w:pPr>
                    <w:spacing w:line="400" w:lineRule="exact"/>
                    <w:jc w:val="center"/>
                    <w:rPr>
                      <w:i/>
                      <w:iCs/>
                    </w:rPr>
                  </w:pPr>
                  <w:r w:rsidRPr="00BC1062">
                    <w:rPr>
                      <w:i/>
                      <w:iCs/>
                      <w:szCs w:val="21"/>
                    </w:rPr>
                    <w:t>d4</w:t>
                  </w:r>
                </w:p>
              </w:tc>
              <w:tc>
                <w:tcPr>
                  <w:tcW w:w="3402" w:type="dxa"/>
                  <w:vAlign w:val="center"/>
                </w:tcPr>
                <w:p w14:paraId="263509A8" w14:textId="2AD13E91" w:rsidR="000C4E76" w:rsidRPr="00BC1062" w:rsidRDefault="00000000" w:rsidP="005D6AC8">
                  <w:pPr>
                    <w:spacing w:line="400" w:lineRule="exact"/>
                    <w:jc w:val="center"/>
                    <w:rPr>
                      <w:i/>
                      <w:iCs/>
                      <w:szCs w:val="21"/>
                    </w:rPr>
                  </w:pPr>
                  <m:oMathPara>
                    <m:oMath>
                      <m:d>
                        <m:dPr>
                          <m:ctrlPr>
                            <w:rPr>
                              <w:rFonts w:ascii="Cambria Math" w:eastAsia="Cambria Math" w:hAnsi="Cambria Math"/>
                              <w:i/>
                              <w:iCs/>
                              <w:szCs w:val="21"/>
                            </w:rPr>
                          </m:ctrlPr>
                        </m:dPr>
                        <m:e>
                          <m:r>
                            <w:rPr>
                              <w:rFonts w:ascii="Cambria Math" w:eastAsia="Cambria Math" w:hAnsi="Cambria Math"/>
                              <w:szCs w:val="21"/>
                            </w:rPr>
                            <m:t>0.3</m:t>
                          </m:r>
                          <m:r>
                            <w:rPr>
                              <w:rFonts w:ascii="Cambria Math" w:hAnsi="Cambria Math"/>
                              <w:szCs w:val="21"/>
                            </w:rPr>
                            <m:t>～</m:t>
                          </m:r>
                          <m:r>
                            <w:rPr>
                              <w:rFonts w:ascii="Cambria Math" w:eastAsia="Cambria Math" w:hAnsi="Cambria Math"/>
                              <w:szCs w:val="21"/>
                            </w:rPr>
                            <m:t>0.4</m:t>
                          </m:r>
                        </m:e>
                      </m:d>
                      <m:r>
                        <w:rPr>
                          <w:rFonts w:ascii="Cambria Math" w:eastAsia="Cambria Math" w:hAnsi="Cambria Math"/>
                          <w:szCs w:val="21"/>
                        </w:rPr>
                        <m:t>×df=</m:t>
                      </m:r>
                      <m:d>
                        <m:dPr>
                          <m:ctrlPr>
                            <w:rPr>
                              <w:rFonts w:ascii="Cambria Math" w:eastAsia="Cambria Math" w:hAnsi="Cambria Math"/>
                              <w:i/>
                              <w:iCs/>
                              <w:szCs w:val="21"/>
                            </w:rPr>
                          </m:ctrlPr>
                        </m:dPr>
                        <m:e>
                          <m:r>
                            <w:rPr>
                              <w:rFonts w:ascii="Cambria Math" w:eastAsia="Cambria Math" w:hAnsi="Cambria Math"/>
                              <w:szCs w:val="21"/>
                            </w:rPr>
                            <m:t>0.3</m:t>
                          </m:r>
                          <m:r>
                            <w:rPr>
                              <w:rFonts w:ascii="Cambria Math" w:hAnsi="Cambria Math"/>
                              <w:szCs w:val="21"/>
                            </w:rPr>
                            <m:t>～</m:t>
                          </m:r>
                          <m:r>
                            <w:rPr>
                              <w:rFonts w:ascii="Cambria Math" w:eastAsia="Cambria Math" w:hAnsi="Cambria Math"/>
                              <w:szCs w:val="21"/>
                            </w:rPr>
                            <m:t>0.4</m:t>
                          </m:r>
                        </m:e>
                      </m:d>
                      <m:r>
                        <w:rPr>
                          <w:rFonts w:ascii="Cambria Math" w:eastAsia="Cambria Math" w:hAnsi="Cambria Math"/>
                          <w:szCs w:val="21"/>
                        </w:rPr>
                        <m:t>×18=5.4</m:t>
                      </m:r>
                      <m:r>
                        <w:rPr>
                          <w:rFonts w:ascii="Cambria Math" w:hAnsi="Cambria Math"/>
                          <w:szCs w:val="21"/>
                        </w:rPr>
                        <m:t>～</m:t>
                      </m:r>
                      <m:r>
                        <w:rPr>
                          <w:rFonts w:ascii="Cambria Math" w:eastAsia="Cambria Math" w:hAnsi="Cambria Math"/>
                          <w:szCs w:val="21"/>
                        </w:rPr>
                        <m:t>7.2</m:t>
                      </m:r>
                    </m:oMath>
                  </m:oMathPara>
                </w:p>
              </w:tc>
              <w:tc>
                <w:tcPr>
                  <w:tcW w:w="1417" w:type="dxa"/>
                  <w:vAlign w:val="center"/>
                </w:tcPr>
                <w:p w14:paraId="5BC047D3" w14:textId="77777777" w:rsidR="000C4E76" w:rsidRPr="00BC1062" w:rsidRDefault="000C4E76" w:rsidP="005D6AC8">
                  <w:pPr>
                    <w:spacing w:line="400" w:lineRule="exact"/>
                    <w:jc w:val="center"/>
                  </w:pPr>
                  <w:r w:rsidRPr="00BC1062">
                    <w:rPr>
                      <w:szCs w:val="21"/>
                    </w:rPr>
                    <w:t>取</w:t>
                  </w:r>
                  <w:r w:rsidRPr="00BC1062">
                    <w:rPr>
                      <w:szCs w:val="21"/>
                    </w:rPr>
                    <w:t>M6</w:t>
                  </w:r>
                </w:p>
              </w:tc>
            </w:tr>
            <w:tr w:rsidR="007615D7" w:rsidRPr="00BC1062" w14:paraId="27CF561F" w14:textId="77777777" w:rsidTr="005D6AC8">
              <w:tc>
                <w:tcPr>
                  <w:tcW w:w="1701" w:type="dxa"/>
                  <w:vAlign w:val="center"/>
                </w:tcPr>
                <w:p w14:paraId="0B5A6BDF" w14:textId="77777777" w:rsidR="000C4E76" w:rsidRPr="00BC1062" w:rsidRDefault="000C4E76" w:rsidP="005D6AC8">
                  <w:pPr>
                    <w:spacing w:line="400" w:lineRule="exact"/>
                    <w:jc w:val="center"/>
                  </w:pPr>
                  <w:r w:rsidRPr="00BC1062">
                    <w:rPr>
                      <w:szCs w:val="21"/>
                    </w:rPr>
                    <w:t>定位销直径</w:t>
                  </w:r>
                </w:p>
              </w:tc>
              <w:tc>
                <w:tcPr>
                  <w:tcW w:w="851" w:type="dxa"/>
                  <w:vAlign w:val="center"/>
                </w:tcPr>
                <w:p w14:paraId="26E90415" w14:textId="77777777" w:rsidR="000C4E76" w:rsidRPr="00BC1062" w:rsidRDefault="000C4E76" w:rsidP="005D6AC8">
                  <w:pPr>
                    <w:spacing w:line="400" w:lineRule="exact"/>
                    <w:jc w:val="center"/>
                    <w:rPr>
                      <w:i/>
                      <w:iCs/>
                    </w:rPr>
                  </w:pPr>
                  <w:r w:rsidRPr="00BC1062">
                    <w:rPr>
                      <w:i/>
                      <w:iCs/>
                      <w:szCs w:val="21"/>
                    </w:rPr>
                    <w:t>d</w:t>
                  </w:r>
                </w:p>
              </w:tc>
              <w:tc>
                <w:tcPr>
                  <w:tcW w:w="3402" w:type="dxa"/>
                  <w:vAlign w:val="center"/>
                </w:tcPr>
                <w:p w14:paraId="544E6AB3" w14:textId="55F0B01A" w:rsidR="000C4E76" w:rsidRPr="00BC1062" w:rsidRDefault="00000000" w:rsidP="005D6AC8">
                  <w:pPr>
                    <w:spacing w:line="400" w:lineRule="exact"/>
                    <w:jc w:val="center"/>
                    <w:rPr>
                      <w:i/>
                      <w:iCs/>
                      <w:szCs w:val="21"/>
                    </w:rPr>
                  </w:pPr>
                  <m:oMathPara>
                    <m:oMath>
                      <m:d>
                        <m:dPr>
                          <m:ctrlPr>
                            <w:rPr>
                              <w:rFonts w:ascii="Cambria Math" w:eastAsia="Cambria Math" w:hAnsi="Cambria Math"/>
                              <w:i/>
                              <w:iCs/>
                              <w:szCs w:val="21"/>
                            </w:rPr>
                          </m:ctrlPr>
                        </m:dPr>
                        <m:e>
                          <m:r>
                            <w:rPr>
                              <w:rFonts w:ascii="Cambria Math" w:eastAsia="Cambria Math" w:hAnsi="Cambria Math"/>
                              <w:szCs w:val="21"/>
                            </w:rPr>
                            <m:t>0.7</m:t>
                          </m:r>
                          <m:r>
                            <w:rPr>
                              <w:rFonts w:ascii="Cambria Math" w:hAnsi="Cambria Math"/>
                              <w:szCs w:val="21"/>
                            </w:rPr>
                            <m:t>～</m:t>
                          </m:r>
                          <m:r>
                            <w:rPr>
                              <w:rFonts w:ascii="Cambria Math" w:eastAsia="Cambria Math" w:hAnsi="Cambria Math"/>
                              <w:szCs w:val="21"/>
                            </w:rPr>
                            <m:t>0.8</m:t>
                          </m:r>
                        </m:e>
                      </m:d>
                      <m:r>
                        <w:rPr>
                          <w:rFonts w:ascii="Cambria Math" w:eastAsia="Cambria Math" w:hAnsi="Cambria Math"/>
                          <w:szCs w:val="21"/>
                        </w:rPr>
                        <m:t>×d2=</m:t>
                      </m:r>
                      <m:d>
                        <m:dPr>
                          <m:ctrlPr>
                            <w:rPr>
                              <w:rFonts w:ascii="Cambria Math" w:eastAsia="Cambria Math" w:hAnsi="Cambria Math"/>
                              <w:i/>
                              <w:iCs/>
                              <w:szCs w:val="21"/>
                            </w:rPr>
                          </m:ctrlPr>
                        </m:dPr>
                        <m:e>
                          <m:r>
                            <w:rPr>
                              <w:rFonts w:ascii="Cambria Math" w:eastAsia="Cambria Math" w:hAnsi="Cambria Math"/>
                              <w:szCs w:val="21"/>
                            </w:rPr>
                            <m:t>0.7</m:t>
                          </m:r>
                          <m:r>
                            <w:rPr>
                              <w:rFonts w:ascii="Cambria Math" w:hAnsi="Cambria Math"/>
                              <w:szCs w:val="21"/>
                            </w:rPr>
                            <m:t>～</m:t>
                          </m:r>
                          <m:r>
                            <w:rPr>
                              <w:rFonts w:ascii="Cambria Math" w:eastAsia="Cambria Math" w:hAnsi="Cambria Math"/>
                              <w:szCs w:val="21"/>
                            </w:rPr>
                            <m:t>0.8</m:t>
                          </m:r>
                        </m:e>
                      </m:d>
                      <m:r>
                        <w:rPr>
                          <w:rFonts w:ascii="Cambria Math" w:eastAsia="Cambria Math" w:hAnsi="Cambria Math"/>
                          <w:szCs w:val="21"/>
                        </w:rPr>
                        <m:t>×10=7</m:t>
                      </m:r>
                      <m:r>
                        <w:rPr>
                          <w:rFonts w:ascii="Cambria Math" w:hAnsi="Cambria Math"/>
                          <w:szCs w:val="21"/>
                        </w:rPr>
                        <m:t>～</m:t>
                      </m:r>
                      <m:r>
                        <w:rPr>
                          <w:rFonts w:ascii="Cambria Math" w:eastAsia="Cambria Math" w:hAnsi="Cambria Math"/>
                          <w:szCs w:val="21"/>
                        </w:rPr>
                        <m:t>8</m:t>
                      </m:r>
                    </m:oMath>
                  </m:oMathPara>
                </w:p>
              </w:tc>
              <w:tc>
                <w:tcPr>
                  <w:tcW w:w="1417" w:type="dxa"/>
                  <w:vAlign w:val="center"/>
                </w:tcPr>
                <w:p w14:paraId="5F604365" w14:textId="77777777" w:rsidR="000C4E76" w:rsidRPr="00BC1062" w:rsidRDefault="000C4E76" w:rsidP="005D6AC8">
                  <w:pPr>
                    <w:spacing w:line="400" w:lineRule="exact"/>
                    <w:jc w:val="center"/>
                  </w:pPr>
                  <w:r w:rsidRPr="00BC1062">
                    <w:rPr>
                      <w:szCs w:val="21"/>
                    </w:rPr>
                    <w:t>取</w:t>
                  </w:r>
                  <w:r w:rsidRPr="00BC1062">
                    <w:rPr>
                      <w:szCs w:val="21"/>
                    </w:rPr>
                    <w:t>8</w:t>
                  </w:r>
                </w:p>
              </w:tc>
            </w:tr>
          </w:tbl>
          <w:p w14:paraId="4B3F80B3" w14:textId="77777777" w:rsidR="009A0268" w:rsidRDefault="009A0268"/>
          <w:p w14:paraId="6BD9F01F" w14:textId="77777777" w:rsidR="009A0268" w:rsidRDefault="009A0268"/>
          <w:p w14:paraId="30CC4527" w14:textId="5145D528" w:rsidR="009A0268" w:rsidRDefault="009A0268" w:rsidP="009A0268">
            <w:pPr>
              <w:jc w:val="right"/>
              <w:rPr>
                <w:rFonts w:hint="eastAsia"/>
              </w:rPr>
            </w:pPr>
            <w:r>
              <w:rPr>
                <w:rFonts w:hint="eastAsia"/>
              </w:rPr>
              <w:lastRenderedPageBreak/>
              <w:t>（续表）</w:t>
            </w:r>
          </w:p>
          <w:tbl>
            <w:tblPr>
              <w:tblStyle w:val="TableGrid0"/>
              <w:tblW w:w="0" w:type="auto"/>
              <w:tblLook w:val="04A0" w:firstRow="1" w:lastRow="0" w:firstColumn="1" w:lastColumn="0" w:noHBand="0" w:noVBand="1"/>
            </w:tblPr>
            <w:tblGrid>
              <w:gridCol w:w="1701"/>
              <w:gridCol w:w="851"/>
              <w:gridCol w:w="3402"/>
              <w:gridCol w:w="1417"/>
            </w:tblGrid>
            <w:tr w:rsidR="009A0268" w:rsidRPr="00BC1062" w14:paraId="10B8AA4B" w14:textId="77777777" w:rsidTr="005D6AC8">
              <w:tc>
                <w:tcPr>
                  <w:tcW w:w="1701" w:type="dxa"/>
                  <w:vAlign w:val="center"/>
                </w:tcPr>
                <w:p w14:paraId="4ED835F2" w14:textId="10F21C1B" w:rsidR="009A0268" w:rsidRPr="00BC1062" w:rsidRDefault="009A0268" w:rsidP="009A0268">
                  <w:pPr>
                    <w:spacing w:line="400" w:lineRule="exact"/>
                    <w:jc w:val="center"/>
                    <w:rPr>
                      <w:szCs w:val="21"/>
                    </w:rPr>
                  </w:pPr>
                  <w:r w:rsidRPr="009A0268">
                    <w:rPr>
                      <w:b/>
                      <w:bCs/>
                      <w:szCs w:val="21"/>
                    </w:rPr>
                    <w:t>名称</w:t>
                  </w:r>
                </w:p>
              </w:tc>
              <w:tc>
                <w:tcPr>
                  <w:tcW w:w="851" w:type="dxa"/>
                  <w:vAlign w:val="center"/>
                </w:tcPr>
                <w:p w14:paraId="579A51CA" w14:textId="332CFF5E" w:rsidR="009A0268" w:rsidRPr="00BC1062" w:rsidRDefault="009A0268" w:rsidP="009A0268">
                  <w:pPr>
                    <w:spacing w:line="400" w:lineRule="exact"/>
                    <w:jc w:val="center"/>
                    <w:rPr>
                      <w:i/>
                      <w:iCs/>
                      <w:szCs w:val="21"/>
                    </w:rPr>
                  </w:pPr>
                  <w:r w:rsidRPr="009A0268">
                    <w:rPr>
                      <w:b/>
                      <w:bCs/>
                      <w:szCs w:val="21"/>
                    </w:rPr>
                    <w:t>符号</w:t>
                  </w:r>
                </w:p>
              </w:tc>
              <w:tc>
                <w:tcPr>
                  <w:tcW w:w="3402" w:type="dxa"/>
                  <w:vAlign w:val="center"/>
                </w:tcPr>
                <w:p w14:paraId="56409A28" w14:textId="604D7E88" w:rsidR="009A0268" w:rsidRPr="00BC1062" w:rsidRDefault="009A0268" w:rsidP="009A0268">
                  <w:pPr>
                    <w:spacing w:line="400" w:lineRule="exact"/>
                    <w:jc w:val="center"/>
                    <w:rPr>
                      <w:szCs w:val="21"/>
                    </w:rPr>
                  </w:pPr>
                  <w:r w:rsidRPr="009A0268">
                    <w:rPr>
                      <w:b/>
                      <w:bCs/>
                      <w:szCs w:val="21"/>
                    </w:rPr>
                    <w:t>公式与计算</w:t>
                  </w:r>
                </w:p>
              </w:tc>
              <w:tc>
                <w:tcPr>
                  <w:tcW w:w="1417" w:type="dxa"/>
                  <w:vAlign w:val="center"/>
                </w:tcPr>
                <w:p w14:paraId="0766E054" w14:textId="17FC08E4" w:rsidR="009A0268" w:rsidRPr="00BC1062" w:rsidRDefault="009A0268" w:rsidP="009A0268">
                  <w:pPr>
                    <w:spacing w:line="400" w:lineRule="exact"/>
                    <w:jc w:val="center"/>
                    <w:rPr>
                      <w:szCs w:val="21"/>
                    </w:rPr>
                  </w:pPr>
                  <w:r w:rsidRPr="009A0268">
                    <w:rPr>
                      <w:b/>
                      <w:bCs/>
                      <w:szCs w:val="21"/>
                    </w:rPr>
                    <w:t>结果取值</w:t>
                  </w:r>
                </w:p>
              </w:tc>
            </w:tr>
            <w:tr w:rsidR="009A0268" w:rsidRPr="00BC1062" w14:paraId="06C8090B" w14:textId="77777777" w:rsidTr="005D6AC8">
              <w:tc>
                <w:tcPr>
                  <w:tcW w:w="1701" w:type="dxa"/>
                  <w:vAlign w:val="center"/>
                </w:tcPr>
                <w:p w14:paraId="0FF29539" w14:textId="77777777" w:rsidR="009A0268" w:rsidRPr="00BC1062" w:rsidRDefault="009A0268" w:rsidP="009A0268">
                  <w:pPr>
                    <w:spacing w:line="400" w:lineRule="exact"/>
                    <w:jc w:val="center"/>
                  </w:pPr>
                  <w:proofErr w:type="spellStart"/>
                  <w:r w:rsidRPr="00BC1062">
                    <w:rPr>
                      <w:szCs w:val="21"/>
                    </w:rPr>
                    <w:t>df</w:t>
                  </w:r>
                  <w:proofErr w:type="spellEnd"/>
                  <w:r w:rsidRPr="00BC1062">
                    <w:rPr>
                      <w:szCs w:val="21"/>
                    </w:rPr>
                    <w:t>、</w:t>
                  </w:r>
                  <w:r w:rsidRPr="00BC1062">
                    <w:rPr>
                      <w:szCs w:val="21"/>
                    </w:rPr>
                    <w:t>d1</w:t>
                  </w:r>
                  <w:r w:rsidRPr="00BC1062">
                    <w:rPr>
                      <w:szCs w:val="21"/>
                    </w:rPr>
                    <w:t>、</w:t>
                  </w:r>
                  <w:r w:rsidRPr="00BC1062">
                    <w:rPr>
                      <w:szCs w:val="21"/>
                    </w:rPr>
                    <w:t>d2</w:t>
                  </w:r>
                  <w:r w:rsidRPr="00BC1062">
                    <w:rPr>
                      <w:szCs w:val="21"/>
                    </w:rPr>
                    <w:t>至外箱壁距离</w:t>
                  </w:r>
                </w:p>
              </w:tc>
              <w:tc>
                <w:tcPr>
                  <w:tcW w:w="851" w:type="dxa"/>
                  <w:vAlign w:val="center"/>
                </w:tcPr>
                <w:p w14:paraId="68536D7E" w14:textId="77777777" w:rsidR="009A0268" w:rsidRPr="00BC1062" w:rsidRDefault="009A0268" w:rsidP="009A0268">
                  <w:pPr>
                    <w:spacing w:line="400" w:lineRule="exact"/>
                    <w:jc w:val="center"/>
                    <w:rPr>
                      <w:i/>
                      <w:iCs/>
                    </w:rPr>
                  </w:pPr>
                  <w:r w:rsidRPr="00BC1062">
                    <w:rPr>
                      <w:i/>
                      <w:iCs/>
                      <w:szCs w:val="21"/>
                    </w:rPr>
                    <w:t>C1</w:t>
                  </w:r>
                </w:p>
              </w:tc>
              <w:tc>
                <w:tcPr>
                  <w:tcW w:w="3402" w:type="dxa"/>
                  <w:vAlign w:val="center"/>
                </w:tcPr>
                <w:p w14:paraId="639C670B" w14:textId="77777777" w:rsidR="009A0268" w:rsidRPr="00BC1062" w:rsidRDefault="009A0268" w:rsidP="009A0268">
                  <w:pPr>
                    <w:spacing w:line="400" w:lineRule="exact"/>
                    <w:jc w:val="center"/>
                  </w:pPr>
                  <w:r w:rsidRPr="00BC1062">
                    <w:rPr>
                      <w:szCs w:val="21"/>
                    </w:rPr>
                    <w:t>根据螺栓直径查表</w:t>
                  </w:r>
                </w:p>
              </w:tc>
              <w:tc>
                <w:tcPr>
                  <w:tcW w:w="1417" w:type="dxa"/>
                  <w:vAlign w:val="center"/>
                </w:tcPr>
                <w:p w14:paraId="0229FCE6" w14:textId="77777777" w:rsidR="009A0268" w:rsidRPr="00BC1062" w:rsidRDefault="009A0268" w:rsidP="009A0268">
                  <w:pPr>
                    <w:spacing w:line="400" w:lineRule="exact"/>
                    <w:jc w:val="center"/>
                  </w:pPr>
                  <w:r w:rsidRPr="00BC1062">
                    <w:rPr>
                      <w:szCs w:val="21"/>
                    </w:rPr>
                    <w:t>取</w:t>
                  </w:r>
                  <w:r w:rsidRPr="00BC1062">
                    <w:rPr>
                      <w:szCs w:val="21"/>
                    </w:rPr>
                    <w:t>24</w:t>
                  </w:r>
                  <w:r w:rsidRPr="00BC1062">
                    <w:rPr>
                      <w:szCs w:val="21"/>
                    </w:rPr>
                    <w:t>、</w:t>
                  </w:r>
                  <w:r w:rsidRPr="00BC1062">
                    <w:rPr>
                      <w:szCs w:val="21"/>
                    </w:rPr>
                    <w:t>20</w:t>
                  </w:r>
                  <w:r w:rsidRPr="00BC1062">
                    <w:rPr>
                      <w:szCs w:val="21"/>
                    </w:rPr>
                    <w:t>、</w:t>
                  </w:r>
                  <w:r w:rsidRPr="00BC1062">
                    <w:rPr>
                      <w:szCs w:val="21"/>
                    </w:rPr>
                    <w:t>16</w:t>
                  </w:r>
                </w:p>
              </w:tc>
            </w:tr>
            <w:tr w:rsidR="009A0268" w:rsidRPr="00BC1062" w14:paraId="4B8C9F1E" w14:textId="77777777" w:rsidTr="005D6AC8">
              <w:tc>
                <w:tcPr>
                  <w:tcW w:w="1701" w:type="dxa"/>
                  <w:vAlign w:val="center"/>
                </w:tcPr>
                <w:p w14:paraId="2F119C8D" w14:textId="77777777" w:rsidR="009A0268" w:rsidRPr="00BC1062" w:rsidRDefault="009A0268" w:rsidP="009A0268">
                  <w:pPr>
                    <w:spacing w:line="400" w:lineRule="exact"/>
                    <w:jc w:val="center"/>
                  </w:pPr>
                  <w:proofErr w:type="spellStart"/>
                  <w:r w:rsidRPr="00BC1062">
                    <w:rPr>
                      <w:szCs w:val="21"/>
                    </w:rPr>
                    <w:t>df</w:t>
                  </w:r>
                  <w:proofErr w:type="spellEnd"/>
                  <w:r w:rsidRPr="00BC1062">
                    <w:rPr>
                      <w:szCs w:val="21"/>
                    </w:rPr>
                    <w:t>、</w:t>
                  </w:r>
                  <w:r w:rsidRPr="00BC1062">
                    <w:rPr>
                      <w:szCs w:val="21"/>
                    </w:rPr>
                    <w:t>d1</w:t>
                  </w:r>
                  <w:r w:rsidRPr="00BC1062">
                    <w:rPr>
                      <w:szCs w:val="21"/>
                    </w:rPr>
                    <w:t>、</w:t>
                  </w:r>
                  <w:r w:rsidRPr="00BC1062">
                    <w:rPr>
                      <w:szCs w:val="21"/>
                    </w:rPr>
                    <w:t>d2</w:t>
                  </w:r>
                  <w:r w:rsidRPr="00BC1062">
                    <w:rPr>
                      <w:szCs w:val="21"/>
                    </w:rPr>
                    <w:t>至凸缘边缘距离</w:t>
                  </w:r>
                </w:p>
              </w:tc>
              <w:tc>
                <w:tcPr>
                  <w:tcW w:w="851" w:type="dxa"/>
                  <w:vAlign w:val="center"/>
                </w:tcPr>
                <w:p w14:paraId="51AF99A6" w14:textId="77777777" w:rsidR="009A0268" w:rsidRPr="00BC1062" w:rsidRDefault="009A0268" w:rsidP="009A0268">
                  <w:pPr>
                    <w:spacing w:line="400" w:lineRule="exact"/>
                    <w:jc w:val="center"/>
                    <w:rPr>
                      <w:i/>
                      <w:iCs/>
                    </w:rPr>
                  </w:pPr>
                  <w:r w:rsidRPr="00BC1062">
                    <w:rPr>
                      <w:i/>
                      <w:iCs/>
                      <w:szCs w:val="21"/>
                    </w:rPr>
                    <w:t>C2</w:t>
                  </w:r>
                </w:p>
              </w:tc>
              <w:tc>
                <w:tcPr>
                  <w:tcW w:w="3402" w:type="dxa"/>
                  <w:vAlign w:val="center"/>
                </w:tcPr>
                <w:p w14:paraId="58A659A2" w14:textId="77777777" w:rsidR="009A0268" w:rsidRPr="00BC1062" w:rsidRDefault="009A0268" w:rsidP="009A0268">
                  <w:pPr>
                    <w:spacing w:line="400" w:lineRule="exact"/>
                    <w:jc w:val="center"/>
                  </w:pPr>
                  <w:r w:rsidRPr="00BC1062">
                    <w:rPr>
                      <w:szCs w:val="21"/>
                    </w:rPr>
                    <w:t>根据螺栓直径查表</w:t>
                  </w:r>
                </w:p>
              </w:tc>
              <w:tc>
                <w:tcPr>
                  <w:tcW w:w="1417" w:type="dxa"/>
                  <w:vAlign w:val="center"/>
                </w:tcPr>
                <w:p w14:paraId="00C97E03" w14:textId="77777777" w:rsidR="009A0268" w:rsidRPr="00BC1062" w:rsidRDefault="009A0268" w:rsidP="009A0268">
                  <w:pPr>
                    <w:spacing w:line="400" w:lineRule="exact"/>
                    <w:jc w:val="center"/>
                  </w:pPr>
                  <w:r w:rsidRPr="00BC1062">
                    <w:rPr>
                      <w:szCs w:val="21"/>
                    </w:rPr>
                    <w:t>取</w:t>
                  </w:r>
                  <w:r w:rsidRPr="00BC1062">
                    <w:rPr>
                      <w:szCs w:val="21"/>
                    </w:rPr>
                    <w:t>22</w:t>
                  </w:r>
                  <w:r w:rsidRPr="00BC1062">
                    <w:rPr>
                      <w:szCs w:val="21"/>
                    </w:rPr>
                    <w:t>、</w:t>
                  </w:r>
                  <w:r w:rsidRPr="00BC1062">
                    <w:rPr>
                      <w:szCs w:val="21"/>
                    </w:rPr>
                    <w:t>18</w:t>
                  </w:r>
                  <w:r w:rsidRPr="00BC1062">
                    <w:rPr>
                      <w:szCs w:val="21"/>
                    </w:rPr>
                    <w:t>、</w:t>
                  </w:r>
                  <w:r w:rsidRPr="00BC1062">
                    <w:rPr>
                      <w:szCs w:val="21"/>
                    </w:rPr>
                    <w:t>14</w:t>
                  </w:r>
                </w:p>
              </w:tc>
            </w:tr>
            <w:tr w:rsidR="009A0268" w:rsidRPr="00BC1062" w14:paraId="47211588" w14:textId="77777777" w:rsidTr="005D6AC8">
              <w:tc>
                <w:tcPr>
                  <w:tcW w:w="1701" w:type="dxa"/>
                  <w:vAlign w:val="center"/>
                </w:tcPr>
                <w:p w14:paraId="447C8BB6" w14:textId="77777777" w:rsidR="009A0268" w:rsidRPr="00BC1062" w:rsidRDefault="009A0268" w:rsidP="009A0268">
                  <w:pPr>
                    <w:spacing w:line="400" w:lineRule="exact"/>
                    <w:jc w:val="center"/>
                  </w:pPr>
                  <w:r w:rsidRPr="00BC1062">
                    <w:rPr>
                      <w:szCs w:val="21"/>
                    </w:rPr>
                    <w:t>轴承旁</w:t>
                  </w:r>
                  <w:proofErr w:type="gramStart"/>
                  <w:r w:rsidRPr="00BC1062">
                    <w:rPr>
                      <w:szCs w:val="21"/>
                    </w:rPr>
                    <w:t>凸</w:t>
                  </w:r>
                  <w:proofErr w:type="gramEnd"/>
                  <w:r w:rsidRPr="00BC1062">
                    <w:rPr>
                      <w:szCs w:val="21"/>
                    </w:rPr>
                    <w:t>台半径</w:t>
                  </w:r>
                </w:p>
              </w:tc>
              <w:tc>
                <w:tcPr>
                  <w:tcW w:w="851" w:type="dxa"/>
                  <w:vAlign w:val="center"/>
                </w:tcPr>
                <w:p w14:paraId="7908A206" w14:textId="77777777" w:rsidR="009A0268" w:rsidRPr="00BC1062" w:rsidRDefault="009A0268" w:rsidP="009A0268">
                  <w:pPr>
                    <w:spacing w:line="400" w:lineRule="exact"/>
                    <w:jc w:val="center"/>
                    <w:rPr>
                      <w:i/>
                      <w:iCs/>
                    </w:rPr>
                  </w:pPr>
                  <w:r w:rsidRPr="00BC1062">
                    <w:rPr>
                      <w:i/>
                      <w:iCs/>
                      <w:szCs w:val="21"/>
                    </w:rPr>
                    <w:t>R1</w:t>
                  </w:r>
                </w:p>
              </w:tc>
              <w:tc>
                <w:tcPr>
                  <w:tcW w:w="3402" w:type="dxa"/>
                  <w:vAlign w:val="center"/>
                </w:tcPr>
                <w:p w14:paraId="5B3CC95F" w14:textId="77777777" w:rsidR="009A0268" w:rsidRPr="00BC1062" w:rsidRDefault="009A0268" w:rsidP="009A0268">
                  <w:pPr>
                    <w:spacing w:line="400" w:lineRule="exact"/>
                    <w:jc w:val="center"/>
                    <w:rPr>
                      <w:i/>
                      <w:iCs/>
                    </w:rPr>
                  </w:pPr>
                  <w:r w:rsidRPr="00BC1062">
                    <w:rPr>
                      <w:i/>
                      <w:iCs/>
                      <w:szCs w:val="21"/>
                    </w:rPr>
                    <w:t>R1=C2</w:t>
                  </w:r>
                </w:p>
              </w:tc>
              <w:tc>
                <w:tcPr>
                  <w:tcW w:w="1417" w:type="dxa"/>
                  <w:vAlign w:val="center"/>
                </w:tcPr>
                <w:p w14:paraId="460631D4" w14:textId="77777777" w:rsidR="009A0268" w:rsidRPr="00BC1062" w:rsidRDefault="009A0268" w:rsidP="009A0268">
                  <w:pPr>
                    <w:spacing w:line="400" w:lineRule="exact"/>
                    <w:jc w:val="center"/>
                  </w:pPr>
                  <w:r w:rsidRPr="00BC1062">
                    <w:rPr>
                      <w:szCs w:val="21"/>
                    </w:rPr>
                    <w:t>取</w:t>
                  </w:r>
                  <w:r w:rsidRPr="00BC1062">
                    <w:rPr>
                      <w:szCs w:val="21"/>
                    </w:rPr>
                    <w:t>18</w:t>
                  </w:r>
                </w:p>
              </w:tc>
            </w:tr>
            <w:tr w:rsidR="009A0268" w:rsidRPr="00BC1062" w14:paraId="5456FAB7" w14:textId="77777777" w:rsidTr="005D6AC8">
              <w:tc>
                <w:tcPr>
                  <w:tcW w:w="1701" w:type="dxa"/>
                  <w:vAlign w:val="center"/>
                </w:tcPr>
                <w:p w14:paraId="377B8FBD" w14:textId="77777777" w:rsidR="009A0268" w:rsidRPr="00BC1062" w:rsidRDefault="009A0268" w:rsidP="009A0268">
                  <w:pPr>
                    <w:spacing w:line="400" w:lineRule="exact"/>
                    <w:jc w:val="center"/>
                  </w:pPr>
                  <w:proofErr w:type="gramStart"/>
                  <w:r w:rsidRPr="00BC1062">
                    <w:rPr>
                      <w:szCs w:val="21"/>
                    </w:rPr>
                    <w:t>凸</w:t>
                  </w:r>
                  <w:proofErr w:type="gramEnd"/>
                  <w:r w:rsidRPr="00BC1062">
                    <w:rPr>
                      <w:szCs w:val="21"/>
                    </w:rPr>
                    <w:t>台高度</w:t>
                  </w:r>
                </w:p>
              </w:tc>
              <w:tc>
                <w:tcPr>
                  <w:tcW w:w="851" w:type="dxa"/>
                  <w:vAlign w:val="center"/>
                </w:tcPr>
                <w:p w14:paraId="1A461144" w14:textId="77777777" w:rsidR="009A0268" w:rsidRPr="00BC1062" w:rsidRDefault="009A0268" w:rsidP="009A0268">
                  <w:pPr>
                    <w:spacing w:line="400" w:lineRule="exact"/>
                    <w:jc w:val="center"/>
                    <w:rPr>
                      <w:i/>
                      <w:iCs/>
                    </w:rPr>
                  </w:pPr>
                  <w:r w:rsidRPr="00BC1062">
                    <w:rPr>
                      <w:i/>
                      <w:iCs/>
                      <w:szCs w:val="21"/>
                    </w:rPr>
                    <w:t>h</w:t>
                  </w:r>
                </w:p>
              </w:tc>
              <w:tc>
                <w:tcPr>
                  <w:tcW w:w="3402" w:type="dxa"/>
                  <w:vAlign w:val="center"/>
                </w:tcPr>
                <w:p w14:paraId="0D111BBF" w14:textId="77777777" w:rsidR="009A0268" w:rsidRPr="00BC1062" w:rsidRDefault="009A0268" w:rsidP="009A0268">
                  <w:pPr>
                    <w:spacing w:line="400" w:lineRule="exact"/>
                    <w:jc w:val="center"/>
                  </w:pPr>
                  <w:r w:rsidRPr="00BC1062">
                    <w:rPr>
                      <w:szCs w:val="21"/>
                    </w:rPr>
                    <w:t>根据</w:t>
                  </w:r>
                  <w:proofErr w:type="gramStart"/>
                  <w:r w:rsidRPr="00BC1062">
                    <w:rPr>
                      <w:szCs w:val="21"/>
                    </w:rPr>
                    <w:t>低速级</w:t>
                  </w:r>
                  <w:proofErr w:type="gramEnd"/>
                  <w:r w:rsidRPr="00BC1062">
                    <w:rPr>
                      <w:szCs w:val="21"/>
                    </w:rPr>
                    <w:t>轴承座外径确定，以便于扳手操作为准</w:t>
                  </w:r>
                </w:p>
              </w:tc>
              <w:tc>
                <w:tcPr>
                  <w:tcW w:w="1417" w:type="dxa"/>
                  <w:vAlign w:val="center"/>
                </w:tcPr>
                <w:p w14:paraId="64623125" w14:textId="77777777" w:rsidR="009A0268" w:rsidRPr="00BC1062" w:rsidRDefault="009A0268" w:rsidP="009A0268">
                  <w:pPr>
                    <w:spacing w:line="400" w:lineRule="exact"/>
                    <w:jc w:val="center"/>
                  </w:pPr>
                  <w:r w:rsidRPr="00BC1062">
                    <w:rPr>
                      <w:szCs w:val="21"/>
                    </w:rPr>
                    <w:t>45.83mm</w:t>
                  </w:r>
                </w:p>
              </w:tc>
            </w:tr>
            <w:tr w:rsidR="009A0268" w:rsidRPr="00BC1062" w14:paraId="68794DC5" w14:textId="77777777" w:rsidTr="005D6AC8">
              <w:tc>
                <w:tcPr>
                  <w:tcW w:w="1701" w:type="dxa"/>
                  <w:vAlign w:val="center"/>
                </w:tcPr>
                <w:p w14:paraId="0EE0AE18" w14:textId="77777777" w:rsidR="009A0268" w:rsidRPr="00BC1062" w:rsidRDefault="009A0268" w:rsidP="009A0268">
                  <w:pPr>
                    <w:spacing w:line="400" w:lineRule="exact"/>
                    <w:jc w:val="center"/>
                  </w:pPr>
                  <w:r w:rsidRPr="00BC1062">
                    <w:rPr>
                      <w:szCs w:val="21"/>
                    </w:rPr>
                    <w:t>外箱壁至轴承座端面距离</w:t>
                  </w:r>
                </w:p>
              </w:tc>
              <w:tc>
                <w:tcPr>
                  <w:tcW w:w="851" w:type="dxa"/>
                  <w:vAlign w:val="center"/>
                </w:tcPr>
                <w:p w14:paraId="5C837648" w14:textId="77777777" w:rsidR="009A0268" w:rsidRPr="00BC1062" w:rsidRDefault="009A0268" w:rsidP="009A0268">
                  <w:pPr>
                    <w:spacing w:line="400" w:lineRule="exact"/>
                    <w:jc w:val="center"/>
                    <w:rPr>
                      <w:i/>
                      <w:iCs/>
                    </w:rPr>
                  </w:pPr>
                  <w:r w:rsidRPr="00BC1062">
                    <w:rPr>
                      <w:i/>
                      <w:iCs/>
                      <w:szCs w:val="21"/>
                    </w:rPr>
                    <w:t>l1</w:t>
                  </w:r>
                </w:p>
              </w:tc>
              <w:tc>
                <w:tcPr>
                  <w:tcW w:w="3402" w:type="dxa"/>
                  <w:vAlign w:val="center"/>
                </w:tcPr>
                <w:p w14:paraId="47721D30" w14:textId="77777777" w:rsidR="009A0268" w:rsidRPr="00BC1062" w:rsidRDefault="009A0268" w:rsidP="009A0268">
                  <w:pPr>
                    <w:spacing w:line="400" w:lineRule="exact"/>
                    <w:jc w:val="center"/>
                    <w:rPr>
                      <w:i/>
                      <w:iCs/>
                      <w:szCs w:val="21"/>
                    </w:rPr>
                  </w:pPr>
                  <m:oMathPara>
                    <m:oMath>
                      <m:r>
                        <w:rPr>
                          <w:rFonts w:ascii="Cambria Math" w:eastAsia="Cambria Math" w:hAnsi="Cambria Math"/>
                          <w:szCs w:val="21"/>
                        </w:rPr>
                        <m:t>C1+C2+5</m:t>
                      </m:r>
                      <m:r>
                        <w:rPr>
                          <w:rFonts w:ascii="Cambria Math" w:hAnsi="Cambria Math"/>
                          <w:szCs w:val="21"/>
                        </w:rPr>
                        <m:t>～</m:t>
                      </m:r>
                      <m:r>
                        <w:rPr>
                          <w:rFonts w:ascii="Cambria Math" w:eastAsia="Cambria Math" w:hAnsi="Cambria Math"/>
                          <w:szCs w:val="21"/>
                        </w:rPr>
                        <m:t>10</m:t>
                      </m:r>
                    </m:oMath>
                  </m:oMathPara>
                </w:p>
                <w:p w14:paraId="3A5D7E66" w14:textId="23D1ECB2" w:rsidR="009A0268" w:rsidRPr="00BC1062" w:rsidRDefault="009A0268" w:rsidP="009A0268">
                  <w:pPr>
                    <w:spacing w:line="400" w:lineRule="exact"/>
                    <w:jc w:val="center"/>
                    <w:rPr>
                      <w:i/>
                      <w:iCs/>
                      <w:szCs w:val="21"/>
                    </w:rPr>
                  </w:pPr>
                  <m:oMathPara>
                    <m:oMath>
                      <m:r>
                        <w:rPr>
                          <w:rFonts w:ascii="Cambria Math" w:eastAsia="Cambria Math" w:hAnsi="Cambria Math"/>
                          <w:szCs w:val="21"/>
                        </w:rPr>
                        <m:t>=20+18+5</m:t>
                      </m:r>
                      <m:r>
                        <w:rPr>
                          <w:rFonts w:ascii="Cambria Math" w:hAnsi="Cambria Math"/>
                          <w:szCs w:val="21"/>
                        </w:rPr>
                        <m:t>～</m:t>
                      </m:r>
                      <m:r>
                        <w:rPr>
                          <w:rFonts w:ascii="Cambria Math" w:eastAsia="Cambria Math" w:hAnsi="Cambria Math"/>
                          <w:szCs w:val="21"/>
                        </w:rPr>
                        <m:t>10=43</m:t>
                      </m:r>
                      <m:r>
                        <w:rPr>
                          <w:rFonts w:ascii="Cambria Math" w:hAnsi="Cambria Math"/>
                          <w:szCs w:val="21"/>
                        </w:rPr>
                        <m:t>～</m:t>
                      </m:r>
                      <m:r>
                        <w:rPr>
                          <w:rFonts w:ascii="Cambria Math" w:eastAsia="Cambria Math" w:hAnsi="Cambria Math"/>
                          <w:szCs w:val="21"/>
                        </w:rPr>
                        <m:t>48</m:t>
                      </m:r>
                    </m:oMath>
                  </m:oMathPara>
                </w:p>
              </w:tc>
              <w:tc>
                <w:tcPr>
                  <w:tcW w:w="1417" w:type="dxa"/>
                  <w:vAlign w:val="center"/>
                </w:tcPr>
                <w:p w14:paraId="2FC6EB84" w14:textId="77777777" w:rsidR="009A0268" w:rsidRPr="00BC1062" w:rsidRDefault="009A0268" w:rsidP="009A0268">
                  <w:pPr>
                    <w:spacing w:line="400" w:lineRule="exact"/>
                    <w:jc w:val="center"/>
                  </w:pPr>
                  <w:r w:rsidRPr="00BC1062">
                    <w:rPr>
                      <w:szCs w:val="21"/>
                    </w:rPr>
                    <w:t>取</w:t>
                  </w:r>
                  <w:r w:rsidRPr="00BC1062">
                    <w:rPr>
                      <w:szCs w:val="21"/>
                    </w:rPr>
                    <w:t>43mm</w:t>
                  </w:r>
                </w:p>
              </w:tc>
            </w:tr>
            <w:tr w:rsidR="009A0268" w:rsidRPr="00BC1062" w14:paraId="4D328E1F" w14:textId="77777777" w:rsidTr="005D6AC8">
              <w:tc>
                <w:tcPr>
                  <w:tcW w:w="1701" w:type="dxa"/>
                  <w:vAlign w:val="center"/>
                </w:tcPr>
                <w:p w14:paraId="026DF3DA" w14:textId="77777777" w:rsidR="009A0268" w:rsidRPr="00BC1062" w:rsidRDefault="009A0268" w:rsidP="009A0268">
                  <w:pPr>
                    <w:spacing w:line="400" w:lineRule="exact"/>
                    <w:jc w:val="center"/>
                  </w:pPr>
                  <w:r w:rsidRPr="00BC1062">
                    <w:rPr>
                      <w:szCs w:val="21"/>
                    </w:rPr>
                    <w:t>大齿轮顶圆与内箱壁距离</w:t>
                  </w:r>
                </w:p>
              </w:tc>
              <w:tc>
                <w:tcPr>
                  <w:tcW w:w="851" w:type="dxa"/>
                  <w:vAlign w:val="center"/>
                </w:tcPr>
                <w:p w14:paraId="4F30A72B" w14:textId="77777777" w:rsidR="009A0268" w:rsidRPr="00BC1062" w:rsidRDefault="009A0268" w:rsidP="009A0268">
                  <w:pPr>
                    <w:spacing w:line="400" w:lineRule="exact"/>
                    <w:jc w:val="center"/>
                    <w:rPr>
                      <w:i/>
                      <w:iCs/>
                    </w:rPr>
                  </w:pPr>
                  <w:r w:rsidRPr="00BC1062">
                    <w:rPr>
                      <w:i/>
                      <w:iCs/>
                      <w:szCs w:val="21"/>
                    </w:rPr>
                    <w:t>∆3</w:t>
                  </w:r>
                </w:p>
              </w:tc>
              <w:tc>
                <w:tcPr>
                  <w:tcW w:w="3402" w:type="dxa"/>
                  <w:vAlign w:val="center"/>
                </w:tcPr>
                <w:p w14:paraId="188A0693" w14:textId="6CC58FC6" w:rsidR="009A0268" w:rsidRPr="00BC1062" w:rsidRDefault="009A0268" w:rsidP="009A0268">
                  <w:pPr>
                    <w:spacing w:line="400" w:lineRule="exact"/>
                    <w:jc w:val="center"/>
                    <w:rPr>
                      <w:i/>
                      <w:iCs/>
                      <w:szCs w:val="21"/>
                    </w:rPr>
                  </w:pPr>
                  <m:oMathPara>
                    <m:oMath>
                      <m:r>
                        <w:rPr>
                          <w:rFonts w:ascii="Cambria Math" w:eastAsia="Cambria Math" w:hAnsi="Cambria Math"/>
                          <w:szCs w:val="21"/>
                        </w:rPr>
                        <m:t>&gt;1.2δ=1.2×8=10</m:t>
                      </m:r>
                    </m:oMath>
                  </m:oMathPara>
                </w:p>
              </w:tc>
              <w:tc>
                <w:tcPr>
                  <w:tcW w:w="1417" w:type="dxa"/>
                  <w:vAlign w:val="center"/>
                </w:tcPr>
                <w:p w14:paraId="022AF9BE" w14:textId="77777777" w:rsidR="009A0268" w:rsidRPr="00BC1062" w:rsidRDefault="009A0268" w:rsidP="009A0268">
                  <w:pPr>
                    <w:spacing w:line="400" w:lineRule="exact"/>
                    <w:jc w:val="center"/>
                  </w:pPr>
                  <w:r w:rsidRPr="00BC1062">
                    <w:rPr>
                      <w:szCs w:val="21"/>
                    </w:rPr>
                    <w:t>取</w:t>
                  </w:r>
                  <w:r w:rsidRPr="00BC1062">
                    <w:rPr>
                      <w:szCs w:val="21"/>
                    </w:rPr>
                    <w:t>10mm</w:t>
                  </w:r>
                </w:p>
              </w:tc>
            </w:tr>
            <w:tr w:rsidR="009A0268" w:rsidRPr="00BC1062" w14:paraId="6E3730CD" w14:textId="77777777" w:rsidTr="005D6AC8">
              <w:tc>
                <w:tcPr>
                  <w:tcW w:w="1701" w:type="dxa"/>
                  <w:vAlign w:val="center"/>
                </w:tcPr>
                <w:p w14:paraId="483593EF" w14:textId="77777777" w:rsidR="009A0268" w:rsidRPr="00BC1062" w:rsidRDefault="009A0268" w:rsidP="009A0268">
                  <w:pPr>
                    <w:spacing w:line="400" w:lineRule="exact"/>
                    <w:jc w:val="center"/>
                  </w:pPr>
                  <w:r w:rsidRPr="00BC1062">
                    <w:rPr>
                      <w:szCs w:val="21"/>
                    </w:rPr>
                    <w:t>小齿轮端面与内箱壁距离</w:t>
                  </w:r>
                </w:p>
              </w:tc>
              <w:tc>
                <w:tcPr>
                  <w:tcW w:w="851" w:type="dxa"/>
                  <w:vAlign w:val="center"/>
                </w:tcPr>
                <w:p w14:paraId="4A79249F" w14:textId="77777777" w:rsidR="009A0268" w:rsidRPr="00BC1062" w:rsidRDefault="009A0268" w:rsidP="009A0268">
                  <w:pPr>
                    <w:spacing w:line="400" w:lineRule="exact"/>
                    <w:jc w:val="center"/>
                    <w:rPr>
                      <w:i/>
                      <w:iCs/>
                    </w:rPr>
                  </w:pPr>
                  <w:r w:rsidRPr="00BC1062">
                    <w:rPr>
                      <w:i/>
                      <w:iCs/>
                      <w:szCs w:val="21"/>
                    </w:rPr>
                    <w:t>∆1</w:t>
                  </w:r>
                </w:p>
              </w:tc>
              <w:tc>
                <w:tcPr>
                  <w:tcW w:w="3402" w:type="dxa"/>
                  <w:vAlign w:val="center"/>
                </w:tcPr>
                <w:p w14:paraId="247EB7B6" w14:textId="207C931E" w:rsidR="009A0268" w:rsidRPr="00BC1062" w:rsidRDefault="009A0268" w:rsidP="009A0268">
                  <w:pPr>
                    <w:spacing w:line="400" w:lineRule="exact"/>
                    <w:jc w:val="center"/>
                    <w:rPr>
                      <w:i/>
                      <w:iCs/>
                      <w:szCs w:val="21"/>
                    </w:rPr>
                  </w:pPr>
                  <m:oMathPara>
                    <m:oMath>
                      <m:r>
                        <w:rPr>
                          <w:rFonts w:ascii="Cambria Math" w:eastAsia="Cambria Math" w:hAnsi="Cambria Math"/>
                          <w:szCs w:val="21"/>
                        </w:rPr>
                        <m:t>&gt;δ=8</m:t>
                      </m:r>
                    </m:oMath>
                  </m:oMathPara>
                </w:p>
              </w:tc>
              <w:tc>
                <w:tcPr>
                  <w:tcW w:w="1417" w:type="dxa"/>
                  <w:vAlign w:val="center"/>
                </w:tcPr>
                <w:p w14:paraId="2C5A93B1" w14:textId="77777777" w:rsidR="009A0268" w:rsidRPr="00BC1062" w:rsidRDefault="009A0268" w:rsidP="009A0268">
                  <w:pPr>
                    <w:spacing w:line="400" w:lineRule="exact"/>
                    <w:jc w:val="center"/>
                  </w:pPr>
                  <w:r w:rsidRPr="00BC1062">
                    <w:rPr>
                      <w:szCs w:val="21"/>
                    </w:rPr>
                    <w:t>取</w:t>
                  </w:r>
                  <w:r w:rsidRPr="00BC1062">
                    <w:rPr>
                      <w:szCs w:val="21"/>
                    </w:rPr>
                    <w:t>10mm</w:t>
                  </w:r>
                </w:p>
              </w:tc>
            </w:tr>
            <w:tr w:rsidR="009A0268" w:rsidRPr="00BC1062" w14:paraId="0B4632D4" w14:textId="77777777" w:rsidTr="005D6AC8">
              <w:tc>
                <w:tcPr>
                  <w:tcW w:w="1701" w:type="dxa"/>
                  <w:vAlign w:val="center"/>
                </w:tcPr>
                <w:p w14:paraId="2A7BF8D8" w14:textId="77777777" w:rsidR="009A0268" w:rsidRPr="00BC1062" w:rsidRDefault="009A0268" w:rsidP="009A0268">
                  <w:pPr>
                    <w:spacing w:line="400" w:lineRule="exact"/>
                    <w:jc w:val="center"/>
                  </w:pPr>
                  <w:r w:rsidRPr="00BC1062">
                    <w:rPr>
                      <w:szCs w:val="21"/>
                    </w:rPr>
                    <w:t>轴承端面至箱体内壁的距离</w:t>
                  </w:r>
                </w:p>
              </w:tc>
              <w:tc>
                <w:tcPr>
                  <w:tcW w:w="851" w:type="dxa"/>
                  <w:vAlign w:val="center"/>
                </w:tcPr>
                <w:p w14:paraId="710646B7" w14:textId="77777777" w:rsidR="009A0268" w:rsidRPr="00BC1062" w:rsidRDefault="009A0268" w:rsidP="009A0268">
                  <w:pPr>
                    <w:spacing w:line="400" w:lineRule="exact"/>
                    <w:jc w:val="center"/>
                    <w:rPr>
                      <w:i/>
                      <w:iCs/>
                    </w:rPr>
                  </w:pPr>
                  <w:r w:rsidRPr="00BC1062">
                    <w:rPr>
                      <w:i/>
                      <w:iCs/>
                      <w:szCs w:val="21"/>
                    </w:rPr>
                    <w:t>∆</w:t>
                  </w:r>
                </w:p>
              </w:tc>
              <w:tc>
                <w:tcPr>
                  <w:tcW w:w="3402" w:type="dxa"/>
                  <w:vAlign w:val="center"/>
                </w:tcPr>
                <w:p w14:paraId="18D3C8ED" w14:textId="77777777" w:rsidR="009A0268" w:rsidRPr="00BC1062" w:rsidRDefault="009A0268" w:rsidP="009A0268">
                  <w:pPr>
                    <w:spacing w:line="400" w:lineRule="exact"/>
                    <w:jc w:val="center"/>
                  </w:pPr>
                  <w:r w:rsidRPr="00BC1062">
                    <w:rPr>
                      <w:szCs w:val="21"/>
                    </w:rPr>
                    <w:t>10~12</w:t>
                  </w:r>
                </w:p>
              </w:tc>
              <w:tc>
                <w:tcPr>
                  <w:tcW w:w="1417" w:type="dxa"/>
                  <w:vAlign w:val="center"/>
                </w:tcPr>
                <w:p w14:paraId="0FCFFC0D" w14:textId="77777777" w:rsidR="009A0268" w:rsidRPr="00BC1062" w:rsidRDefault="009A0268" w:rsidP="009A0268">
                  <w:pPr>
                    <w:spacing w:line="400" w:lineRule="exact"/>
                    <w:jc w:val="center"/>
                  </w:pPr>
                  <w:r w:rsidRPr="00BC1062">
                    <w:rPr>
                      <w:szCs w:val="21"/>
                    </w:rPr>
                    <w:t>取</w:t>
                  </w:r>
                  <w:r w:rsidRPr="00BC1062">
                    <w:rPr>
                      <w:szCs w:val="21"/>
                    </w:rPr>
                    <w:t>10mm</w:t>
                  </w:r>
                </w:p>
              </w:tc>
            </w:tr>
            <w:tr w:rsidR="009A0268" w:rsidRPr="00BC1062" w14:paraId="0E977387" w14:textId="77777777" w:rsidTr="005D6AC8">
              <w:tc>
                <w:tcPr>
                  <w:tcW w:w="1701" w:type="dxa"/>
                  <w:vAlign w:val="center"/>
                </w:tcPr>
                <w:p w14:paraId="164CCCBF" w14:textId="77777777" w:rsidR="009A0268" w:rsidRPr="00BC1062" w:rsidRDefault="009A0268" w:rsidP="009A0268">
                  <w:pPr>
                    <w:spacing w:line="400" w:lineRule="exact"/>
                    <w:jc w:val="center"/>
                  </w:pPr>
                  <w:r w:rsidRPr="00BC1062">
                    <w:rPr>
                      <w:szCs w:val="21"/>
                    </w:rPr>
                    <w:t>箱盖、箱</w:t>
                  </w:r>
                  <w:proofErr w:type="gramStart"/>
                  <w:r w:rsidRPr="00BC1062">
                    <w:rPr>
                      <w:szCs w:val="21"/>
                    </w:rPr>
                    <w:t>座肋厚</w:t>
                  </w:r>
                  <w:proofErr w:type="gramEnd"/>
                </w:p>
              </w:tc>
              <w:tc>
                <w:tcPr>
                  <w:tcW w:w="851" w:type="dxa"/>
                  <w:vAlign w:val="center"/>
                </w:tcPr>
                <w:p w14:paraId="1B577E86" w14:textId="77777777" w:rsidR="009A0268" w:rsidRPr="00BC1062" w:rsidRDefault="009A0268" w:rsidP="009A0268">
                  <w:pPr>
                    <w:spacing w:line="400" w:lineRule="exact"/>
                    <w:jc w:val="center"/>
                    <w:rPr>
                      <w:i/>
                      <w:iCs/>
                    </w:rPr>
                  </w:pPr>
                  <w:r w:rsidRPr="00BC1062">
                    <w:rPr>
                      <w:i/>
                      <w:iCs/>
                      <w:szCs w:val="21"/>
                    </w:rPr>
                    <w:t>m1</w:t>
                  </w:r>
                  <w:r w:rsidRPr="00BC1062">
                    <w:rPr>
                      <w:i/>
                      <w:iCs/>
                      <w:szCs w:val="21"/>
                    </w:rPr>
                    <w:t>、</w:t>
                  </w:r>
                  <w:r w:rsidRPr="00BC1062">
                    <w:rPr>
                      <w:i/>
                      <w:iCs/>
                      <w:szCs w:val="21"/>
                    </w:rPr>
                    <w:t>m</w:t>
                  </w:r>
                </w:p>
              </w:tc>
              <w:tc>
                <w:tcPr>
                  <w:tcW w:w="3402" w:type="dxa"/>
                  <w:vAlign w:val="center"/>
                </w:tcPr>
                <w:p w14:paraId="069DAAEF" w14:textId="0E927FC1" w:rsidR="009A0268" w:rsidRPr="00BC1062" w:rsidRDefault="009A0268" w:rsidP="009A0268">
                  <w:pPr>
                    <w:spacing w:line="400" w:lineRule="exact"/>
                    <w:jc w:val="center"/>
                    <w:rPr>
                      <w:i/>
                      <w:iCs/>
                      <w:szCs w:val="21"/>
                    </w:rPr>
                  </w:pPr>
                  <m:oMathPara>
                    <m:oMath>
                      <m:r>
                        <w:rPr>
                          <w:rFonts w:ascii="Cambria Math" w:eastAsia="Cambria Math" w:hAnsi="Cambria Math"/>
                          <w:szCs w:val="21"/>
                        </w:rPr>
                        <m:t>≈</m:t>
                      </m:r>
                      <m:sSub>
                        <m:sSubPr>
                          <m:ctrlPr>
                            <w:rPr>
                              <w:rFonts w:ascii="Cambria Math" w:hAnsi="Cambria Math"/>
                              <w:i/>
                              <w:iCs/>
                            </w:rPr>
                          </m:ctrlPr>
                        </m:sSubPr>
                        <m:e>
                          <m:r>
                            <w:rPr>
                              <w:rFonts w:ascii="Cambria Math" w:eastAsia="Cambria Math" w:hAnsi="Cambria Math"/>
                              <w:szCs w:val="21"/>
                            </w:rPr>
                            <m:t>0.85δ</m:t>
                          </m:r>
                        </m:e>
                        <m:sub>
                          <m:r>
                            <w:rPr>
                              <w:rFonts w:ascii="Cambria Math" w:eastAsia="Cambria Math" w:hAnsi="Cambria Math"/>
                              <w:szCs w:val="21"/>
                            </w:rPr>
                            <m:t>1</m:t>
                          </m:r>
                        </m:sub>
                      </m:sSub>
                      <m:r>
                        <w:rPr>
                          <w:rFonts w:ascii="Cambria Math" w:eastAsia="Cambria Math" w:hAnsi="Cambria Math"/>
                          <w:szCs w:val="21"/>
                        </w:rPr>
                        <m:t>=0.85×8</m:t>
                      </m:r>
                    </m:oMath>
                  </m:oMathPara>
                </w:p>
              </w:tc>
              <w:tc>
                <w:tcPr>
                  <w:tcW w:w="1417" w:type="dxa"/>
                  <w:vAlign w:val="center"/>
                </w:tcPr>
                <w:p w14:paraId="69B3348A" w14:textId="77777777" w:rsidR="009A0268" w:rsidRPr="00BC1062" w:rsidRDefault="009A0268" w:rsidP="009A0268">
                  <w:pPr>
                    <w:spacing w:line="400" w:lineRule="exact"/>
                    <w:jc w:val="center"/>
                  </w:pPr>
                  <w:r w:rsidRPr="00BC1062">
                    <w:rPr>
                      <w:szCs w:val="21"/>
                    </w:rPr>
                    <w:t>取</w:t>
                  </w:r>
                  <w:r w:rsidRPr="00BC1062">
                    <w:rPr>
                      <w:szCs w:val="21"/>
                    </w:rPr>
                    <w:t>7mm</w:t>
                  </w:r>
                </w:p>
              </w:tc>
            </w:tr>
            <w:tr w:rsidR="009A0268" w:rsidRPr="00BC1062" w14:paraId="6B721E87" w14:textId="77777777" w:rsidTr="005D6AC8">
              <w:tc>
                <w:tcPr>
                  <w:tcW w:w="1701" w:type="dxa"/>
                  <w:vAlign w:val="center"/>
                </w:tcPr>
                <w:p w14:paraId="0BC0903F" w14:textId="77777777" w:rsidR="009A0268" w:rsidRPr="00BC1062" w:rsidRDefault="009A0268" w:rsidP="009A0268">
                  <w:pPr>
                    <w:spacing w:line="400" w:lineRule="exact"/>
                    <w:jc w:val="center"/>
                  </w:pPr>
                  <w:r w:rsidRPr="00BC1062">
                    <w:rPr>
                      <w:szCs w:val="21"/>
                    </w:rPr>
                    <w:t>高速轴承端盖外径</w:t>
                  </w:r>
                </w:p>
              </w:tc>
              <w:tc>
                <w:tcPr>
                  <w:tcW w:w="851" w:type="dxa"/>
                  <w:vAlign w:val="center"/>
                </w:tcPr>
                <w:p w14:paraId="756A830C" w14:textId="77777777" w:rsidR="009A0268" w:rsidRPr="00BC1062" w:rsidRDefault="009A0268" w:rsidP="009A0268">
                  <w:pPr>
                    <w:spacing w:line="400" w:lineRule="exact"/>
                    <w:jc w:val="center"/>
                    <w:rPr>
                      <w:i/>
                      <w:iCs/>
                    </w:rPr>
                  </w:pPr>
                  <w:r w:rsidRPr="00BC1062">
                    <w:rPr>
                      <w:i/>
                      <w:iCs/>
                      <w:szCs w:val="21"/>
                    </w:rPr>
                    <w:t>D1</w:t>
                  </w:r>
                </w:p>
              </w:tc>
              <w:tc>
                <w:tcPr>
                  <w:tcW w:w="3402" w:type="dxa"/>
                  <w:vAlign w:val="center"/>
                </w:tcPr>
                <w:p w14:paraId="4B14CC40" w14:textId="77777777" w:rsidR="009A0268" w:rsidRPr="00BC1062" w:rsidRDefault="009A0268" w:rsidP="009A0268">
                  <w:pPr>
                    <w:spacing w:line="400" w:lineRule="exact"/>
                    <w:jc w:val="center"/>
                    <w:rPr>
                      <w:i/>
                      <w:iCs/>
                      <w:szCs w:val="21"/>
                    </w:rPr>
                  </w:pPr>
                  <w:r w:rsidRPr="00BC1062">
                    <w:rPr>
                      <w:i/>
                      <w:iCs/>
                      <w:szCs w:val="21"/>
                    </w:rPr>
                    <w:t>D0=D+2.5d3</w:t>
                  </w:r>
                  <w:r w:rsidRPr="00BC1062">
                    <w:rPr>
                      <w:i/>
                      <w:iCs/>
                      <w:szCs w:val="21"/>
                    </w:rPr>
                    <w:t>，</w:t>
                  </w:r>
                  <w:r w:rsidRPr="00BC1062">
                    <w:rPr>
                      <w:i/>
                      <w:iCs/>
                      <w:szCs w:val="21"/>
                    </w:rPr>
                    <w:t>D2=D0+2.5d3</w:t>
                  </w:r>
                  <w:r w:rsidRPr="00BC1062">
                    <w:rPr>
                      <w:i/>
                      <w:iCs/>
                      <w:szCs w:val="21"/>
                    </w:rPr>
                    <w:t>，</w:t>
                  </w:r>
                </w:p>
                <w:p w14:paraId="12324C1D" w14:textId="6B58DCA0" w:rsidR="009A0268" w:rsidRPr="00BC1062" w:rsidRDefault="009A0268" w:rsidP="009A0268">
                  <w:pPr>
                    <w:spacing w:line="400" w:lineRule="exact"/>
                    <w:jc w:val="center"/>
                    <w:rPr>
                      <w:i/>
                      <w:iCs/>
                    </w:rPr>
                  </w:pPr>
                  <w:r w:rsidRPr="00BC1062">
                    <w:rPr>
                      <w:i/>
                      <w:iCs/>
                      <w:szCs w:val="21"/>
                    </w:rPr>
                    <w:t>D--</w:t>
                  </w:r>
                  <w:r w:rsidRPr="00BC1062">
                    <w:rPr>
                      <w:szCs w:val="21"/>
                    </w:rPr>
                    <w:t>轴承外径</w:t>
                  </w:r>
                </w:p>
              </w:tc>
              <w:tc>
                <w:tcPr>
                  <w:tcW w:w="1417" w:type="dxa"/>
                  <w:vAlign w:val="center"/>
                </w:tcPr>
                <w:p w14:paraId="2E9EA59D" w14:textId="77777777" w:rsidR="009A0268" w:rsidRPr="00BC1062" w:rsidRDefault="009A0268" w:rsidP="009A0268">
                  <w:pPr>
                    <w:spacing w:line="400" w:lineRule="exact"/>
                    <w:jc w:val="center"/>
                  </w:pPr>
                  <w:r w:rsidRPr="00BC1062">
                    <w:rPr>
                      <w:szCs w:val="21"/>
                    </w:rPr>
                    <w:t>102mm</w:t>
                  </w:r>
                </w:p>
              </w:tc>
            </w:tr>
            <w:tr w:rsidR="009A0268" w:rsidRPr="00BC1062" w14:paraId="635CA30C" w14:textId="77777777" w:rsidTr="005D6AC8">
              <w:tc>
                <w:tcPr>
                  <w:tcW w:w="1701" w:type="dxa"/>
                  <w:vAlign w:val="center"/>
                </w:tcPr>
                <w:p w14:paraId="32E071BB" w14:textId="77777777" w:rsidR="009A0268" w:rsidRPr="00BC1062" w:rsidRDefault="009A0268" w:rsidP="009A0268">
                  <w:pPr>
                    <w:spacing w:line="400" w:lineRule="exact"/>
                    <w:jc w:val="center"/>
                  </w:pPr>
                  <w:r w:rsidRPr="00BC1062">
                    <w:rPr>
                      <w:szCs w:val="21"/>
                    </w:rPr>
                    <w:t>低速轴承端盖外径</w:t>
                  </w:r>
                </w:p>
              </w:tc>
              <w:tc>
                <w:tcPr>
                  <w:tcW w:w="851" w:type="dxa"/>
                  <w:vAlign w:val="center"/>
                </w:tcPr>
                <w:p w14:paraId="6777D52B" w14:textId="77777777" w:rsidR="009A0268" w:rsidRPr="00BC1062" w:rsidRDefault="009A0268" w:rsidP="009A0268">
                  <w:pPr>
                    <w:spacing w:line="400" w:lineRule="exact"/>
                    <w:jc w:val="center"/>
                    <w:rPr>
                      <w:i/>
                      <w:iCs/>
                    </w:rPr>
                  </w:pPr>
                  <w:r w:rsidRPr="00BC1062">
                    <w:rPr>
                      <w:i/>
                      <w:iCs/>
                      <w:szCs w:val="21"/>
                    </w:rPr>
                    <w:t>D2</w:t>
                  </w:r>
                </w:p>
              </w:tc>
              <w:tc>
                <w:tcPr>
                  <w:tcW w:w="3402" w:type="dxa"/>
                  <w:vAlign w:val="center"/>
                </w:tcPr>
                <w:p w14:paraId="4C4056BF" w14:textId="77777777" w:rsidR="009A0268" w:rsidRPr="00BC1062" w:rsidRDefault="009A0268" w:rsidP="009A0268">
                  <w:pPr>
                    <w:spacing w:line="400" w:lineRule="exact"/>
                    <w:jc w:val="center"/>
                    <w:rPr>
                      <w:i/>
                      <w:iCs/>
                      <w:szCs w:val="21"/>
                    </w:rPr>
                  </w:pPr>
                  <w:r w:rsidRPr="00BC1062">
                    <w:rPr>
                      <w:i/>
                      <w:iCs/>
                      <w:szCs w:val="21"/>
                    </w:rPr>
                    <w:t>D0=D+2.5d3</w:t>
                  </w:r>
                  <w:r w:rsidRPr="00BC1062">
                    <w:rPr>
                      <w:i/>
                      <w:iCs/>
                      <w:szCs w:val="21"/>
                    </w:rPr>
                    <w:t>，</w:t>
                  </w:r>
                  <w:r w:rsidRPr="00BC1062">
                    <w:rPr>
                      <w:i/>
                      <w:iCs/>
                      <w:szCs w:val="21"/>
                    </w:rPr>
                    <w:t>D2=D0+2.5d3</w:t>
                  </w:r>
                  <w:r w:rsidRPr="00BC1062">
                    <w:rPr>
                      <w:i/>
                      <w:iCs/>
                      <w:szCs w:val="21"/>
                    </w:rPr>
                    <w:t>，</w:t>
                  </w:r>
                </w:p>
                <w:p w14:paraId="7B39C256" w14:textId="77ECA344" w:rsidR="009A0268" w:rsidRPr="00BC1062" w:rsidRDefault="009A0268" w:rsidP="009A0268">
                  <w:pPr>
                    <w:spacing w:line="400" w:lineRule="exact"/>
                    <w:jc w:val="center"/>
                    <w:rPr>
                      <w:i/>
                      <w:iCs/>
                    </w:rPr>
                  </w:pPr>
                  <w:r w:rsidRPr="00BC1062">
                    <w:rPr>
                      <w:i/>
                      <w:iCs/>
                      <w:szCs w:val="21"/>
                    </w:rPr>
                    <w:t>D--</w:t>
                  </w:r>
                  <w:r w:rsidRPr="00BC1062">
                    <w:rPr>
                      <w:szCs w:val="21"/>
                    </w:rPr>
                    <w:t>轴承外径</w:t>
                  </w:r>
                </w:p>
              </w:tc>
              <w:tc>
                <w:tcPr>
                  <w:tcW w:w="1417" w:type="dxa"/>
                  <w:vAlign w:val="center"/>
                </w:tcPr>
                <w:p w14:paraId="71E156C6" w14:textId="77777777" w:rsidR="009A0268" w:rsidRPr="00BC1062" w:rsidRDefault="009A0268" w:rsidP="009A0268">
                  <w:pPr>
                    <w:spacing w:line="400" w:lineRule="exact"/>
                    <w:jc w:val="center"/>
                  </w:pPr>
                  <w:r w:rsidRPr="00BC1062">
                    <w:rPr>
                      <w:szCs w:val="21"/>
                    </w:rPr>
                    <w:t>125mm</w:t>
                  </w:r>
                </w:p>
              </w:tc>
            </w:tr>
            <w:tr w:rsidR="009A0268" w:rsidRPr="00BC1062" w14:paraId="2639A45C" w14:textId="77777777" w:rsidTr="005D6AC8">
              <w:tc>
                <w:tcPr>
                  <w:tcW w:w="1701" w:type="dxa"/>
                  <w:vAlign w:val="center"/>
                </w:tcPr>
                <w:p w14:paraId="3D5D04EE" w14:textId="77777777" w:rsidR="009A0268" w:rsidRPr="00BC1062" w:rsidRDefault="009A0268" w:rsidP="009A0268">
                  <w:pPr>
                    <w:spacing w:line="400" w:lineRule="exact"/>
                    <w:jc w:val="center"/>
                  </w:pPr>
                  <w:r w:rsidRPr="00BC1062">
                    <w:rPr>
                      <w:szCs w:val="21"/>
                    </w:rPr>
                    <w:t>轴承旁联接螺栓距离</w:t>
                  </w:r>
                </w:p>
              </w:tc>
              <w:tc>
                <w:tcPr>
                  <w:tcW w:w="851" w:type="dxa"/>
                  <w:vAlign w:val="center"/>
                </w:tcPr>
                <w:p w14:paraId="3492F082" w14:textId="77777777" w:rsidR="009A0268" w:rsidRPr="00BC1062" w:rsidRDefault="009A0268" w:rsidP="009A0268">
                  <w:pPr>
                    <w:spacing w:line="400" w:lineRule="exact"/>
                    <w:jc w:val="center"/>
                    <w:rPr>
                      <w:i/>
                      <w:iCs/>
                    </w:rPr>
                  </w:pPr>
                  <w:r w:rsidRPr="00BC1062">
                    <w:rPr>
                      <w:i/>
                      <w:iCs/>
                      <w:szCs w:val="21"/>
                    </w:rPr>
                    <w:t>s</w:t>
                  </w:r>
                </w:p>
              </w:tc>
              <w:tc>
                <w:tcPr>
                  <w:tcW w:w="3402" w:type="dxa"/>
                  <w:vAlign w:val="center"/>
                </w:tcPr>
                <w:p w14:paraId="04218119" w14:textId="77777777" w:rsidR="009A0268" w:rsidRPr="00BC1062" w:rsidRDefault="009A0268" w:rsidP="009A0268">
                  <w:pPr>
                    <w:spacing w:line="400" w:lineRule="exact"/>
                    <w:jc w:val="center"/>
                    <w:rPr>
                      <w:i/>
                      <w:iCs/>
                    </w:rPr>
                  </w:pPr>
                  <w:r w:rsidRPr="00BC1062">
                    <w:rPr>
                      <w:i/>
                      <w:iCs/>
                      <w:szCs w:val="21"/>
                    </w:rPr>
                    <w:t>D2</w:t>
                  </w:r>
                </w:p>
              </w:tc>
              <w:tc>
                <w:tcPr>
                  <w:tcW w:w="1417" w:type="dxa"/>
                  <w:vAlign w:val="center"/>
                </w:tcPr>
                <w:p w14:paraId="146255B4" w14:textId="77777777" w:rsidR="009A0268" w:rsidRPr="00BC1062" w:rsidRDefault="009A0268" w:rsidP="009A0268">
                  <w:pPr>
                    <w:spacing w:line="400" w:lineRule="exact"/>
                    <w:jc w:val="center"/>
                  </w:pPr>
                  <w:r w:rsidRPr="00BC1062">
                    <w:rPr>
                      <w:szCs w:val="21"/>
                    </w:rPr>
                    <w:t>125mm</w:t>
                  </w:r>
                </w:p>
              </w:tc>
            </w:tr>
          </w:tbl>
          <w:p w14:paraId="5931D1F2" w14:textId="77777777" w:rsidR="003F0167" w:rsidRPr="00BC1062" w:rsidRDefault="003F0167" w:rsidP="006953AA"/>
          <w:p w14:paraId="67502952" w14:textId="77777777" w:rsidR="0071786A" w:rsidRPr="00BC1062" w:rsidRDefault="0071786A" w:rsidP="006C3CE5">
            <w:pPr>
              <w:ind w:rightChars="12" w:right="25"/>
              <w:outlineLvl w:val="0"/>
              <w:rPr>
                <w:b/>
                <w:sz w:val="24"/>
              </w:rPr>
            </w:pPr>
            <w:bookmarkStart w:id="15" w:name="_Toc200448101"/>
            <w:r w:rsidRPr="00BC1062">
              <w:rPr>
                <w:b/>
                <w:sz w:val="24"/>
              </w:rPr>
              <w:t>十二、总结</w:t>
            </w:r>
            <w:bookmarkEnd w:id="15"/>
          </w:p>
          <w:p w14:paraId="6FCCAA7F" w14:textId="77777777" w:rsidR="000C4E76" w:rsidRPr="00BC1062" w:rsidRDefault="000C4E76" w:rsidP="000C4E76">
            <w:pPr>
              <w:ind w:rightChars="12" w:right="25" w:firstLineChars="200" w:firstLine="480"/>
              <w:rPr>
                <w:sz w:val="24"/>
              </w:rPr>
            </w:pPr>
            <w:r w:rsidRPr="00BC1062">
              <w:rPr>
                <w:sz w:val="24"/>
              </w:rPr>
              <w:t>通过此次一级圆柱齿轮减速器课程设计的实践淬炼，我对机械设计的基础理论体系有了颠覆性的认知重构。从理论公式的抽象推导到工程图纸的具象表达，每一次参数校核、每一轮结构优化，都让我深刻体会到理论知识与工程实践的紧密联结。那些挑灯计算的深夜、反复修改图纸的焦灼，最终凝结成完整设计方案的瞬间，不仅是专业能力的具象化呈现，更让我在克服重重挑战中，锻造出严谨专注、精益求精的职业素养。</w:t>
            </w:r>
          </w:p>
          <w:p w14:paraId="19B5BE34" w14:textId="77777777" w:rsidR="000C4E76" w:rsidRPr="00BC1062" w:rsidRDefault="000C4E76" w:rsidP="000C4E76">
            <w:pPr>
              <w:ind w:rightChars="12" w:right="25" w:firstLineChars="200" w:firstLine="480"/>
              <w:rPr>
                <w:sz w:val="24"/>
              </w:rPr>
            </w:pPr>
            <w:r w:rsidRPr="00BC1062">
              <w:rPr>
                <w:sz w:val="24"/>
              </w:rPr>
              <w:t>课程设计的过程恰似一场多元学习的盛宴。在观摩优秀同学作品时，我不仅惊叹于他们精密的计算与巧妙的结构布局，更被其背后锲而不舍的钻研精神所折服。面对设计瓶颈时，他们以庖丁解牛般的耐心拆解问题，用</w:t>
            </w:r>
            <w:proofErr w:type="gramStart"/>
            <w:r w:rsidRPr="00BC1062">
              <w:rPr>
                <w:sz w:val="24"/>
              </w:rPr>
              <w:t>蚂蚁啃骨的</w:t>
            </w:r>
            <w:proofErr w:type="gramEnd"/>
            <w:r w:rsidRPr="00BC1062">
              <w:rPr>
                <w:sz w:val="24"/>
              </w:rPr>
              <w:t>毅力反复验证方案，这种追求卓越的工匠精神，不仅</w:t>
            </w:r>
            <w:r w:rsidRPr="00BC1062">
              <w:rPr>
                <w:sz w:val="24"/>
              </w:rPr>
              <w:lastRenderedPageBreak/>
              <w:t>为我树立了专业标杆，更成为激励我突破自我的精神灯塔。</w:t>
            </w:r>
          </w:p>
          <w:p w14:paraId="6C4E924D" w14:textId="77777777" w:rsidR="000C4E76" w:rsidRPr="00BC1062" w:rsidRDefault="000C4E76" w:rsidP="000C4E76">
            <w:pPr>
              <w:ind w:rightChars="12" w:right="25" w:firstLineChars="200" w:firstLine="480"/>
              <w:rPr>
                <w:sz w:val="24"/>
              </w:rPr>
            </w:pPr>
            <w:r w:rsidRPr="00BC1062">
              <w:rPr>
                <w:sz w:val="24"/>
              </w:rPr>
              <w:t>此次实践经历堪称我专业成长的重要里程碑。相较于以往单纯的理论学习，课程设计迫使我以工程师的视角审视问题</w:t>
            </w:r>
            <w:r w:rsidRPr="00BC1062">
              <w:rPr>
                <w:sz w:val="24"/>
              </w:rPr>
              <w:t xml:space="preserve"> —— </w:t>
            </w:r>
            <w:r w:rsidRPr="00BC1062">
              <w:rPr>
                <w:sz w:val="24"/>
              </w:rPr>
              <w:t>既要确保设计方案符合机械原理与工程规范，又要兼顾加工工艺的可行性与经济性。在反复查阅《机械设计手册》、比对行业标准的过程中，我深刻领悟到：机械设计绝非天马行空的艺术创作，而是需要用数据说话、以规范为纲的科学实践。每一个尺寸标注、每一处公差配合，都承载着工程师对安全、可靠与效率的承诺。这段经历不仅让我掌握了减速器设计的核心技能，更培养了我系统解决工程问题的思维范式，为未来职业发展奠定了坚实基础。</w:t>
            </w:r>
          </w:p>
          <w:p w14:paraId="0DD70C1A" w14:textId="77777777" w:rsidR="0071786A" w:rsidRPr="00BC1062" w:rsidRDefault="0071786A" w:rsidP="0071786A">
            <w:pPr>
              <w:ind w:rightChars="12" w:right="25" w:firstLineChars="200" w:firstLine="480"/>
              <w:rPr>
                <w:sz w:val="24"/>
              </w:rPr>
            </w:pPr>
          </w:p>
          <w:p w14:paraId="0DF7FBD1" w14:textId="77777777" w:rsidR="0071786A" w:rsidRPr="00BC1062" w:rsidRDefault="0071786A" w:rsidP="006C3CE5">
            <w:pPr>
              <w:ind w:rightChars="12" w:right="25"/>
              <w:outlineLvl w:val="0"/>
              <w:rPr>
                <w:b/>
                <w:sz w:val="24"/>
              </w:rPr>
            </w:pPr>
            <w:bookmarkStart w:id="16" w:name="_Toc200448102"/>
            <w:r w:rsidRPr="00BC1062">
              <w:rPr>
                <w:b/>
                <w:sz w:val="24"/>
              </w:rPr>
              <w:t>十三、参考文献</w:t>
            </w:r>
            <w:bookmarkEnd w:id="16"/>
          </w:p>
          <w:p w14:paraId="5C3C0499" w14:textId="73A7AC15" w:rsidR="000C4E76" w:rsidRPr="00BC1062" w:rsidRDefault="000C4E76" w:rsidP="00B47A9A">
            <w:pPr>
              <w:pStyle w:val="ae"/>
              <w:numPr>
                <w:ilvl w:val="0"/>
                <w:numId w:val="32"/>
              </w:numPr>
              <w:spacing w:line="400" w:lineRule="exact"/>
              <w:ind w:firstLineChars="0"/>
            </w:pPr>
            <w:proofErr w:type="gramStart"/>
            <w:r w:rsidRPr="00B47A9A">
              <w:rPr>
                <w:szCs w:val="21"/>
              </w:rPr>
              <w:t>濮</w:t>
            </w:r>
            <w:proofErr w:type="gramEnd"/>
            <w:r w:rsidRPr="00B47A9A">
              <w:rPr>
                <w:szCs w:val="21"/>
              </w:rPr>
              <w:t>良贵</w:t>
            </w:r>
            <w:r w:rsidRPr="00B47A9A">
              <w:rPr>
                <w:szCs w:val="21"/>
              </w:rPr>
              <w:t>.</w:t>
            </w:r>
            <w:r w:rsidRPr="00B47A9A">
              <w:rPr>
                <w:szCs w:val="21"/>
              </w:rPr>
              <w:t>机械设计第十版</w:t>
            </w:r>
            <w:r w:rsidRPr="00B47A9A">
              <w:rPr>
                <w:szCs w:val="21"/>
              </w:rPr>
              <w:t>.</w:t>
            </w:r>
            <w:r w:rsidRPr="00B47A9A">
              <w:rPr>
                <w:szCs w:val="21"/>
              </w:rPr>
              <w:t>高等教育出版社</w:t>
            </w:r>
            <w:r w:rsidRPr="00B47A9A">
              <w:rPr>
                <w:szCs w:val="21"/>
              </w:rPr>
              <w:t>.2019</w:t>
            </w:r>
            <w:r w:rsidR="00B47A9A">
              <w:rPr>
                <w:rFonts w:hint="eastAsia"/>
                <w:szCs w:val="21"/>
              </w:rPr>
              <w:t>..</w:t>
            </w:r>
          </w:p>
          <w:p w14:paraId="05894AB6" w14:textId="02818849" w:rsidR="000C4E76" w:rsidRPr="00BC1062" w:rsidRDefault="000C4E76" w:rsidP="00B47A9A">
            <w:pPr>
              <w:pStyle w:val="ae"/>
              <w:numPr>
                <w:ilvl w:val="0"/>
                <w:numId w:val="32"/>
              </w:numPr>
              <w:spacing w:line="400" w:lineRule="exact"/>
              <w:ind w:firstLineChars="0"/>
            </w:pPr>
            <w:r w:rsidRPr="00B47A9A">
              <w:rPr>
                <w:szCs w:val="21"/>
              </w:rPr>
              <w:t>吴宗泽</w:t>
            </w:r>
            <w:r w:rsidRPr="00B47A9A">
              <w:rPr>
                <w:szCs w:val="21"/>
              </w:rPr>
              <w:t>.</w:t>
            </w:r>
            <w:r w:rsidRPr="00B47A9A">
              <w:rPr>
                <w:szCs w:val="21"/>
              </w:rPr>
              <w:t>机械设计课程设计手册第</w:t>
            </w:r>
            <w:r w:rsidRPr="00B47A9A">
              <w:rPr>
                <w:szCs w:val="21"/>
              </w:rPr>
              <w:t>5</w:t>
            </w:r>
            <w:r w:rsidRPr="00B47A9A">
              <w:rPr>
                <w:szCs w:val="21"/>
              </w:rPr>
              <w:t>版</w:t>
            </w:r>
            <w:r w:rsidRPr="00B47A9A">
              <w:rPr>
                <w:szCs w:val="21"/>
              </w:rPr>
              <w:t>.</w:t>
            </w:r>
            <w:r w:rsidRPr="00B47A9A">
              <w:rPr>
                <w:szCs w:val="21"/>
              </w:rPr>
              <w:t>高等教育出版社</w:t>
            </w:r>
            <w:r w:rsidRPr="00B47A9A">
              <w:rPr>
                <w:szCs w:val="21"/>
              </w:rPr>
              <w:t>.2012</w:t>
            </w:r>
            <w:r w:rsidR="00B47A9A">
              <w:rPr>
                <w:rFonts w:hint="eastAsia"/>
                <w:szCs w:val="21"/>
              </w:rPr>
              <w:t>.</w:t>
            </w:r>
          </w:p>
          <w:p w14:paraId="7F03D585" w14:textId="53E67AF7" w:rsidR="000C4E76" w:rsidRPr="00BC1062" w:rsidRDefault="000C4E76" w:rsidP="00B47A9A">
            <w:pPr>
              <w:pStyle w:val="ae"/>
              <w:numPr>
                <w:ilvl w:val="0"/>
                <w:numId w:val="32"/>
              </w:numPr>
              <w:spacing w:line="400" w:lineRule="exact"/>
              <w:ind w:firstLineChars="0"/>
            </w:pPr>
            <w:r w:rsidRPr="00B47A9A">
              <w:rPr>
                <w:szCs w:val="21"/>
              </w:rPr>
              <w:t>机械设计手册编委会</w:t>
            </w:r>
            <w:r w:rsidRPr="00B47A9A">
              <w:rPr>
                <w:szCs w:val="21"/>
              </w:rPr>
              <w:t xml:space="preserve">. </w:t>
            </w:r>
            <w:r w:rsidRPr="00B47A9A">
              <w:rPr>
                <w:szCs w:val="21"/>
              </w:rPr>
              <w:t>机械设计手册（第</w:t>
            </w:r>
            <w:r w:rsidRPr="00B47A9A">
              <w:rPr>
                <w:szCs w:val="21"/>
              </w:rPr>
              <w:t xml:space="preserve">1 </w:t>
            </w:r>
            <w:r w:rsidRPr="00B47A9A">
              <w:rPr>
                <w:szCs w:val="21"/>
              </w:rPr>
              <w:t>卷、第</w:t>
            </w:r>
            <w:r w:rsidRPr="00B47A9A">
              <w:rPr>
                <w:szCs w:val="21"/>
              </w:rPr>
              <w:t xml:space="preserve">2 </w:t>
            </w:r>
            <w:r w:rsidRPr="00B47A9A">
              <w:rPr>
                <w:szCs w:val="21"/>
              </w:rPr>
              <w:t>卷、第</w:t>
            </w:r>
            <w:r w:rsidRPr="00B47A9A">
              <w:rPr>
                <w:szCs w:val="21"/>
              </w:rPr>
              <w:t>3</w:t>
            </w:r>
            <w:r w:rsidRPr="00B47A9A">
              <w:rPr>
                <w:szCs w:val="21"/>
              </w:rPr>
              <w:t>卷）（新版）北京机械工业出版社，</w:t>
            </w:r>
            <w:r w:rsidRPr="00B47A9A">
              <w:rPr>
                <w:szCs w:val="21"/>
              </w:rPr>
              <w:t>2004</w:t>
            </w:r>
            <w:r w:rsidR="00B47A9A">
              <w:rPr>
                <w:rFonts w:hint="eastAsia"/>
                <w:szCs w:val="21"/>
              </w:rPr>
              <w:t>.</w:t>
            </w:r>
          </w:p>
          <w:p w14:paraId="5123525E" w14:textId="07940091" w:rsidR="000C4E76" w:rsidRPr="00BC1062" w:rsidRDefault="000C4E76" w:rsidP="00B47A9A">
            <w:pPr>
              <w:pStyle w:val="ae"/>
              <w:numPr>
                <w:ilvl w:val="0"/>
                <w:numId w:val="32"/>
              </w:numPr>
              <w:spacing w:line="400" w:lineRule="exact"/>
              <w:ind w:firstLineChars="0"/>
            </w:pPr>
            <w:proofErr w:type="gramStart"/>
            <w:r w:rsidRPr="00B47A9A">
              <w:rPr>
                <w:szCs w:val="21"/>
              </w:rPr>
              <w:t>周开勤主编</w:t>
            </w:r>
            <w:proofErr w:type="gramEnd"/>
            <w:r w:rsidRPr="00B47A9A">
              <w:rPr>
                <w:szCs w:val="21"/>
              </w:rPr>
              <w:t>.</w:t>
            </w:r>
            <w:r w:rsidRPr="00B47A9A">
              <w:rPr>
                <w:szCs w:val="21"/>
              </w:rPr>
              <w:t>机械零件手册（第四版）</w:t>
            </w:r>
            <w:r w:rsidRPr="00B47A9A">
              <w:rPr>
                <w:szCs w:val="21"/>
              </w:rPr>
              <w:t>.</w:t>
            </w:r>
            <w:r w:rsidRPr="00B47A9A">
              <w:rPr>
                <w:szCs w:val="21"/>
              </w:rPr>
              <w:t>北京：高等教育出版社，</w:t>
            </w:r>
            <w:r w:rsidRPr="00B47A9A">
              <w:rPr>
                <w:szCs w:val="21"/>
              </w:rPr>
              <w:t>1994</w:t>
            </w:r>
            <w:r w:rsidR="00B47A9A">
              <w:rPr>
                <w:rFonts w:hint="eastAsia"/>
                <w:szCs w:val="21"/>
              </w:rPr>
              <w:t>.</w:t>
            </w:r>
          </w:p>
          <w:p w14:paraId="531BAE26" w14:textId="033E4970" w:rsidR="000C4E76" w:rsidRPr="00BC1062" w:rsidRDefault="000C4E76" w:rsidP="00B47A9A">
            <w:pPr>
              <w:pStyle w:val="ae"/>
              <w:numPr>
                <w:ilvl w:val="0"/>
                <w:numId w:val="32"/>
              </w:numPr>
              <w:spacing w:line="400" w:lineRule="exact"/>
              <w:ind w:firstLineChars="0"/>
            </w:pPr>
            <w:r w:rsidRPr="00B47A9A">
              <w:rPr>
                <w:szCs w:val="21"/>
              </w:rPr>
              <w:t>龚桂义主编</w:t>
            </w:r>
            <w:r w:rsidRPr="00B47A9A">
              <w:rPr>
                <w:szCs w:val="21"/>
              </w:rPr>
              <w:t>.</w:t>
            </w:r>
            <w:r w:rsidRPr="00B47A9A">
              <w:rPr>
                <w:szCs w:val="21"/>
              </w:rPr>
              <w:t>机械设计课程设计图册（第三版），</w:t>
            </w:r>
            <w:r w:rsidRPr="00B47A9A">
              <w:rPr>
                <w:szCs w:val="21"/>
              </w:rPr>
              <w:t>2010</w:t>
            </w:r>
            <w:r w:rsidR="00B47A9A">
              <w:rPr>
                <w:rFonts w:hint="eastAsia"/>
                <w:szCs w:val="21"/>
              </w:rPr>
              <w:t>.</w:t>
            </w:r>
          </w:p>
          <w:p w14:paraId="67F4C503" w14:textId="757E242A" w:rsidR="000C4E76" w:rsidRPr="00BC1062" w:rsidRDefault="000C4E76" w:rsidP="00B47A9A">
            <w:pPr>
              <w:pStyle w:val="ae"/>
              <w:numPr>
                <w:ilvl w:val="0"/>
                <w:numId w:val="32"/>
              </w:numPr>
              <w:spacing w:line="400" w:lineRule="exact"/>
              <w:ind w:firstLineChars="0"/>
            </w:pPr>
            <w:r w:rsidRPr="00B47A9A">
              <w:rPr>
                <w:szCs w:val="21"/>
              </w:rPr>
              <w:t>徐灏主编</w:t>
            </w:r>
            <w:r w:rsidRPr="00B47A9A">
              <w:rPr>
                <w:szCs w:val="21"/>
              </w:rPr>
              <w:t>.</w:t>
            </w:r>
            <w:r w:rsidRPr="00B47A9A">
              <w:rPr>
                <w:szCs w:val="21"/>
              </w:rPr>
              <w:t>机械设计手册</w:t>
            </w:r>
            <w:r w:rsidRPr="00B47A9A">
              <w:rPr>
                <w:szCs w:val="21"/>
              </w:rPr>
              <w:t>.</w:t>
            </w:r>
            <w:r w:rsidRPr="00B47A9A">
              <w:rPr>
                <w:szCs w:val="21"/>
              </w:rPr>
              <w:t>北京：机械工业出版社，</w:t>
            </w:r>
            <w:r w:rsidRPr="00B47A9A">
              <w:rPr>
                <w:szCs w:val="21"/>
              </w:rPr>
              <w:t>1991</w:t>
            </w:r>
            <w:r w:rsidR="00B47A9A">
              <w:rPr>
                <w:rFonts w:hint="eastAsia"/>
                <w:szCs w:val="21"/>
              </w:rPr>
              <w:t>.</w:t>
            </w:r>
          </w:p>
          <w:p w14:paraId="609E7D30" w14:textId="77777777" w:rsidR="003F0167" w:rsidRPr="00BC1062" w:rsidRDefault="003F0167" w:rsidP="0071786A">
            <w:pPr>
              <w:ind w:rightChars="12" w:right="25" w:firstLineChars="200" w:firstLine="480"/>
              <w:rPr>
                <w:sz w:val="24"/>
              </w:rPr>
            </w:pPr>
          </w:p>
          <w:p w14:paraId="3B3578C6" w14:textId="77777777" w:rsidR="003F0167" w:rsidRPr="00BC1062" w:rsidRDefault="003F0167" w:rsidP="0071786A">
            <w:pPr>
              <w:ind w:rightChars="12" w:right="25" w:firstLineChars="200" w:firstLine="480"/>
              <w:rPr>
                <w:sz w:val="24"/>
              </w:rPr>
            </w:pPr>
          </w:p>
          <w:p w14:paraId="0D6711B5" w14:textId="77777777" w:rsidR="003F0167" w:rsidRPr="00BC1062" w:rsidRDefault="003F0167" w:rsidP="0071786A">
            <w:pPr>
              <w:ind w:rightChars="12" w:right="25" w:firstLineChars="200" w:firstLine="480"/>
              <w:rPr>
                <w:sz w:val="24"/>
              </w:rPr>
            </w:pPr>
          </w:p>
          <w:p w14:paraId="461F150F" w14:textId="77777777" w:rsidR="003F0167" w:rsidRPr="00BC1062" w:rsidRDefault="003F0167" w:rsidP="0071786A">
            <w:pPr>
              <w:ind w:rightChars="12" w:right="25" w:firstLineChars="200" w:firstLine="480"/>
              <w:rPr>
                <w:sz w:val="24"/>
              </w:rPr>
            </w:pPr>
          </w:p>
          <w:p w14:paraId="3177C527" w14:textId="77777777" w:rsidR="003F0167" w:rsidRPr="00BC1062" w:rsidRDefault="003F0167" w:rsidP="006953AA">
            <w:pPr>
              <w:ind w:rightChars="12" w:right="25"/>
              <w:rPr>
                <w:sz w:val="24"/>
              </w:rPr>
            </w:pPr>
          </w:p>
          <w:p w14:paraId="5AD347CD" w14:textId="77777777" w:rsidR="003F0167" w:rsidRPr="00BC1062" w:rsidRDefault="003F0167" w:rsidP="006953AA">
            <w:pPr>
              <w:ind w:rightChars="12" w:right="25"/>
              <w:rPr>
                <w:sz w:val="24"/>
              </w:rPr>
            </w:pPr>
          </w:p>
          <w:p w14:paraId="76766D1E" w14:textId="77777777" w:rsidR="0082180C" w:rsidRPr="00BC1062" w:rsidRDefault="0082180C" w:rsidP="006953AA">
            <w:pPr>
              <w:ind w:rightChars="12" w:right="25"/>
              <w:rPr>
                <w:sz w:val="24"/>
              </w:rPr>
            </w:pPr>
          </w:p>
          <w:p w14:paraId="38451C73" w14:textId="77777777" w:rsidR="0082180C" w:rsidRPr="00BC1062" w:rsidRDefault="0082180C" w:rsidP="006953AA">
            <w:pPr>
              <w:ind w:rightChars="12" w:right="25"/>
              <w:rPr>
                <w:sz w:val="24"/>
              </w:rPr>
            </w:pPr>
          </w:p>
          <w:p w14:paraId="4E6127B1" w14:textId="77777777" w:rsidR="0082180C" w:rsidRPr="00BC1062" w:rsidRDefault="0082180C" w:rsidP="006953AA">
            <w:pPr>
              <w:ind w:rightChars="12" w:right="25"/>
              <w:rPr>
                <w:sz w:val="24"/>
              </w:rPr>
            </w:pPr>
          </w:p>
          <w:p w14:paraId="003C88D2" w14:textId="77777777" w:rsidR="0082180C" w:rsidRPr="00BC1062" w:rsidRDefault="0082180C" w:rsidP="006953AA">
            <w:pPr>
              <w:ind w:rightChars="12" w:right="25"/>
              <w:rPr>
                <w:sz w:val="24"/>
              </w:rPr>
            </w:pPr>
          </w:p>
          <w:p w14:paraId="2D5999C3" w14:textId="77777777" w:rsidR="0082180C" w:rsidRPr="00BC1062" w:rsidRDefault="0082180C" w:rsidP="006953AA">
            <w:pPr>
              <w:ind w:rightChars="12" w:right="25"/>
              <w:rPr>
                <w:sz w:val="24"/>
              </w:rPr>
            </w:pPr>
          </w:p>
          <w:p w14:paraId="616C8D87" w14:textId="77777777" w:rsidR="0082180C" w:rsidRPr="00BC1062" w:rsidRDefault="0082180C" w:rsidP="006953AA">
            <w:pPr>
              <w:ind w:rightChars="12" w:right="25"/>
              <w:rPr>
                <w:sz w:val="24"/>
              </w:rPr>
            </w:pPr>
          </w:p>
          <w:p w14:paraId="1C7E6B68" w14:textId="77777777" w:rsidR="0082180C" w:rsidRPr="00BC1062" w:rsidRDefault="0082180C" w:rsidP="006953AA">
            <w:pPr>
              <w:ind w:rightChars="12" w:right="25"/>
              <w:rPr>
                <w:sz w:val="24"/>
              </w:rPr>
            </w:pPr>
          </w:p>
          <w:p w14:paraId="38EB35D2" w14:textId="77777777" w:rsidR="0082180C" w:rsidRPr="00BC1062" w:rsidRDefault="0082180C" w:rsidP="006953AA">
            <w:pPr>
              <w:ind w:rightChars="12" w:right="25"/>
              <w:rPr>
                <w:sz w:val="24"/>
              </w:rPr>
            </w:pPr>
          </w:p>
        </w:tc>
        <w:tc>
          <w:tcPr>
            <w:tcW w:w="1798" w:type="dxa"/>
          </w:tcPr>
          <w:p w14:paraId="327C863E" w14:textId="77777777" w:rsidR="003F0167" w:rsidRPr="00BC1062" w:rsidRDefault="003F0167" w:rsidP="006953AA">
            <w:pPr>
              <w:ind w:rightChars="12" w:right="25"/>
              <w:rPr>
                <w:sz w:val="24"/>
              </w:rPr>
            </w:pPr>
          </w:p>
          <w:p w14:paraId="6E36C0E7" w14:textId="77777777" w:rsidR="003F0167" w:rsidRPr="00BC1062" w:rsidRDefault="003F0167" w:rsidP="006953AA">
            <w:pPr>
              <w:ind w:rightChars="12" w:right="25"/>
              <w:rPr>
                <w:sz w:val="24"/>
              </w:rPr>
            </w:pPr>
          </w:p>
          <w:p w14:paraId="45934997" w14:textId="77777777" w:rsidR="003F0167" w:rsidRPr="00BC1062" w:rsidRDefault="003F0167" w:rsidP="006953AA">
            <w:pPr>
              <w:ind w:rightChars="12" w:right="25"/>
              <w:rPr>
                <w:sz w:val="24"/>
              </w:rPr>
            </w:pPr>
            <w:r w:rsidRPr="00BC1062">
              <w:rPr>
                <w:sz w:val="24"/>
              </w:rPr>
              <w:t xml:space="preserve">    </w:t>
            </w:r>
          </w:p>
          <w:p w14:paraId="3E7B0072" w14:textId="77777777" w:rsidR="003F0167" w:rsidRPr="00BC1062" w:rsidRDefault="003F0167" w:rsidP="006953AA">
            <w:pPr>
              <w:ind w:rightChars="12" w:right="25"/>
              <w:rPr>
                <w:sz w:val="24"/>
              </w:rPr>
            </w:pPr>
          </w:p>
          <w:p w14:paraId="0FCCE00C" w14:textId="77777777" w:rsidR="003F0167" w:rsidRPr="00BC1062" w:rsidRDefault="003F0167" w:rsidP="006953AA">
            <w:pPr>
              <w:ind w:rightChars="12" w:right="25"/>
              <w:rPr>
                <w:sz w:val="24"/>
              </w:rPr>
            </w:pPr>
          </w:p>
          <w:p w14:paraId="41BBDC8A" w14:textId="77777777" w:rsidR="003F0167" w:rsidRPr="00BC1062" w:rsidRDefault="003F0167" w:rsidP="006953AA">
            <w:pPr>
              <w:ind w:rightChars="12" w:right="25"/>
              <w:rPr>
                <w:sz w:val="24"/>
              </w:rPr>
            </w:pPr>
          </w:p>
          <w:p w14:paraId="5F086C1A" w14:textId="77777777" w:rsidR="003F0167" w:rsidRPr="00BC1062" w:rsidRDefault="003F0167" w:rsidP="006953AA">
            <w:pPr>
              <w:ind w:rightChars="12" w:right="25"/>
              <w:rPr>
                <w:sz w:val="24"/>
              </w:rPr>
            </w:pPr>
          </w:p>
          <w:p w14:paraId="612816B5" w14:textId="77777777" w:rsidR="003F0167" w:rsidRPr="00BC1062" w:rsidRDefault="003F0167" w:rsidP="006953AA">
            <w:pPr>
              <w:ind w:rightChars="12" w:right="25"/>
              <w:rPr>
                <w:sz w:val="24"/>
              </w:rPr>
            </w:pPr>
          </w:p>
          <w:p w14:paraId="59FC01DB" w14:textId="77777777" w:rsidR="003F0167" w:rsidRPr="00BC1062" w:rsidRDefault="003F0167" w:rsidP="006953AA">
            <w:pPr>
              <w:ind w:rightChars="12" w:right="25"/>
              <w:rPr>
                <w:sz w:val="24"/>
              </w:rPr>
            </w:pPr>
          </w:p>
          <w:p w14:paraId="33E0222D" w14:textId="77777777" w:rsidR="003F0167" w:rsidRPr="00BC1062" w:rsidRDefault="003F0167" w:rsidP="006953AA">
            <w:pPr>
              <w:ind w:rightChars="12" w:right="25"/>
              <w:rPr>
                <w:sz w:val="24"/>
              </w:rPr>
            </w:pPr>
          </w:p>
          <w:p w14:paraId="388BD63D" w14:textId="77777777" w:rsidR="003F0167" w:rsidRPr="00BC1062" w:rsidRDefault="003F0167" w:rsidP="006953AA">
            <w:pPr>
              <w:ind w:rightChars="12" w:right="25"/>
              <w:rPr>
                <w:sz w:val="24"/>
              </w:rPr>
            </w:pPr>
          </w:p>
          <w:p w14:paraId="67A6BD59" w14:textId="77777777" w:rsidR="003F0167" w:rsidRPr="00BC1062" w:rsidRDefault="003F0167" w:rsidP="006953AA">
            <w:pPr>
              <w:ind w:rightChars="12" w:right="25"/>
              <w:rPr>
                <w:sz w:val="24"/>
              </w:rPr>
            </w:pPr>
          </w:p>
          <w:p w14:paraId="02BADB59" w14:textId="77777777" w:rsidR="003F0167" w:rsidRPr="00BC1062" w:rsidRDefault="003F0167" w:rsidP="006953AA">
            <w:pPr>
              <w:ind w:rightChars="12" w:right="25"/>
              <w:rPr>
                <w:sz w:val="24"/>
              </w:rPr>
            </w:pPr>
          </w:p>
          <w:p w14:paraId="557D9AE8" w14:textId="38CAA44F" w:rsidR="003F0167" w:rsidRPr="00BC1062" w:rsidRDefault="003F0167" w:rsidP="006953AA">
            <w:pPr>
              <w:ind w:rightChars="12" w:right="25"/>
              <w:rPr>
                <w:sz w:val="24"/>
              </w:rPr>
            </w:pPr>
            <w:r w:rsidRPr="00BC1062">
              <w:rPr>
                <w:i/>
                <w:iCs/>
                <w:sz w:val="24"/>
              </w:rPr>
              <w:t>η</w:t>
            </w:r>
            <w:r w:rsidRPr="00BC1062">
              <w:rPr>
                <w:sz w:val="24"/>
                <w:vertAlign w:val="subscript"/>
              </w:rPr>
              <w:t>总</w:t>
            </w:r>
            <w:r w:rsidR="00341C80" w:rsidRPr="00BC1062">
              <w:rPr>
                <w:sz w:val="24"/>
              </w:rPr>
              <w:t>=0.</w:t>
            </w:r>
            <w:r w:rsidR="00AD4C68" w:rsidRPr="00BC1062">
              <w:rPr>
                <w:sz w:val="24"/>
              </w:rPr>
              <w:t>876</w:t>
            </w:r>
          </w:p>
          <w:p w14:paraId="4EAC8B40" w14:textId="77777777" w:rsidR="003F0167" w:rsidRPr="00BC1062" w:rsidRDefault="003F0167" w:rsidP="006953AA">
            <w:pPr>
              <w:ind w:rightChars="12" w:right="25"/>
              <w:rPr>
                <w:sz w:val="24"/>
              </w:rPr>
            </w:pPr>
          </w:p>
          <w:p w14:paraId="4C670658" w14:textId="77777777" w:rsidR="003F0167" w:rsidRDefault="003F0167" w:rsidP="006953AA">
            <w:pPr>
              <w:ind w:rightChars="12" w:right="25"/>
              <w:rPr>
                <w:sz w:val="24"/>
              </w:rPr>
            </w:pPr>
          </w:p>
          <w:p w14:paraId="3A601517" w14:textId="77777777" w:rsidR="00B47A9A" w:rsidRPr="00BC1062" w:rsidRDefault="00B47A9A" w:rsidP="006953AA">
            <w:pPr>
              <w:ind w:rightChars="12" w:right="25"/>
              <w:rPr>
                <w:sz w:val="24"/>
              </w:rPr>
            </w:pPr>
          </w:p>
          <w:p w14:paraId="276B2D9F" w14:textId="7DD41409" w:rsidR="003F0167" w:rsidRPr="00BC1062" w:rsidRDefault="003F0167" w:rsidP="006953AA">
            <w:pPr>
              <w:ind w:rightChars="12" w:right="25"/>
              <w:rPr>
                <w:sz w:val="24"/>
              </w:rPr>
            </w:pPr>
            <w:r w:rsidRPr="00BC1062">
              <w:rPr>
                <w:i/>
                <w:iCs/>
                <w:sz w:val="24"/>
              </w:rPr>
              <w:t>P</w:t>
            </w:r>
            <w:r w:rsidRPr="00BC1062">
              <w:rPr>
                <w:sz w:val="24"/>
                <w:vertAlign w:val="subscript"/>
              </w:rPr>
              <w:t>工作</w:t>
            </w:r>
            <w:r w:rsidRPr="00BC1062">
              <w:rPr>
                <w:sz w:val="24"/>
              </w:rPr>
              <w:t>=</w:t>
            </w:r>
            <w:r w:rsidR="00AD4C68" w:rsidRPr="00BC1062">
              <w:rPr>
                <w:sz w:val="24"/>
              </w:rPr>
              <w:t>2.91</w:t>
            </w:r>
            <w:r w:rsidRPr="00BC1062">
              <w:rPr>
                <w:sz w:val="24"/>
              </w:rPr>
              <w:t>KW</w:t>
            </w:r>
          </w:p>
          <w:p w14:paraId="55C1E375" w14:textId="77777777" w:rsidR="003F0167" w:rsidRPr="00BC1062" w:rsidRDefault="003F0167" w:rsidP="006953AA">
            <w:pPr>
              <w:ind w:rightChars="12" w:right="25"/>
              <w:rPr>
                <w:sz w:val="24"/>
              </w:rPr>
            </w:pPr>
          </w:p>
          <w:p w14:paraId="0A3FF046" w14:textId="77777777" w:rsidR="003F0167" w:rsidRPr="00BC1062" w:rsidRDefault="003F0167" w:rsidP="006953AA">
            <w:pPr>
              <w:ind w:rightChars="12" w:right="25"/>
              <w:rPr>
                <w:sz w:val="24"/>
              </w:rPr>
            </w:pPr>
          </w:p>
          <w:p w14:paraId="51F16F11" w14:textId="77777777" w:rsidR="003F0167" w:rsidRPr="00BC1062" w:rsidRDefault="003F0167" w:rsidP="006953AA">
            <w:pPr>
              <w:ind w:rightChars="12" w:right="25"/>
              <w:rPr>
                <w:sz w:val="24"/>
              </w:rPr>
            </w:pPr>
          </w:p>
          <w:p w14:paraId="363EBD83" w14:textId="77777777" w:rsidR="003F0167" w:rsidRPr="00BC1062" w:rsidRDefault="003F0167" w:rsidP="006953AA">
            <w:pPr>
              <w:ind w:rightChars="12" w:right="25"/>
              <w:rPr>
                <w:sz w:val="24"/>
              </w:rPr>
            </w:pPr>
          </w:p>
          <w:p w14:paraId="1FF9185E" w14:textId="77777777" w:rsidR="003F0167" w:rsidRPr="00BC1062" w:rsidRDefault="003F0167" w:rsidP="006953AA">
            <w:pPr>
              <w:ind w:rightChars="12" w:right="25"/>
              <w:rPr>
                <w:sz w:val="24"/>
              </w:rPr>
            </w:pPr>
          </w:p>
          <w:p w14:paraId="32289675" w14:textId="77777777" w:rsidR="003F0167" w:rsidRPr="00BC1062" w:rsidRDefault="003F0167" w:rsidP="006953AA">
            <w:pPr>
              <w:ind w:rightChars="12" w:right="25"/>
              <w:rPr>
                <w:sz w:val="24"/>
              </w:rPr>
            </w:pPr>
          </w:p>
          <w:p w14:paraId="5A20C4D8" w14:textId="77777777" w:rsidR="003F0167" w:rsidRPr="00BC1062" w:rsidRDefault="003F0167" w:rsidP="006953AA">
            <w:pPr>
              <w:ind w:rightChars="12" w:right="25"/>
              <w:rPr>
                <w:sz w:val="24"/>
              </w:rPr>
            </w:pPr>
          </w:p>
          <w:p w14:paraId="362C711B" w14:textId="77777777" w:rsidR="003F0167" w:rsidRPr="00BC1062" w:rsidRDefault="003F0167" w:rsidP="006953AA">
            <w:pPr>
              <w:ind w:rightChars="12" w:right="25"/>
              <w:rPr>
                <w:sz w:val="24"/>
              </w:rPr>
            </w:pPr>
          </w:p>
          <w:p w14:paraId="61FBDC18" w14:textId="77777777" w:rsidR="003F0167" w:rsidRPr="00BC1062" w:rsidRDefault="003F0167" w:rsidP="006953AA">
            <w:pPr>
              <w:ind w:rightChars="12" w:right="25"/>
              <w:rPr>
                <w:sz w:val="24"/>
              </w:rPr>
            </w:pPr>
          </w:p>
          <w:p w14:paraId="163762E8" w14:textId="77777777" w:rsidR="003F0167" w:rsidRPr="00BC1062" w:rsidRDefault="003F0167" w:rsidP="006953AA">
            <w:pPr>
              <w:ind w:rightChars="12" w:right="25"/>
              <w:rPr>
                <w:sz w:val="24"/>
              </w:rPr>
            </w:pPr>
          </w:p>
          <w:p w14:paraId="65DA1E1E" w14:textId="77777777" w:rsidR="003F0167" w:rsidRPr="00BC1062" w:rsidRDefault="003F0167" w:rsidP="006953AA">
            <w:pPr>
              <w:ind w:rightChars="12" w:right="25"/>
              <w:rPr>
                <w:sz w:val="24"/>
              </w:rPr>
            </w:pPr>
          </w:p>
          <w:p w14:paraId="7BC25BCE" w14:textId="77777777" w:rsidR="003F0167" w:rsidRPr="00BC1062" w:rsidRDefault="003F0167" w:rsidP="006953AA">
            <w:pPr>
              <w:ind w:rightChars="12" w:right="25"/>
              <w:rPr>
                <w:sz w:val="24"/>
              </w:rPr>
            </w:pPr>
          </w:p>
          <w:p w14:paraId="6A48F827" w14:textId="77777777" w:rsidR="003F0167" w:rsidRPr="00BC1062" w:rsidRDefault="003F0167" w:rsidP="006953AA">
            <w:pPr>
              <w:ind w:rightChars="12" w:right="25"/>
              <w:rPr>
                <w:sz w:val="24"/>
              </w:rPr>
            </w:pPr>
          </w:p>
          <w:p w14:paraId="0C64D600" w14:textId="77777777" w:rsidR="003F0167" w:rsidRPr="00BC1062" w:rsidRDefault="003F0167" w:rsidP="006953AA">
            <w:pPr>
              <w:ind w:rightChars="12" w:right="25"/>
              <w:rPr>
                <w:sz w:val="24"/>
              </w:rPr>
            </w:pPr>
          </w:p>
          <w:p w14:paraId="13726BB6" w14:textId="77777777" w:rsidR="003F0167" w:rsidRPr="00BC1062" w:rsidRDefault="003F0167" w:rsidP="006953AA">
            <w:pPr>
              <w:ind w:rightChars="12" w:right="25"/>
              <w:rPr>
                <w:sz w:val="24"/>
              </w:rPr>
            </w:pPr>
          </w:p>
          <w:p w14:paraId="279AD0F4" w14:textId="77777777" w:rsidR="003F0167" w:rsidRDefault="003F0167" w:rsidP="006953AA">
            <w:pPr>
              <w:ind w:rightChars="12" w:right="25"/>
              <w:rPr>
                <w:sz w:val="24"/>
              </w:rPr>
            </w:pPr>
          </w:p>
          <w:p w14:paraId="49D7D8BE" w14:textId="77777777" w:rsidR="00B47A9A" w:rsidRPr="00BC1062" w:rsidRDefault="00B47A9A" w:rsidP="006953AA">
            <w:pPr>
              <w:ind w:rightChars="12" w:right="25"/>
              <w:rPr>
                <w:sz w:val="24"/>
              </w:rPr>
            </w:pPr>
          </w:p>
          <w:p w14:paraId="794EDE14" w14:textId="77777777" w:rsidR="003F0167" w:rsidRPr="00BC1062" w:rsidRDefault="003F0167" w:rsidP="006953AA">
            <w:pPr>
              <w:ind w:rightChars="12" w:right="25"/>
              <w:rPr>
                <w:sz w:val="24"/>
                <w:vertAlign w:val="subscript"/>
              </w:rPr>
            </w:pPr>
            <w:r w:rsidRPr="005D6AC8">
              <w:rPr>
                <w:i/>
                <w:iCs/>
                <w:sz w:val="24"/>
              </w:rPr>
              <w:t>n</w:t>
            </w:r>
            <w:r w:rsidRPr="00BC1062">
              <w:rPr>
                <w:sz w:val="24"/>
                <w:vertAlign w:val="subscript"/>
              </w:rPr>
              <w:t>滚筒</w:t>
            </w:r>
          </w:p>
          <w:p w14:paraId="61AAA35E" w14:textId="35BD29A6" w:rsidR="003F0167" w:rsidRPr="00BC1062" w:rsidRDefault="003F0167" w:rsidP="006953AA">
            <w:pPr>
              <w:ind w:rightChars="12" w:right="25"/>
              <w:rPr>
                <w:sz w:val="24"/>
                <w:vertAlign w:val="subscript"/>
              </w:rPr>
            </w:pPr>
            <w:r w:rsidRPr="00BC1062">
              <w:rPr>
                <w:sz w:val="24"/>
              </w:rPr>
              <w:t>=</w:t>
            </w:r>
            <w:r w:rsidR="00976BC4" w:rsidRPr="00BC1062">
              <w:rPr>
                <w:sz w:val="24"/>
              </w:rPr>
              <w:t>1</w:t>
            </w:r>
            <w:r w:rsidR="00AC30A6" w:rsidRPr="00BC1062">
              <w:rPr>
                <w:sz w:val="24"/>
              </w:rPr>
              <w:t>24.88</w:t>
            </w:r>
            <w:r w:rsidRPr="00BC1062">
              <w:rPr>
                <w:sz w:val="24"/>
              </w:rPr>
              <w:t>r/min</w:t>
            </w:r>
          </w:p>
          <w:p w14:paraId="6A4A41F6" w14:textId="77777777" w:rsidR="003F0167" w:rsidRPr="00BC1062" w:rsidRDefault="003F0167" w:rsidP="006953AA">
            <w:pPr>
              <w:ind w:rightChars="12" w:right="25"/>
              <w:rPr>
                <w:sz w:val="24"/>
              </w:rPr>
            </w:pPr>
          </w:p>
          <w:p w14:paraId="3DD15B06" w14:textId="77777777" w:rsidR="003F0167" w:rsidRPr="00BC1062" w:rsidRDefault="003F0167" w:rsidP="006953AA">
            <w:pPr>
              <w:ind w:rightChars="12" w:right="25"/>
              <w:rPr>
                <w:sz w:val="24"/>
              </w:rPr>
            </w:pPr>
          </w:p>
          <w:p w14:paraId="239DDB29" w14:textId="77777777" w:rsidR="003F0167" w:rsidRPr="00BC1062" w:rsidRDefault="003F0167" w:rsidP="006953AA">
            <w:pPr>
              <w:ind w:rightChars="12" w:right="25"/>
              <w:rPr>
                <w:sz w:val="24"/>
              </w:rPr>
            </w:pPr>
          </w:p>
          <w:p w14:paraId="79ED6F89" w14:textId="77777777" w:rsidR="003F0167" w:rsidRPr="00BC1062" w:rsidRDefault="003F0167" w:rsidP="006953AA">
            <w:pPr>
              <w:ind w:rightChars="12" w:right="25"/>
              <w:rPr>
                <w:sz w:val="24"/>
              </w:rPr>
            </w:pPr>
          </w:p>
          <w:p w14:paraId="3F607E6E" w14:textId="77777777" w:rsidR="003F0167" w:rsidRPr="00BC1062" w:rsidRDefault="003F0167" w:rsidP="006953AA">
            <w:pPr>
              <w:ind w:rightChars="12" w:right="25"/>
              <w:rPr>
                <w:sz w:val="24"/>
              </w:rPr>
            </w:pPr>
          </w:p>
          <w:p w14:paraId="73DF095D" w14:textId="77777777" w:rsidR="003F0167" w:rsidRPr="00BC1062" w:rsidRDefault="003F0167" w:rsidP="006953AA">
            <w:pPr>
              <w:ind w:rightChars="12" w:right="25"/>
              <w:rPr>
                <w:sz w:val="24"/>
              </w:rPr>
            </w:pPr>
            <w:r w:rsidRPr="00BC1062">
              <w:rPr>
                <w:sz w:val="24"/>
              </w:rPr>
              <w:t>电动机型号</w:t>
            </w:r>
            <w:r w:rsidR="007905CB" w:rsidRPr="00BC1062">
              <w:rPr>
                <w:sz w:val="24"/>
              </w:rPr>
              <w:t>：</w:t>
            </w:r>
          </w:p>
          <w:p w14:paraId="4E7738F5" w14:textId="7F55B552" w:rsidR="003F0167" w:rsidRPr="00BC1062" w:rsidRDefault="003F0167" w:rsidP="006953AA">
            <w:pPr>
              <w:ind w:rightChars="12" w:right="25"/>
              <w:rPr>
                <w:sz w:val="24"/>
              </w:rPr>
            </w:pPr>
            <w:r w:rsidRPr="00BC1062">
              <w:rPr>
                <w:sz w:val="24"/>
              </w:rPr>
              <w:t>Y</w:t>
            </w:r>
            <w:r w:rsidR="007905CB" w:rsidRPr="00BC1062">
              <w:rPr>
                <w:sz w:val="24"/>
              </w:rPr>
              <w:t>100L</w:t>
            </w:r>
            <w:r w:rsidR="00AC30A6" w:rsidRPr="00BC1062">
              <w:rPr>
                <w:sz w:val="24"/>
              </w:rPr>
              <w:t>2</w:t>
            </w:r>
            <w:r w:rsidR="007905CB" w:rsidRPr="00BC1062">
              <w:rPr>
                <w:sz w:val="24"/>
              </w:rPr>
              <w:t>-4</w:t>
            </w:r>
          </w:p>
          <w:p w14:paraId="4ED0F8BA" w14:textId="77777777" w:rsidR="003F0167" w:rsidRPr="00BC1062" w:rsidRDefault="003F0167" w:rsidP="006953AA">
            <w:pPr>
              <w:ind w:rightChars="12" w:right="25"/>
              <w:rPr>
                <w:sz w:val="24"/>
              </w:rPr>
            </w:pPr>
          </w:p>
          <w:p w14:paraId="41E2DCB9" w14:textId="77777777" w:rsidR="003F0167" w:rsidRPr="00BC1062" w:rsidRDefault="003F0167" w:rsidP="006953AA">
            <w:pPr>
              <w:ind w:rightChars="12" w:right="25"/>
              <w:rPr>
                <w:sz w:val="24"/>
              </w:rPr>
            </w:pPr>
          </w:p>
          <w:p w14:paraId="248DA3DA" w14:textId="77777777" w:rsidR="00155893" w:rsidRPr="00BC1062" w:rsidRDefault="00155893" w:rsidP="006953AA">
            <w:pPr>
              <w:ind w:rightChars="12" w:right="25"/>
              <w:rPr>
                <w:sz w:val="24"/>
              </w:rPr>
            </w:pPr>
          </w:p>
          <w:p w14:paraId="1891D41E" w14:textId="77777777" w:rsidR="00155893" w:rsidRPr="00BC1062" w:rsidRDefault="00155893" w:rsidP="006953AA">
            <w:pPr>
              <w:ind w:rightChars="12" w:right="25"/>
              <w:rPr>
                <w:sz w:val="24"/>
              </w:rPr>
            </w:pPr>
          </w:p>
          <w:p w14:paraId="1CA1BFDF" w14:textId="77777777" w:rsidR="00155893" w:rsidRPr="00BC1062" w:rsidRDefault="00155893" w:rsidP="006953AA">
            <w:pPr>
              <w:ind w:rightChars="12" w:right="25"/>
              <w:rPr>
                <w:sz w:val="24"/>
              </w:rPr>
            </w:pPr>
          </w:p>
          <w:p w14:paraId="39A40697" w14:textId="77777777" w:rsidR="00155893" w:rsidRPr="00BC1062" w:rsidRDefault="00155893" w:rsidP="006953AA">
            <w:pPr>
              <w:ind w:rightChars="12" w:right="25"/>
              <w:rPr>
                <w:sz w:val="24"/>
              </w:rPr>
            </w:pPr>
          </w:p>
          <w:p w14:paraId="0FDEE085" w14:textId="77777777" w:rsidR="00155893" w:rsidRPr="00BC1062" w:rsidRDefault="00155893" w:rsidP="006953AA">
            <w:pPr>
              <w:ind w:rightChars="12" w:right="25"/>
              <w:rPr>
                <w:sz w:val="24"/>
              </w:rPr>
            </w:pPr>
          </w:p>
          <w:p w14:paraId="702CB033" w14:textId="77777777" w:rsidR="00155893" w:rsidRPr="00BC1062" w:rsidRDefault="00155893" w:rsidP="006953AA">
            <w:pPr>
              <w:ind w:rightChars="12" w:right="25"/>
              <w:rPr>
                <w:sz w:val="24"/>
              </w:rPr>
            </w:pPr>
          </w:p>
          <w:p w14:paraId="602C7C87" w14:textId="77777777" w:rsidR="00155893" w:rsidRPr="00BC1062" w:rsidRDefault="00155893" w:rsidP="006953AA">
            <w:pPr>
              <w:ind w:rightChars="12" w:right="25"/>
              <w:rPr>
                <w:sz w:val="24"/>
              </w:rPr>
            </w:pPr>
          </w:p>
          <w:p w14:paraId="7C7F8669" w14:textId="77777777" w:rsidR="00155893" w:rsidRDefault="00155893" w:rsidP="006953AA">
            <w:pPr>
              <w:ind w:rightChars="12" w:right="25"/>
              <w:rPr>
                <w:sz w:val="24"/>
              </w:rPr>
            </w:pPr>
          </w:p>
          <w:p w14:paraId="197564A4" w14:textId="77777777" w:rsidR="00B47A9A" w:rsidRDefault="00B47A9A" w:rsidP="006953AA">
            <w:pPr>
              <w:ind w:rightChars="12" w:right="25"/>
              <w:rPr>
                <w:sz w:val="24"/>
              </w:rPr>
            </w:pPr>
          </w:p>
          <w:p w14:paraId="43B5FEAC" w14:textId="77777777" w:rsidR="00B47A9A" w:rsidRPr="00BC1062" w:rsidRDefault="00B47A9A" w:rsidP="006953AA">
            <w:pPr>
              <w:ind w:rightChars="12" w:right="25"/>
              <w:rPr>
                <w:sz w:val="24"/>
              </w:rPr>
            </w:pPr>
          </w:p>
          <w:p w14:paraId="373A874A" w14:textId="1D25D9BC" w:rsidR="003F0167" w:rsidRPr="00BC1062" w:rsidRDefault="003F0167" w:rsidP="006953AA">
            <w:pPr>
              <w:ind w:rightChars="12" w:right="25"/>
              <w:rPr>
                <w:sz w:val="24"/>
              </w:rPr>
            </w:pPr>
            <w:proofErr w:type="spellStart"/>
            <w:r w:rsidRPr="00BC1062">
              <w:rPr>
                <w:i/>
                <w:iCs/>
                <w:sz w:val="24"/>
              </w:rPr>
              <w:t>i</w:t>
            </w:r>
            <w:proofErr w:type="spellEnd"/>
            <w:r w:rsidRPr="00BC1062">
              <w:rPr>
                <w:sz w:val="24"/>
                <w:vertAlign w:val="subscript"/>
              </w:rPr>
              <w:t>总</w:t>
            </w:r>
            <w:r w:rsidRPr="00BC1062">
              <w:rPr>
                <w:sz w:val="24"/>
              </w:rPr>
              <w:t>=</w:t>
            </w:r>
            <w:r w:rsidR="007905CB" w:rsidRPr="00BC1062">
              <w:rPr>
                <w:sz w:val="24"/>
              </w:rPr>
              <w:t>11.</w:t>
            </w:r>
            <w:r w:rsidR="00AC30A6" w:rsidRPr="00BC1062">
              <w:rPr>
                <w:sz w:val="24"/>
              </w:rPr>
              <w:t>451</w:t>
            </w:r>
          </w:p>
          <w:p w14:paraId="2984338E" w14:textId="3CB34B2B" w:rsidR="00155893" w:rsidRPr="00BC1062" w:rsidRDefault="00155893" w:rsidP="006953AA">
            <w:pPr>
              <w:ind w:rightChars="12" w:right="25"/>
              <w:rPr>
                <w:sz w:val="24"/>
              </w:rPr>
            </w:pPr>
          </w:p>
          <w:p w14:paraId="5B64F2CE" w14:textId="77777777" w:rsidR="003F0167" w:rsidRPr="00BC1062" w:rsidRDefault="003F0167" w:rsidP="006953AA">
            <w:pPr>
              <w:ind w:rightChars="12" w:right="25"/>
              <w:rPr>
                <w:sz w:val="24"/>
              </w:rPr>
            </w:pPr>
            <w:r w:rsidRPr="00BC1062">
              <w:rPr>
                <w:sz w:val="24"/>
              </w:rPr>
              <w:t>据手册得</w:t>
            </w:r>
          </w:p>
          <w:p w14:paraId="4F418D23" w14:textId="562FA343" w:rsidR="003F0167" w:rsidRPr="00BC1062" w:rsidRDefault="003F0167" w:rsidP="006953AA">
            <w:pPr>
              <w:ind w:rightChars="12" w:right="25"/>
              <w:rPr>
                <w:sz w:val="24"/>
              </w:rPr>
            </w:pPr>
            <w:proofErr w:type="spellStart"/>
            <w:r w:rsidRPr="00BC1062">
              <w:rPr>
                <w:i/>
                <w:iCs/>
                <w:sz w:val="24"/>
              </w:rPr>
              <w:t>i</w:t>
            </w:r>
            <w:proofErr w:type="spellEnd"/>
            <w:r w:rsidRPr="00BC1062">
              <w:rPr>
                <w:sz w:val="24"/>
                <w:vertAlign w:val="subscript"/>
              </w:rPr>
              <w:t>带</w:t>
            </w:r>
            <w:r w:rsidRPr="00BC1062">
              <w:rPr>
                <w:sz w:val="24"/>
              </w:rPr>
              <w:t>=</w:t>
            </w:r>
            <w:r w:rsidR="00155893" w:rsidRPr="00BC1062">
              <w:rPr>
                <w:sz w:val="24"/>
              </w:rPr>
              <w:t>2.5</w:t>
            </w:r>
          </w:p>
          <w:p w14:paraId="4F338044" w14:textId="05CC90B1" w:rsidR="00155893" w:rsidRPr="00BC1062" w:rsidRDefault="00155893" w:rsidP="006953AA">
            <w:pPr>
              <w:ind w:rightChars="12" w:right="25"/>
              <w:rPr>
                <w:sz w:val="24"/>
              </w:rPr>
            </w:pPr>
            <w:r w:rsidRPr="00BC1062">
              <w:rPr>
                <w:sz w:val="24"/>
              </w:rPr>
              <w:t>求得</w:t>
            </w:r>
          </w:p>
          <w:p w14:paraId="05E6D7A3" w14:textId="5568A3AD" w:rsidR="00155893" w:rsidRPr="00BC1062" w:rsidRDefault="00155893" w:rsidP="00155893">
            <w:proofErr w:type="spellStart"/>
            <w:r w:rsidRPr="00BC1062">
              <w:rPr>
                <w:i/>
                <w:iCs/>
                <w:sz w:val="24"/>
              </w:rPr>
              <w:t>i</w:t>
            </w:r>
            <w:proofErr w:type="spellEnd"/>
            <w:r w:rsidRPr="00BC1062">
              <w:rPr>
                <w:sz w:val="24"/>
                <w:vertAlign w:val="subscript"/>
              </w:rPr>
              <w:t>齿轮</w:t>
            </w:r>
            <w:r w:rsidRPr="00BC1062">
              <w:t>=</w:t>
            </w:r>
            <w:r w:rsidRPr="00BC1062">
              <w:rPr>
                <w:sz w:val="24"/>
              </w:rPr>
              <w:t>4.58</w:t>
            </w:r>
          </w:p>
          <w:p w14:paraId="3418C5B3" w14:textId="77777777" w:rsidR="00155893" w:rsidRPr="00BC1062" w:rsidRDefault="00155893" w:rsidP="006953AA">
            <w:pPr>
              <w:ind w:rightChars="12" w:right="25"/>
              <w:rPr>
                <w:sz w:val="24"/>
              </w:rPr>
            </w:pPr>
          </w:p>
          <w:p w14:paraId="75E922D2" w14:textId="3E8E395B" w:rsidR="003F0167" w:rsidRPr="00BC1062" w:rsidRDefault="003F0167" w:rsidP="006953AA">
            <w:pPr>
              <w:ind w:rightChars="12" w:right="25"/>
              <w:rPr>
                <w:sz w:val="24"/>
              </w:rPr>
            </w:pPr>
            <w:proofErr w:type="spellStart"/>
            <w:r w:rsidRPr="00BC1062">
              <w:rPr>
                <w:i/>
                <w:iCs/>
                <w:sz w:val="24"/>
              </w:rPr>
              <w:t>n</w:t>
            </w:r>
            <w:r w:rsidR="007905CB" w:rsidRPr="00BC1062">
              <w:rPr>
                <w:sz w:val="24"/>
                <w:vertAlign w:val="subscript"/>
              </w:rPr>
              <w:t>d</w:t>
            </w:r>
            <w:proofErr w:type="spellEnd"/>
            <w:r w:rsidRPr="00BC1062">
              <w:rPr>
                <w:sz w:val="24"/>
              </w:rPr>
              <w:t>=</w:t>
            </w:r>
            <w:r w:rsidR="007905CB" w:rsidRPr="00BC1062">
              <w:rPr>
                <w:sz w:val="24"/>
              </w:rPr>
              <w:t>14</w:t>
            </w:r>
            <w:r w:rsidR="00F946FD" w:rsidRPr="00BC1062">
              <w:rPr>
                <w:sz w:val="24"/>
              </w:rPr>
              <w:t>3</w:t>
            </w:r>
            <w:r w:rsidR="007905CB" w:rsidRPr="00BC1062">
              <w:rPr>
                <w:sz w:val="24"/>
              </w:rPr>
              <w:t>0r</w:t>
            </w:r>
            <w:r w:rsidRPr="00BC1062">
              <w:rPr>
                <w:sz w:val="24"/>
              </w:rPr>
              <w:t>/min</w:t>
            </w:r>
          </w:p>
          <w:p w14:paraId="0BE9C169" w14:textId="65F5E87F" w:rsidR="003F0167" w:rsidRPr="00BC1062" w:rsidRDefault="003F0167" w:rsidP="006953AA">
            <w:pPr>
              <w:ind w:rightChars="12" w:right="25"/>
              <w:rPr>
                <w:sz w:val="24"/>
              </w:rPr>
            </w:pPr>
            <w:r w:rsidRPr="00BC1062">
              <w:rPr>
                <w:i/>
                <w:iCs/>
                <w:sz w:val="24"/>
              </w:rPr>
              <w:t>n</w:t>
            </w:r>
            <w:r w:rsidR="007905CB" w:rsidRPr="00BC1062">
              <w:rPr>
                <w:sz w:val="24"/>
                <w:vertAlign w:val="subscript"/>
              </w:rPr>
              <w:t>1</w:t>
            </w:r>
            <w:r w:rsidRPr="00BC1062">
              <w:rPr>
                <w:sz w:val="24"/>
              </w:rPr>
              <w:t>=</w:t>
            </w:r>
            <w:r w:rsidR="00F946FD" w:rsidRPr="00BC1062">
              <w:rPr>
                <w:sz w:val="24"/>
              </w:rPr>
              <w:t>572</w:t>
            </w:r>
            <w:r w:rsidRPr="00BC1062">
              <w:rPr>
                <w:sz w:val="24"/>
              </w:rPr>
              <w:t>r/min</w:t>
            </w:r>
          </w:p>
          <w:p w14:paraId="21AD9B02" w14:textId="0AE0FEFC" w:rsidR="003F0167" w:rsidRPr="00BC1062" w:rsidRDefault="003F0167" w:rsidP="006953AA">
            <w:pPr>
              <w:ind w:rightChars="12" w:right="25"/>
              <w:rPr>
                <w:sz w:val="24"/>
              </w:rPr>
            </w:pPr>
            <w:r w:rsidRPr="00BC1062">
              <w:rPr>
                <w:i/>
                <w:iCs/>
                <w:sz w:val="24"/>
              </w:rPr>
              <w:t>n</w:t>
            </w:r>
            <w:r w:rsidR="007905CB" w:rsidRPr="00BC1062">
              <w:rPr>
                <w:sz w:val="24"/>
                <w:vertAlign w:val="subscript"/>
              </w:rPr>
              <w:t>2</w:t>
            </w:r>
            <w:r w:rsidRPr="00BC1062">
              <w:rPr>
                <w:sz w:val="24"/>
              </w:rPr>
              <w:t>=</w:t>
            </w:r>
            <w:r w:rsidR="00F946FD" w:rsidRPr="00BC1062">
              <w:rPr>
                <w:sz w:val="24"/>
              </w:rPr>
              <w:t>124.89</w:t>
            </w:r>
            <w:r w:rsidRPr="00BC1062">
              <w:rPr>
                <w:sz w:val="24"/>
              </w:rPr>
              <w:t>r/min</w:t>
            </w:r>
          </w:p>
          <w:p w14:paraId="1C20689B" w14:textId="5B8D90D9" w:rsidR="00885B6E" w:rsidRPr="00BC1062" w:rsidRDefault="00885B6E" w:rsidP="00885B6E">
            <w:pPr>
              <w:ind w:rightChars="12" w:right="25"/>
              <w:rPr>
                <w:sz w:val="24"/>
              </w:rPr>
            </w:pPr>
            <w:proofErr w:type="spellStart"/>
            <w:r w:rsidRPr="00BC1062">
              <w:rPr>
                <w:i/>
                <w:iCs/>
                <w:sz w:val="24"/>
              </w:rPr>
              <w:t>n</w:t>
            </w:r>
            <w:r w:rsidRPr="00BC1062">
              <w:rPr>
                <w:sz w:val="24"/>
                <w:vertAlign w:val="subscript"/>
              </w:rPr>
              <w:t>w</w:t>
            </w:r>
            <w:proofErr w:type="spellEnd"/>
            <w:r w:rsidRPr="00BC1062">
              <w:rPr>
                <w:sz w:val="24"/>
              </w:rPr>
              <w:t>=1</w:t>
            </w:r>
            <w:r w:rsidR="00F946FD" w:rsidRPr="00BC1062">
              <w:rPr>
                <w:sz w:val="24"/>
              </w:rPr>
              <w:t>24.88</w:t>
            </w:r>
            <w:r w:rsidRPr="00BC1062">
              <w:rPr>
                <w:sz w:val="24"/>
              </w:rPr>
              <w:t>r/min</w:t>
            </w:r>
          </w:p>
          <w:p w14:paraId="2259C3B9" w14:textId="77777777" w:rsidR="00885B6E" w:rsidRPr="00BC1062" w:rsidRDefault="00885B6E" w:rsidP="006953AA">
            <w:pPr>
              <w:ind w:rightChars="12" w:right="25"/>
              <w:rPr>
                <w:sz w:val="24"/>
              </w:rPr>
            </w:pPr>
          </w:p>
          <w:p w14:paraId="68B659A2" w14:textId="77777777" w:rsidR="0082180C" w:rsidRPr="00BC1062" w:rsidRDefault="0082180C" w:rsidP="006953AA">
            <w:pPr>
              <w:ind w:rightChars="12" w:right="25"/>
              <w:rPr>
                <w:sz w:val="24"/>
              </w:rPr>
            </w:pPr>
          </w:p>
          <w:p w14:paraId="36999C5B" w14:textId="2F9B6937" w:rsidR="00885B6E" w:rsidRPr="00BC1062" w:rsidRDefault="00885B6E" w:rsidP="006953AA">
            <w:pPr>
              <w:ind w:rightChars="12" w:right="25"/>
              <w:rPr>
                <w:sz w:val="24"/>
              </w:rPr>
            </w:pPr>
            <w:r w:rsidRPr="00BC1062">
              <w:rPr>
                <w:i/>
                <w:iCs/>
                <w:sz w:val="24"/>
              </w:rPr>
              <w:t>P</w:t>
            </w:r>
            <w:r w:rsidRPr="00BC1062">
              <w:rPr>
                <w:sz w:val="24"/>
                <w:vertAlign w:val="subscript"/>
              </w:rPr>
              <w:t>d</w:t>
            </w:r>
            <w:r w:rsidRPr="00BC1062">
              <w:rPr>
                <w:sz w:val="24"/>
              </w:rPr>
              <w:t>=</w:t>
            </w:r>
            <w:r w:rsidR="004B0243" w:rsidRPr="00BC1062">
              <w:rPr>
                <w:sz w:val="24"/>
              </w:rPr>
              <w:t>2.91</w:t>
            </w:r>
            <w:r w:rsidRPr="00BC1062">
              <w:rPr>
                <w:sz w:val="24"/>
              </w:rPr>
              <w:t>KW</w:t>
            </w:r>
          </w:p>
          <w:p w14:paraId="3E10163E" w14:textId="6A342751" w:rsidR="003F0167" w:rsidRPr="00BC1062" w:rsidRDefault="003F0167" w:rsidP="006953AA">
            <w:pPr>
              <w:ind w:rightChars="12" w:right="25"/>
              <w:rPr>
                <w:sz w:val="24"/>
              </w:rPr>
            </w:pPr>
            <w:r w:rsidRPr="00BC1062">
              <w:rPr>
                <w:i/>
                <w:iCs/>
                <w:sz w:val="24"/>
              </w:rPr>
              <w:t>P</w:t>
            </w:r>
            <w:r w:rsidR="00885B6E" w:rsidRPr="00BC1062">
              <w:rPr>
                <w:sz w:val="24"/>
                <w:vertAlign w:val="subscript"/>
              </w:rPr>
              <w:t>1</w:t>
            </w:r>
            <w:r w:rsidRPr="00BC1062">
              <w:rPr>
                <w:sz w:val="24"/>
              </w:rPr>
              <w:t>=</w:t>
            </w:r>
            <w:r w:rsidR="004B0243" w:rsidRPr="00BC1062">
              <w:rPr>
                <w:sz w:val="24"/>
              </w:rPr>
              <w:t>2.794</w:t>
            </w:r>
            <w:r w:rsidRPr="00BC1062">
              <w:rPr>
                <w:sz w:val="24"/>
              </w:rPr>
              <w:t>KW</w:t>
            </w:r>
          </w:p>
          <w:p w14:paraId="0A32116F" w14:textId="7E9137DF" w:rsidR="003F0167" w:rsidRPr="00BC1062" w:rsidRDefault="003F0167" w:rsidP="006953AA">
            <w:pPr>
              <w:ind w:rightChars="12" w:right="25"/>
              <w:rPr>
                <w:sz w:val="24"/>
              </w:rPr>
            </w:pPr>
            <w:r w:rsidRPr="00BC1062">
              <w:rPr>
                <w:i/>
                <w:iCs/>
                <w:sz w:val="24"/>
              </w:rPr>
              <w:t>P</w:t>
            </w:r>
            <w:r w:rsidR="00885B6E" w:rsidRPr="00BC1062">
              <w:rPr>
                <w:sz w:val="24"/>
                <w:vertAlign w:val="subscript"/>
              </w:rPr>
              <w:t>2</w:t>
            </w:r>
            <w:r w:rsidRPr="00BC1062">
              <w:rPr>
                <w:sz w:val="24"/>
              </w:rPr>
              <w:t>=</w:t>
            </w:r>
            <w:r w:rsidR="004B0243" w:rsidRPr="00BC1062">
              <w:rPr>
                <w:sz w:val="24"/>
              </w:rPr>
              <w:t>2.711</w:t>
            </w:r>
            <w:r w:rsidRPr="00BC1062">
              <w:rPr>
                <w:sz w:val="24"/>
              </w:rPr>
              <w:t>KW</w:t>
            </w:r>
          </w:p>
          <w:p w14:paraId="3DD378AF" w14:textId="4E1DF9DD" w:rsidR="003F0167" w:rsidRPr="00BC1062" w:rsidRDefault="003F0167" w:rsidP="006953AA">
            <w:pPr>
              <w:ind w:rightChars="12" w:right="25"/>
              <w:rPr>
                <w:sz w:val="24"/>
              </w:rPr>
            </w:pPr>
            <w:r w:rsidRPr="00BC1062">
              <w:rPr>
                <w:i/>
                <w:iCs/>
                <w:sz w:val="24"/>
              </w:rPr>
              <w:t>P</w:t>
            </w:r>
            <w:r w:rsidR="00885B6E" w:rsidRPr="00BC1062">
              <w:rPr>
                <w:sz w:val="24"/>
                <w:vertAlign w:val="subscript"/>
              </w:rPr>
              <w:t>w</w:t>
            </w:r>
            <w:r w:rsidRPr="00BC1062">
              <w:rPr>
                <w:sz w:val="24"/>
              </w:rPr>
              <w:t>=</w:t>
            </w:r>
            <w:r w:rsidR="004B0243" w:rsidRPr="00BC1062">
              <w:rPr>
                <w:sz w:val="24"/>
              </w:rPr>
              <w:t>2.657</w:t>
            </w:r>
            <w:r w:rsidRPr="00BC1062">
              <w:rPr>
                <w:sz w:val="24"/>
              </w:rPr>
              <w:t>KW</w:t>
            </w:r>
          </w:p>
          <w:p w14:paraId="74C9B59A" w14:textId="77777777" w:rsidR="003F0167" w:rsidRPr="00BC1062" w:rsidRDefault="003F0167" w:rsidP="006953AA">
            <w:pPr>
              <w:ind w:rightChars="12" w:right="25"/>
              <w:rPr>
                <w:sz w:val="24"/>
              </w:rPr>
            </w:pPr>
          </w:p>
          <w:p w14:paraId="7948C197" w14:textId="77777777" w:rsidR="00885B6E" w:rsidRPr="00BC1062" w:rsidRDefault="00885B6E" w:rsidP="006953AA">
            <w:pPr>
              <w:ind w:rightChars="12" w:right="25"/>
              <w:rPr>
                <w:sz w:val="24"/>
              </w:rPr>
            </w:pPr>
          </w:p>
          <w:p w14:paraId="7737A661" w14:textId="0F536D96" w:rsidR="003F0167" w:rsidRPr="00BC1062" w:rsidRDefault="003F0167" w:rsidP="006953AA">
            <w:pPr>
              <w:ind w:rightChars="12" w:right="25"/>
              <w:rPr>
                <w:sz w:val="24"/>
              </w:rPr>
            </w:pPr>
            <w:r w:rsidRPr="00BC1062">
              <w:rPr>
                <w:i/>
                <w:iCs/>
                <w:sz w:val="24"/>
              </w:rPr>
              <w:t>T</w:t>
            </w:r>
            <w:r w:rsidR="00885B6E" w:rsidRPr="00BC1062">
              <w:rPr>
                <w:sz w:val="24"/>
                <w:vertAlign w:val="subscript"/>
              </w:rPr>
              <w:t>d</w:t>
            </w:r>
            <w:r w:rsidRPr="00BC1062">
              <w:rPr>
                <w:sz w:val="24"/>
              </w:rPr>
              <w:t>=</w:t>
            </w:r>
            <w:r w:rsidR="004B0243" w:rsidRPr="00BC1062">
              <w:rPr>
                <w:sz w:val="24"/>
              </w:rPr>
              <w:t>19.434</w:t>
            </w:r>
            <w:r w:rsidR="00885B6E" w:rsidRPr="00BC1062">
              <w:rPr>
                <w:sz w:val="24"/>
              </w:rPr>
              <w:t>N·m</w:t>
            </w:r>
          </w:p>
          <w:p w14:paraId="21574AD0" w14:textId="77777777" w:rsidR="004B0243" w:rsidRPr="00BC1062" w:rsidRDefault="003F0167" w:rsidP="006953AA">
            <w:pPr>
              <w:ind w:rightChars="12" w:right="25"/>
              <w:rPr>
                <w:sz w:val="24"/>
              </w:rPr>
            </w:pPr>
            <w:r w:rsidRPr="00BC1062">
              <w:rPr>
                <w:i/>
                <w:iCs/>
                <w:sz w:val="24"/>
              </w:rPr>
              <w:t>T</w:t>
            </w:r>
            <w:r w:rsidR="00885B6E" w:rsidRPr="00BC1062">
              <w:rPr>
                <w:sz w:val="24"/>
                <w:vertAlign w:val="subscript"/>
              </w:rPr>
              <w:t>1</w:t>
            </w:r>
            <w:r w:rsidRPr="00BC1062">
              <w:rPr>
                <w:sz w:val="24"/>
              </w:rPr>
              <w:t>=</w:t>
            </w:r>
            <w:r w:rsidR="004B0243" w:rsidRPr="00BC1062">
              <w:rPr>
                <w:sz w:val="24"/>
              </w:rPr>
              <w:t>46.648</w:t>
            </w:r>
            <w:r w:rsidRPr="00BC1062">
              <w:rPr>
                <w:sz w:val="24"/>
              </w:rPr>
              <w:t xml:space="preserve">N·m </w:t>
            </w:r>
            <w:r w:rsidRPr="00BC1062">
              <w:rPr>
                <w:i/>
                <w:iCs/>
                <w:sz w:val="24"/>
              </w:rPr>
              <w:t>T</w:t>
            </w:r>
            <w:r w:rsidR="00885B6E" w:rsidRPr="00BC1062">
              <w:rPr>
                <w:sz w:val="24"/>
                <w:vertAlign w:val="subscript"/>
              </w:rPr>
              <w:t>2</w:t>
            </w:r>
            <w:r w:rsidRPr="00BC1062">
              <w:rPr>
                <w:sz w:val="24"/>
              </w:rPr>
              <w:t>=</w:t>
            </w:r>
          </w:p>
          <w:p w14:paraId="2CF6C011" w14:textId="7380700B" w:rsidR="003F0167" w:rsidRPr="00BC1062" w:rsidRDefault="004B0243" w:rsidP="006953AA">
            <w:pPr>
              <w:ind w:rightChars="12" w:right="25"/>
              <w:rPr>
                <w:sz w:val="24"/>
              </w:rPr>
            </w:pPr>
            <w:r w:rsidRPr="00BC1062">
              <w:rPr>
                <w:sz w:val="24"/>
              </w:rPr>
              <w:t>207.301</w:t>
            </w:r>
            <w:r w:rsidR="003F0167" w:rsidRPr="00BC1062">
              <w:rPr>
                <w:sz w:val="24"/>
              </w:rPr>
              <w:t>N·m</w:t>
            </w:r>
          </w:p>
          <w:p w14:paraId="7787A2B3" w14:textId="77777777" w:rsidR="004B0243" w:rsidRPr="00BC1062" w:rsidRDefault="00885B6E" w:rsidP="006953AA">
            <w:pPr>
              <w:ind w:rightChars="12" w:right="25"/>
              <w:rPr>
                <w:sz w:val="24"/>
              </w:rPr>
            </w:pPr>
            <w:r w:rsidRPr="00BC1062">
              <w:rPr>
                <w:i/>
                <w:iCs/>
                <w:sz w:val="24"/>
              </w:rPr>
              <w:t>T</w:t>
            </w:r>
            <w:r w:rsidRPr="00BC1062">
              <w:rPr>
                <w:sz w:val="24"/>
                <w:vertAlign w:val="subscript"/>
              </w:rPr>
              <w:t>w</w:t>
            </w:r>
            <w:r w:rsidRPr="00BC1062">
              <w:rPr>
                <w:sz w:val="24"/>
              </w:rPr>
              <w:t>=</w:t>
            </w:r>
          </w:p>
          <w:p w14:paraId="11330427" w14:textId="30CB04E5" w:rsidR="003F0167" w:rsidRPr="00BC1062" w:rsidRDefault="004B0243" w:rsidP="006953AA">
            <w:pPr>
              <w:ind w:rightChars="12" w:right="25"/>
              <w:rPr>
                <w:sz w:val="24"/>
              </w:rPr>
            </w:pPr>
            <w:r w:rsidRPr="00BC1062">
              <w:rPr>
                <w:sz w:val="24"/>
              </w:rPr>
              <w:t>203.172</w:t>
            </w:r>
            <w:r w:rsidR="00885B6E" w:rsidRPr="00BC1062">
              <w:rPr>
                <w:sz w:val="24"/>
              </w:rPr>
              <w:t>N·m</w:t>
            </w:r>
          </w:p>
          <w:p w14:paraId="6D32F394" w14:textId="77777777" w:rsidR="003F0167" w:rsidRPr="00BC1062" w:rsidRDefault="003F0167" w:rsidP="006953AA">
            <w:pPr>
              <w:ind w:rightChars="12" w:right="25"/>
              <w:rPr>
                <w:sz w:val="24"/>
              </w:rPr>
            </w:pPr>
          </w:p>
          <w:p w14:paraId="56B7636F" w14:textId="77777777" w:rsidR="003F0167" w:rsidRPr="00BC1062" w:rsidRDefault="003F0167" w:rsidP="006953AA">
            <w:pPr>
              <w:ind w:rightChars="12" w:right="25"/>
              <w:rPr>
                <w:sz w:val="24"/>
              </w:rPr>
            </w:pPr>
          </w:p>
          <w:p w14:paraId="546E7E1A" w14:textId="77777777" w:rsidR="0082180C" w:rsidRPr="00BC1062" w:rsidRDefault="0082180C" w:rsidP="006953AA">
            <w:pPr>
              <w:ind w:rightChars="12" w:right="25"/>
              <w:rPr>
                <w:sz w:val="24"/>
              </w:rPr>
            </w:pPr>
          </w:p>
          <w:p w14:paraId="792E27E0" w14:textId="77777777" w:rsidR="004B0243" w:rsidRPr="00BC1062" w:rsidRDefault="004B0243" w:rsidP="006953AA">
            <w:pPr>
              <w:ind w:rightChars="12" w:right="25"/>
              <w:rPr>
                <w:sz w:val="24"/>
              </w:rPr>
            </w:pPr>
          </w:p>
          <w:p w14:paraId="3691C85E" w14:textId="77777777" w:rsidR="004B0243" w:rsidRPr="00BC1062" w:rsidRDefault="004B0243" w:rsidP="006953AA">
            <w:pPr>
              <w:ind w:rightChars="12" w:right="25"/>
              <w:rPr>
                <w:sz w:val="24"/>
              </w:rPr>
            </w:pPr>
          </w:p>
          <w:p w14:paraId="2390E239" w14:textId="77777777" w:rsidR="004B0243" w:rsidRPr="00BC1062" w:rsidRDefault="004B0243" w:rsidP="006953AA">
            <w:pPr>
              <w:ind w:rightChars="12" w:right="25"/>
              <w:rPr>
                <w:sz w:val="24"/>
              </w:rPr>
            </w:pPr>
          </w:p>
          <w:p w14:paraId="4B19DA85" w14:textId="77777777" w:rsidR="00B47A9A" w:rsidRPr="00BC1062" w:rsidRDefault="00B47A9A" w:rsidP="006953AA">
            <w:pPr>
              <w:ind w:rightChars="12" w:right="25"/>
              <w:rPr>
                <w:sz w:val="24"/>
              </w:rPr>
            </w:pPr>
          </w:p>
          <w:p w14:paraId="2DE8910D" w14:textId="1BEF020D" w:rsidR="003F0167" w:rsidRPr="00BC1062" w:rsidRDefault="00FC02C2" w:rsidP="006953AA">
            <w:pPr>
              <w:ind w:rightChars="12" w:right="25"/>
              <w:rPr>
                <w:sz w:val="24"/>
              </w:rPr>
            </w:pPr>
            <w:r w:rsidRPr="005D6AC8">
              <w:rPr>
                <w:i/>
                <w:iCs/>
                <w:sz w:val="24"/>
              </w:rPr>
              <w:lastRenderedPageBreak/>
              <w:t>P</w:t>
            </w:r>
            <w:r w:rsidRPr="00BC1062">
              <w:rPr>
                <w:sz w:val="24"/>
                <w:vertAlign w:val="subscript"/>
              </w:rPr>
              <w:t>C</w:t>
            </w:r>
            <w:r w:rsidRPr="00BC1062">
              <w:rPr>
                <w:sz w:val="24"/>
              </w:rPr>
              <w:t>=</w:t>
            </w:r>
            <w:r w:rsidR="004B0243" w:rsidRPr="00BC1062">
              <w:rPr>
                <w:sz w:val="24"/>
              </w:rPr>
              <w:t>3.2</w:t>
            </w:r>
            <w:r w:rsidRPr="00BC1062">
              <w:rPr>
                <w:sz w:val="24"/>
              </w:rPr>
              <w:t>KW</w:t>
            </w:r>
          </w:p>
          <w:p w14:paraId="0B720907" w14:textId="77777777" w:rsidR="003F0167" w:rsidRPr="00BC1062" w:rsidRDefault="003F0167" w:rsidP="006953AA">
            <w:pPr>
              <w:ind w:rightChars="12" w:right="25"/>
              <w:rPr>
                <w:sz w:val="24"/>
              </w:rPr>
            </w:pPr>
          </w:p>
          <w:p w14:paraId="30D10DDD" w14:textId="10FC92A7" w:rsidR="003F0167" w:rsidRPr="00BC1062" w:rsidRDefault="00730556" w:rsidP="006953AA">
            <w:pPr>
              <w:ind w:rightChars="12" w:right="25"/>
              <w:rPr>
                <w:sz w:val="24"/>
              </w:rPr>
            </w:pPr>
            <w:r w:rsidRPr="00BC1062">
              <w:rPr>
                <w:sz w:val="24"/>
              </w:rPr>
              <w:t>带型：</w:t>
            </w:r>
            <w:r w:rsidR="004B0243" w:rsidRPr="00BC1062">
              <w:rPr>
                <w:sz w:val="24"/>
              </w:rPr>
              <w:t>A</w:t>
            </w:r>
            <w:r w:rsidRPr="00BC1062">
              <w:rPr>
                <w:sz w:val="24"/>
              </w:rPr>
              <w:t>型</w:t>
            </w:r>
          </w:p>
          <w:p w14:paraId="5F0D933A" w14:textId="77777777" w:rsidR="003F0167" w:rsidRPr="00BC1062" w:rsidRDefault="003F0167" w:rsidP="006953AA">
            <w:pPr>
              <w:ind w:rightChars="12" w:right="25"/>
              <w:rPr>
                <w:sz w:val="24"/>
              </w:rPr>
            </w:pPr>
          </w:p>
          <w:p w14:paraId="7A7A349F" w14:textId="77777777" w:rsidR="0082180C" w:rsidRPr="00BC1062" w:rsidRDefault="0082180C" w:rsidP="006953AA">
            <w:pPr>
              <w:ind w:rightChars="12" w:right="25"/>
              <w:rPr>
                <w:sz w:val="24"/>
              </w:rPr>
            </w:pPr>
          </w:p>
          <w:p w14:paraId="3D41B052" w14:textId="26A4E701" w:rsidR="003F0167" w:rsidRPr="00BC1062" w:rsidRDefault="00B9526E" w:rsidP="006953AA">
            <w:pPr>
              <w:ind w:rightChars="12" w:right="25"/>
              <w:rPr>
                <w:sz w:val="24"/>
              </w:rPr>
            </w:pPr>
            <w:r w:rsidRPr="005D6AC8">
              <w:rPr>
                <w:i/>
                <w:iCs/>
                <w:sz w:val="24"/>
              </w:rPr>
              <w:t>d</w:t>
            </w:r>
            <w:r w:rsidRPr="00BC1062">
              <w:rPr>
                <w:sz w:val="24"/>
                <w:vertAlign w:val="subscript"/>
              </w:rPr>
              <w:t>d1</w:t>
            </w:r>
            <w:r w:rsidR="0005358F" w:rsidRPr="00BC1062">
              <w:rPr>
                <w:sz w:val="24"/>
              </w:rPr>
              <w:t>=7</w:t>
            </w:r>
            <w:r w:rsidR="004B0243" w:rsidRPr="00BC1062">
              <w:rPr>
                <w:sz w:val="24"/>
              </w:rPr>
              <w:t>5</w:t>
            </w:r>
            <w:r w:rsidR="0005358F" w:rsidRPr="00BC1062">
              <w:rPr>
                <w:sz w:val="24"/>
              </w:rPr>
              <w:t>mm</w:t>
            </w:r>
          </w:p>
          <w:p w14:paraId="1C161DAC" w14:textId="0D33D4BF" w:rsidR="003F0167" w:rsidRPr="00BC1062" w:rsidRDefault="00B9526E" w:rsidP="006953AA">
            <w:pPr>
              <w:ind w:rightChars="12" w:right="25"/>
              <w:rPr>
                <w:sz w:val="24"/>
              </w:rPr>
            </w:pPr>
            <w:r w:rsidRPr="005D6AC8">
              <w:rPr>
                <w:i/>
                <w:iCs/>
                <w:sz w:val="24"/>
              </w:rPr>
              <w:t>d</w:t>
            </w:r>
            <w:r w:rsidRPr="00BC1062">
              <w:rPr>
                <w:sz w:val="24"/>
                <w:vertAlign w:val="subscript"/>
              </w:rPr>
              <w:t>d2</w:t>
            </w:r>
            <w:r w:rsidR="0005358F" w:rsidRPr="00BC1062">
              <w:rPr>
                <w:sz w:val="24"/>
              </w:rPr>
              <w:t>=</w:t>
            </w:r>
            <w:r w:rsidRPr="00BC1062">
              <w:rPr>
                <w:sz w:val="24"/>
              </w:rPr>
              <w:t>180</w:t>
            </w:r>
            <w:r w:rsidR="0005358F" w:rsidRPr="00BC1062">
              <w:rPr>
                <w:sz w:val="24"/>
              </w:rPr>
              <w:t>mm</w:t>
            </w:r>
          </w:p>
          <w:p w14:paraId="159660EB" w14:textId="77777777" w:rsidR="003F0167" w:rsidRPr="00BC1062" w:rsidRDefault="003F0167" w:rsidP="006953AA">
            <w:pPr>
              <w:ind w:rightChars="12" w:right="25"/>
              <w:rPr>
                <w:sz w:val="24"/>
              </w:rPr>
            </w:pPr>
          </w:p>
          <w:p w14:paraId="4510D796" w14:textId="3EA80249" w:rsidR="003F0167" w:rsidRPr="00BC1062" w:rsidRDefault="00B9526E" w:rsidP="006953AA">
            <w:pPr>
              <w:ind w:rightChars="12" w:right="25"/>
              <w:rPr>
                <w:sz w:val="24"/>
              </w:rPr>
            </w:pPr>
            <w:r w:rsidRPr="00BC1062">
              <w:rPr>
                <w:i/>
                <w:iCs/>
                <w:sz w:val="24"/>
              </w:rPr>
              <w:t>v</w:t>
            </w:r>
            <w:r w:rsidR="003F0167" w:rsidRPr="00BC1062">
              <w:rPr>
                <w:sz w:val="24"/>
              </w:rPr>
              <w:t>=5.</w:t>
            </w:r>
            <w:r w:rsidRPr="00BC1062">
              <w:rPr>
                <w:sz w:val="24"/>
              </w:rPr>
              <w:t>62</w:t>
            </w:r>
            <w:r w:rsidR="003F0167" w:rsidRPr="00BC1062">
              <w:rPr>
                <w:sz w:val="24"/>
              </w:rPr>
              <w:t>m/s</w:t>
            </w:r>
          </w:p>
          <w:p w14:paraId="322B6285" w14:textId="77777777" w:rsidR="003F0167" w:rsidRPr="00BC1062" w:rsidRDefault="003F0167" w:rsidP="006953AA">
            <w:pPr>
              <w:ind w:rightChars="12" w:right="25"/>
              <w:rPr>
                <w:sz w:val="24"/>
              </w:rPr>
            </w:pPr>
          </w:p>
          <w:p w14:paraId="456F57AA" w14:textId="77777777" w:rsidR="003F0167" w:rsidRPr="00BC1062" w:rsidRDefault="003F0167" w:rsidP="006953AA">
            <w:pPr>
              <w:ind w:rightChars="12" w:right="25"/>
              <w:rPr>
                <w:sz w:val="24"/>
              </w:rPr>
            </w:pPr>
          </w:p>
          <w:p w14:paraId="5B82FC4F" w14:textId="77777777" w:rsidR="00A9420C" w:rsidRPr="00BC1062" w:rsidRDefault="00A9420C" w:rsidP="006953AA">
            <w:pPr>
              <w:ind w:rightChars="12" w:right="25"/>
              <w:rPr>
                <w:sz w:val="24"/>
              </w:rPr>
            </w:pPr>
          </w:p>
          <w:p w14:paraId="18809032" w14:textId="77777777" w:rsidR="005C6431" w:rsidRPr="00BC1062" w:rsidRDefault="005C6431" w:rsidP="006953AA">
            <w:pPr>
              <w:ind w:rightChars="12" w:right="25"/>
              <w:rPr>
                <w:sz w:val="24"/>
              </w:rPr>
            </w:pPr>
          </w:p>
          <w:p w14:paraId="0A5B0739" w14:textId="77777777" w:rsidR="005C6431" w:rsidRPr="00BC1062" w:rsidRDefault="005C6431" w:rsidP="006953AA">
            <w:pPr>
              <w:ind w:rightChars="12" w:right="25"/>
              <w:rPr>
                <w:sz w:val="24"/>
              </w:rPr>
            </w:pPr>
          </w:p>
          <w:p w14:paraId="2AB95E2F" w14:textId="77777777" w:rsidR="005C6431" w:rsidRDefault="005C6431" w:rsidP="006953AA">
            <w:pPr>
              <w:ind w:rightChars="12" w:right="25"/>
              <w:rPr>
                <w:sz w:val="24"/>
              </w:rPr>
            </w:pPr>
          </w:p>
          <w:p w14:paraId="08CC8C7B" w14:textId="77777777" w:rsidR="00B47A9A" w:rsidRPr="00BC1062" w:rsidRDefault="00B47A9A" w:rsidP="006953AA">
            <w:pPr>
              <w:ind w:rightChars="12" w:right="25"/>
              <w:rPr>
                <w:sz w:val="24"/>
              </w:rPr>
            </w:pPr>
          </w:p>
          <w:p w14:paraId="4B163D96" w14:textId="07044523" w:rsidR="003F0167" w:rsidRPr="00BC1062" w:rsidRDefault="00730556" w:rsidP="006953AA">
            <w:pPr>
              <w:ind w:rightChars="12" w:right="25"/>
              <w:rPr>
                <w:sz w:val="24"/>
              </w:rPr>
            </w:pPr>
            <w:r w:rsidRPr="00BC1062">
              <w:rPr>
                <w:i/>
                <w:iCs/>
                <w:sz w:val="24"/>
              </w:rPr>
              <w:t>a</w:t>
            </w:r>
            <w:r w:rsidRPr="00BC1062">
              <w:rPr>
                <w:sz w:val="24"/>
                <w:vertAlign w:val="subscript"/>
              </w:rPr>
              <w:t>0</w:t>
            </w:r>
            <w:r w:rsidRPr="00BC1062">
              <w:rPr>
                <w:sz w:val="24"/>
              </w:rPr>
              <w:t>=</w:t>
            </w:r>
            <w:r w:rsidR="00B9526E" w:rsidRPr="00BC1062">
              <w:rPr>
                <w:sz w:val="24"/>
              </w:rPr>
              <w:t>382.5</w:t>
            </w:r>
            <w:r w:rsidRPr="00BC1062">
              <w:rPr>
                <w:sz w:val="24"/>
              </w:rPr>
              <w:t>mm</w:t>
            </w:r>
          </w:p>
          <w:p w14:paraId="2F4589FF" w14:textId="77777777" w:rsidR="003F0167" w:rsidRPr="00BC1062" w:rsidRDefault="003F0167" w:rsidP="006953AA">
            <w:pPr>
              <w:ind w:rightChars="12" w:right="25"/>
              <w:rPr>
                <w:sz w:val="24"/>
              </w:rPr>
            </w:pPr>
          </w:p>
          <w:p w14:paraId="19CBC1B3" w14:textId="77777777" w:rsidR="003F0167" w:rsidRPr="00BC1062" w:rsidRDefault="003F0167" w:rsidP="006953AA">
            <w:pPr>
              <w:ind w:rightChars="12" w:right="25"/>
              <w:rPr>
                <w:sz w:val="24"/>
              </w:rPr>
            </w:pPr>
          </w:p>
          <w:p w14:paraId="38D29D23" w14:textId="77777777" w:rsidR="00A9420C" w:rsidRPr="00BC1062" w:rsidRDefault="00A9420C" w:rsidP="006953AA">
            <w:pPr>
              <w:ind w:rightChars="12" w:right="25"/>
              <w:rPr>
                <w:sz w:val="24"/>
              </w:rPr>
            </w:pPr>
          </w:p>
          <w:p w14:paraId="4384D3B6" w14:textId="77777777" w:rsidR="005C6431" w:rsidRPr="00BC1062" w:rsidRDefault="005C6431" w:rsidP="006953AA">
            <w:pPr>
              <w:ind w:rightChars="12" w:right="25"/>
              <w:rPr>
                <w:sz w:val="24"/>
              </w:rPr>
            </w:pPr>
          </w:p>
          <w:p w14:paraId="6DF97077" w14:textId="77777777" w:rsidR="005C6431" w:rsidRPr="00BC1062" w:rsidRDefault="005C6431" w:rsidP="006953AA">
            <w:pPr>
              <w:ind w:rightChars="12" w:right="25"/>
              <w:rPr>
                <w:sz w:val="24"/>
              </w:rPr>
            </w:pPr>
          </w:p>
          <w:p w14:paraId="6DA1A31E" w14:textId="77777777" w:rsidR="00B9526E" w:rsidRPr="00BC1062" w:rsidRDefault="003F0167" w:rsidP="006953AA">
            <w:pPr>
              <w:ind w:rightChars="12" w:right="25"/>
              <w:rPr>
                <w:sz w:val="24"/>
              </w:rPr>
            </w:pPr>
            <w:r w:rsidRPr="00BC1062">
              <w:rPr>
                <w:i/>
                <w:iCs/>
                <w:sz w:val="24"/>
              </w:rPr>
              <w:t>L</w:t>
            </w:r>
            <w:r w:rsidRPr="00BC1062">
              <w:rPr>
                <w:sz w:val="24"/>
                <w:vertAlign w:val="subscript"/>
              </w:rPr>
              <w:t>d</w:t>
            </w:r>
            <w:r w:rsidR="00B9526E" w:rsidRPr="00BC1062">
              <w:rPr>
                <w:sz w:val="24"/>
                <w:vertAlign w:val="subscript"/>
              </w:rPr>
              <w:t>0</w:t>
            </w:r>
            <w:r w:rsidRPr="00BC1062">
              <w:rPr>
                <w:sz w:val="24"/>
              </w:rPr>
              <w:t>=</w:t>
            </w:r>
          </w:p>
          <w:p w14:paraId="02E30888" w14:textId="23D641A9" w:rsidR="003F0167" w:rsidRPr="00BC1062" w:rsidRDefault="00A9420C" w:rsidP="006953AA">
            <w:pPr>
              <w:ind w:rightChars="12" w:right="25"/>
              <w:rPr>
                <w:sz w:val="24"/>
              </w:rPr>
            </w:pPr>
            <w:r w:rsidRPr="00BC1062">
              <w:rPr>
                <w:sz w:val="24"/>
              </w:rPr>
              <w:t>1</w:t>
            </w:r>
            <w:r w:rsidR="00B9526E" w:rsidRPr="00BC1062">
              <w:rPr>
                <w:sz w:val="24"/>
              </w:rPr>
              <w:t>172.76</w:t>
            </w:r>
            <w:r w:rsidR="003F0167" w:rsidRPr="00BC1062">
              <w:rPr>
                <w:sz w:val="24"/>
              </w:rPr>
              <w:t>mm</w:t>
            </w:r>
          </w:p>
          <w:p w14:paraId="5ACB0174" w14:textId="77777777" w:rsidR="003F0167" w:rsidRPr="00BC1062" w:rsidRDefault="003F0167" w:rsidP="006953AA">
            <w:pPr>
              <w:ind w:rightChars="12" w:right="25"/>
              <w:rPr>
                <w:sz w:val="24"/>
              </w:rPr>
            </w:pPr>
          </w:p>
          <w:p w14:paraId="6A050947" w14:textId="77777777" w:rsidR="005C6431" w:rsidRPr="00BC1062" w:rsidRDefault="005C6431" w:rsidP="006953AA">
            <w:pPr>
              <w:ind w:rightChars="12" w:right="25"/>
              <w:rPr>
                <w:sz w:val="24"/>
              </w:rPr>
            </w:pPr>
          </w:p>
          <w:p w14:paraId="1E1098CA" w14:textId="77777777" w:rsidR="005C6431" w:rsidRPr="00BC1062" w:rsidRDefault="005C6431" w:rsidP="006953AA">
            <w:pPr>
              <w:ind w:rightChars="12" w:right="25"/>
              <w:rPr>
                <w:sz w:val="24"/>
              </w:rPr>
            </w:pPr>
          </w:p>
          <w:p w14:paraId="390393E3" w14:textId="3C4BEFE8" w:rsidR="003F0167" w:rsidRPr="00BC1062" w:rsidRDefault="00730556" w:rsidP="006953AA">
            <w:pPr>
              <w:ind w:rightChars="12" w:right="25"/>
              <w:rPr>
                <w:sz w:val="24"/>
              </w:rPr>
            </w:pPr>
            <w:r w:rsidRPr="00BC1062">
              <w:rPr>
                <w:i/>
                <w:iCs/>
                <w:sz w:val="24"/>
              </w:rPr>
              <w:t>a</w:t>
            </w:r>
            <w:r w:rsidRPr="00BC1062">
              <w:rPr>
                <w:sz w:val="24"/>
              </w:rPr>
              <w:t>=</w:t>
            </w:r>
            <w:r w:rsidR="005C6431" w:rsidRPr="00BC1062">
              <w:rPr>
                <w:sz w:val="24"/>
              </w:rPr>
              <w:t>421</w:t>
            </w:r>
            <w:r w:rsidRPr="00BC1062">
              <w:rPr>
                <w:sz w:val="24"/>
              </w:rPr>
              <w:t>mm</w:t>
            </w:r>
          </w:p>
          <w:p w14:paraId="594D46A7" w14:textId="77777777" w:rsidR="003F0167" w:rsidRPr="00BC1062" w:rsidRDefault="003F0167" w:rsidP="006953AA">
            <w:pPr>
              <w:ind w:rightChars="12" w:right="25"/>
              <w:rPr>
                <w:sz w:val="24"/>
              </w:rPr>
            </w:pPr>
          </w:p>
          <w:p w14:paraId="049C50AF" w14:textId="77777777" w:rsidR="003F0167" w:rsidRPr="00BC1062" w:rsidRDefault="003F0167" w:rsidP="006953AA">
            <w:pPr>
              <w:ind w:rightChars="12" w:right="25"/>
              <w:rPr>
                <w:sz w:val="24"/>
              </w:rPr>
            </w:pPr>
          </w:p>
          <w:p w14:paraId="215CF11E" w14:textId="77777777" w:rsidR="005C6431" w:rsidRPr="00BC1062" w:rsidRDefault="005C6431" w:rsidP="006953AA">
            <w:pPr>
              <w:ind w:rightChars="12" w:right="25"/>
              <w:rPr>
                <w:sz w:val="24"/>
              </w:rPr>
            </w:pPr>
          </w:p>
          <w:p w14:paraId="7BCFFF25" w14:textId="487B8B3B" w:rsidR="003F0167" w:rsidRPr="00BC1062" w:rsidRDefault="00FC02C2" w:rsidP="006953AA">
            <w:pPr>
              <w:ind w:rightChars="12" w:right="25"/>
              <w:rPr>
                <w:sz w:val="24"/>
              </w:rPr>
            </w:pPr>
            <w:r w:rsidRPr="00BC1062">
              <w:rPr>
                <w:i/>
                <w:iCs/>
                <w:sz w:val="24"/>
              </w:rPr>
              <w:t>α</w:t>
            </w:r>
            <w:r w:rsidRPr="00BC1062">
              <w:rPr>
                <w:sz w:val="24"/>
                <w:vertAlign w:val="subscript"/>
              </w:rPr>
              <w:t>1</w:t>
            </w:r>
            <w:r w:rsidR="00994AEA" w:rsidRPr="00BC1062">
              <w:rPr>
                <w:sz w:val="24"/>
              </w:rPr>
              <w:t>=</w:t>
            </w:r>
            <w:r w:rsidR="005C6431" w:rsidRPr="00BC1062">
              <w:t xml:space="preserve"> </w:t>
            </w:r>
            <w:r w:rsidR="005C6431" w:rsidRPr="00BC1062">
              <w:rPr>
                <w:position w:val="-6"/>
              </w:rPr>
              <w:object w:dxaOrig="740" w:dyaOrig="320" w14:anchorId="2CB51EEA">
                <v:shape id="_x0000_i1047" type="#_x0000_t75" style="width:37pt;height:16pt" o:ole="">
                  <v:imagedata r:id="rId59" o:title=""/>
                </v:shape>
                <o:OLEObject Type="Embed" ProgID="Equation.DSMT4" ShapeID="_x0000_i1047" DrawAspect="Content" ObjectID="_1812550921" r:id="rId60"/>
              </w:object>
            </w:r>
          </w:p>
          <w:p w14:paraId="757C29C5" w14:textId="77777777" w:rsidR="003F0167" w:rsidRPr="00BC1062" w:rsidRDefault="003F0167" w:rsidP="006953AA">
            <w:pPr>
              <w:ind w:rightChars="12" w:right="25"/>
              <w:rPr>
                <w:sz w:val="24"/>
              </w:rPr>
            </w:pPr>
          </w:p>
          <w:p w14:paraId="375B6A2C" w14:textId="77777777" w:rsidR="003F0167" w:rsidRPr="00BC1062" w:rsidRDefault="003F0167" w:rsidP="006953AA">
            <w:pPr>
              <w:ind w:rightChars="12" w:right="25"/>
              <w:rPr>
                <w:sz w:val="24"/>
              </w:rPr>
            </w:pPr>
          </w:p>
          <w:p w14:paraId="4904DA59" w14:textId="77777777" w:rsidR="003F0167" w:rsidRPr="00BC1062" w:rsidRDefault="003F0167" w:rsidP="006953AA">
            <w:pPr>
              <w:ind w:rightChars="12" w:right="25"/>
              <w:rPr>
                <w:sz w:val="24"/>
              </w:rPr>
            </w:pPr>
          </w:p>
          <w:p w14:paraId="5A39634B" w14:textId="77777777" w:rsidR="003F0167" w:rsidRPr="00BC1062" w:rsidRDefault="003F0167" w:rsidP="006953AA">
            <w:pPr>
              <w:ind w:rightChars="12" w:right="25"/>
              <w:rPr>
                <w:sz w:val="24"/>
              </w:rPr>
            </w:pPr>
          </w:p>
          <w:p w14:paraId="66A321B7" w14:textId="77777777" w:rsidR="003F0167" w:rsidRPr="00BC1062" w:rsidRDefault="003F0167" w:rsidP="006953AA">
            <w:pPr>
              <w:ind w:rightChars="12" w:right="25"/>
              <w:rPr>
                <w:sz w:val="24"/>
              </w:rPr>
            </w:pPr>
          </w:p>
          <w:p w14:paraId="1B5151C9" w14:textId="77777777" w:rsidR="003F0167" w:rsidRPr="00BC1062" w:rsidRDefault="003F0167" w:rsidP="006953AA">
            <w:pPr>
              <w:ind w:rightChars="12" w:right="25"/>
              <w:rPr>
                <w:sz w:val="24"/>
              </w:rPr>
            </w:pPr>
          </w:p>
          <w:p w14:paraId="19BB3981" w14:textId="77777777" w:rsidR="003F0167" w:rsidRPr="00BC1062" w:rsidRDefault="003F0167" w:rsidP="006953AA">
            <w:pPr>
              <w:ind w:rightChars="12" w:right="25"/>
              <w:rPr>
                <w:sz w:val="24"/>
              </w:rPr>
            </w:pPr>
          </w:p>
          <w:p w14:paraId="3E99C728" w14:textId="77777777" w:rsidR="003F0167" w:rsidRPr="00BC1062" w:rsidRDefault="003F0167" w:rsidP="006953AA">
            <w:pPr>
              <w:ind w:rightChars="12" w:right="25"/>
              <w:rPr>
                <w:sz w:val="24"/>
              </w:rPr>
            </w:pPr>
          </w:p>
          <w:p w14:paraId="6244A0DC" w14:textId="77777777" w:rsidR="003F0167" w:rsidRPr="00BC1062" w:rsidRDefault="003F0167" w:rsidP="006953AA">
            <w:pPr>
              <w:ind w:rightChars="12" w:right="25"/>
              <w:rPr>
                <w:sz w:val="24"/>
              </w:rPr>
            </w:pPr>
          </w:p>
          <w:p w14:paraId="7DDBF0DC" w14:textId="77777777" w:rsidR="003F0167" w:rsidRPr="00BC1062" w:rsidRDefault="003F0167" w:rsidP="006953AA">
            <w:pPr>
              <w:ind w:rightChars="12" w:right="25"/>
              <w:rPr>
                <w:sz w:val="24"/>
              </w:rPr>
            </w:pPr>
          </w:p>
          <w:p w14:paraId="79B4190F" w14:textId="3B5DEA6A" w:rsidR="003F0167" w:rsidRPr="00BC1062" w:rsidRDefault="007A741E" w:rsidP="006953AA">
            <w:pPr>
              <w:ind w:rightChars="12" w:right="25"/>
              <w:rPr>
                <w:sz w:val="24"/>
              </w:rPr>
            </w:pPr>
            <w:r w:rsidRPr="00BC1062">
              <w:rPr>
                <w:i/>
                <w:iCs/>
                <w:sz w:val="24"/>
              </w:rPr>
              <w:t>z</w:t>
            </w:r>
            <w:r w:rsidR="008A6743" w:rsidRPr="00BC1062">
              <w:rPr>
                <w:sz w:val="24"/>
              </w:rPr>
              <w:t>=</w:t>
            </w:r>
            <w:r w:rsidRPr="00BC1062">
              <w:rPr>
                <w:sz w:val="24"/>
              </w:rPr>
              <w:t>5</w:t>
            </w:r>
          </w:p>
          <w:p w14:paraId="0D325F72" w14:textId="77777777" w:rsidR="003F0167" w:rsidRPr="00BC1062" w:rsidRDefault="003F0167" w:rsidP="006953AA">
            <w:pPr>
              <w:ind w:rightChars="12" w:right="25"/>
              <w:rPr>
                <w:sz w:val="24"/>
              </w:rPr>
            </w:pPr>
          </w:p>
          <w:p w14:paraId="608449CA" w14:textId="77777777" w:rsidR="003F0167" w:rsidRPr="00BC1062" w:rsidRDefault="003F0167" w:rsidP="006953AA">
            <w:pPr>
              <w:ind w:rightChars="12" w:right="25"/>
              <w:rPr>
                <w:sz w:val="24"/>
              </w:rPr>
            </w:pPr>
          </w:p>
          <w:p w14:paraId="4E0FBF1F" w14:textId="77777777" w:rsidR="003F0167" w:rsidRPr="00BC1062" w:rsidRDefault="003F0167" w:rsidP="006953AA">
            <w:pPr>
              <w:ind w:rightChars="12" w:right="25"/>
              <w:rPr>
                <w:sz w:val="24"/>
              </w:rPr>
            </w:pPr>
          </w:p>
          <w:p w14:paraId="4D23E1F3" w14:textId="77777777" w:rsidR="003F0167" w:rsidRPr="00BC1062" w:rsidRDefault="003F0167" w:rsidP="006953AA">
            <w:pPr>
              <w:ind w:rightChars="12" w:right="25"/>
              <w:rPr>
                <w:sz w:val="24"/>
              </w:rPr>
            </w:pPr>
          </w:p>
          <w:p w14:paraId="74A0115F" w14:textId="77777777" w:rsidR="00994AEA" w:rsidRPr="00BC1062" w:rsidRDefault="00994AEA" w:rsidP="006953AA">
            <w:pPr>
              <w:ind w:rightChars="12" w:right="25"/>
              <w:rPr>
                <w:sz w:val="24"/>
              </w:rPr>
            </w:pPr>
          </w:p>
          <w:p w14:paraId="3BC77182" w14:textId="28808602" w:rsidR="003F0167" w:rsidRPr="00BC1062" w:rsidRDefault="003F0167" w:rsidP="006953AA">
            <w:pPr>
              <w:ind w:rightChars="12" w:right="25"/>
              <w:rPr>
                <w:sz w:val="24"/>
              </w:rPr>
            </w:pPr>
            <w:r w:rsidRPr="00BC1062">
              <w:rPr>
                <w:i/>
                <w:iCs/>
                <w:sz w:val="24"/>
              </w:rPr>
              <w:t>F</w:t>
            </w:r>
            <w:r w:rsidRPr="00BC1062">
              <w:rPr>
                <w:sz w:val="24"/>
                <w:vertAlign w:val="subscript"/>
              </w:rPr>
              <w:t>0</w:t>
            </w:r>
            <w:r w:rsidRPr="00BC1062">
              <w:rPr>
                <w:sz w:val="24"/>
              </w:rPr>
              <w:t>=</w:t>
            </w:r>
            <w:r w:rsidR="007A741E" w:rsidRPr="00BC1062">
              <w:rPr>
                <w:sz w:val="24"/>
              </w:rPr>
              <w:t>94.19</w:t>
            </w:r>
            <w:r w:rsidRPr="00BC1062">
              <w:rPr>
                <w:sz w:val="24"/>
              </w:rPr>
              <w:t>N</w:t>
            </w:r>
          </w:p>
          <w:p w14:paraId="6D5A55C6" w14:textId="77777777" w:rsidR="003F0167" w:rsidRDefault="003F0167" w:rsidP="006953AA">
            <w:pPr>
              <w:ind w:rightChars="12" w:right="25"/>
              <w:rPr>
                <w:sz w:val="24"/>
              </w:rPr>
            </w:pPr>
          </w:p>
          <w:p w14:paraId="740E0071" w14:textId="77777777" w:rsidR="00B47A9A" w:rsidRDefault="00B47A9A" w:rsidP="006953AA">
            <w:pPr>
              <w:ind w:rightChars="12" w:right="25"/>
              <w:rPr>
                <w:sz w:val="24"/>
              </w:rPr>
            </w:pPr>
          </w:p>
          <w:p w14:paraId="5CA4D464" w14:textId="77777777" w:rsidR="00B47A9A" w:rsidRPr="00BC1062" w:rsidRDefault="00B47A9A" w:rsidP="006953AA">
            <w:pPr>
              <w:ind w:rightChars="12" w:right="25"/>
              <w:rPr>
                <w:sz w:val="24"/>
              </w:rPr>
            </w:pPr>
          </w:p>
          <w:p w14:paraId="3D998D0F" w14:textId="66C982CE" w:rsidR="003F0167" w:rsidRPr="00BC1062" w:rsidRDefault="003F0167" w:rsidP="006953AA">
            <w:pPr>
              <w:ind w:rightChars="12" w:right="25"/>
              <w:rPr>
                <w:sz w:val="24"/>
              </w:rPr>
            </w:pPr>
            <w:r w:rsidRPr="00BC1062">
              <w:rPr>
                <w:i/>
                <w:iCs/>
                <w:sz w:val="24"/>
              </w:rPr>
              <w:t>F</w:t>
            </w:r>
            <w:r w:rsidR="00A27522" w:rsidRPr="00BC1062">
              <w:rPr>
                <w:sz w:val="24"/>
                <w:vertAlign w:val="subscript"/>
              </w:rPr>
              <w:t>Q</w:t>
            </w:r>
            <w:r w:rsidRPr="00BC1062">
              <w:rPr>
                <w:sz w:val="24"/>
              </w:rPr>
              <w:t>=</w:t>
            </w:r>
            <w:r w:rsidR="007A741E" w:rsidRPr="00BC1062">
              <w:rPr>
                <w:sz w:val="24"/>
              </w:rPr>
              <w:t>934.59</w:t>
            </w:r>
            <w:r w:rsidRPr="00BC1062">
              <w:rPr>
                <w:sz w:val="24"/>
              </w:rPr>
              <w:t>N</w:t>
            </w:r>
          </w:p>
          <w:p w14:paraId="46C5434D" w14:textId="77777777" w:rsidR="003F0167" w:rsidRPr="00BC1062" w:rsidRDefault="003F0167" w:rsidP="006953AA">
            <w:pPr>
              <w:ind w:rightChars="12" w:right="25"/>
              <w:rPr>
                <w:sz w:val="24"/>
              </w:rPr>
            </w:pPr>
          </w:p>
          <w:p w14:paraId="18B3CC6C" w14:textId="77777777" w:rsidR="003F0167" w:rsidRPr="00BC1062" w:rsidRDefault="003F0167" w:rsidP="006953AA">
            <w:pPr>
              <w:ind w:rightChars="12" w:right="25"/>
              <w:rPr>
                <w:sz w:val="24"/>
              </w:rPr>
            </w:pPr>
          </w:p>
          <w:p w14:paraId="44B610D8" w14:textId="4E453549" w:rsidR="003F0167" w:rsidRPr="00BC1062" w:rsidRDefault="00233517" w:rsidP="006953AA">
            <w:pPr>
              <w:ind w:rightChars="12" w:right="25"/>
              <w:rPr>
                <w:sz w:val="24"/>
              </w:rPr>
            </w:pPr>
            <w:r w:rsidRPr="00BC1062">
              <w:rPr>
                <w:sz w:val="24"/>
              </w:rPr>
              <w:t>材料选择</w:t>
            </w:r>
          </w:p>
          <w:p w14:paraId="2564B0EC" w14:textId="77777777" w:rsidR="00233517" w:rsidRPr="00BC1062" w:rsidRDefault="00233517" w:rsidP="00233517">
            <w:pPr>
              <w:ind w:rightChars="12" w:right="25"/>
              <w:jc w:val="left"/>
              <w:rPr>
                <w:sz w:val="24"/>
              </w:rPr>
            </w:pPr>
            <w:r w:rsidRPr="00BC1062">
              <w:rPr>
                <w:sz w:val="24"/>
              </w:rPr>
              <w:t>小齿轮</w:t>
            </w:r>
            <w:r w:rsidRPr="00BC1062">
              <w:rPr>
                <w:sz w:val="24"/>
              </w:rPr>
              <w:t>40Cr</w:t>
            </w:r>
            <w:r w:rsidRPr="00BC1062">
              <w:rPr>
                <w:sz w:val="24"/>
              </w:rPr>
              <w:t>（调质）</w:t>
            </w:r>
          </w:p>
          <w:p w14:paraId="2587274F" w14:textId="3F3E6DA6" w:rsidR="00233517" w:rsidRPr="00BC1062" w:rsidRDefault="005E7F76" w:rsidP="00233517">
            <w:pPr>
              <w:ind w:rightChars="12" w:right="25"/>
              <w:jc w:val="left"/>
              <w:rPr>
                <w:sz w:val="24"/>
              </w:rPr>
            </w:pPr>
            <w:r w:rsidRPr="00BC1062">
              <w:rPr>
                <w:sz w:val="24"/>
              </w:rPr>
              <w:t>硬度为</w:t>
            </w:r>
            <w:r w:rsidRPr="00BC1062">
              <w:rPr>
                <w:sz w:val="24"/>
              </w:rPr>
              <w:t>280HBW</w:t>
            </w:r>
          </w:p>
          <w:p w14:paraId="73420466" w14:textId="77777777" w:rsidR="00233517" w:rsidRPr="00BC1062" w:rsidRDefault="00233517" w:rsidP="00233517">
            <w:pPr>
              <w:ind w:rightChars="12" w:right="25"/>
              <w:jc w:val="left"/>
              <w:rPr>
                <w:sz w:val="24"/>
              </w:rPr>
            </w:pPr>
          </w:p>
          <w:p w14:paraId="5860A64E" w14:textId="77777777" w:rsidR="00233517" w:rsidRPr="00BC1062" w:rsidRDefault="00233517" w:rsidP="00233517">
            <w:pPr>
              <w:ind w:rightChars="12" w:right="25"/>
              <w:jc w:val="left"/>
              <w:rPr>
                <w:sz w:val="24"/>
              </w:rPr>
            </w:pPr>
          </w:p>
          <w:p w14:paraId="31A793FA" w14:textId="77777777" w:rsidR="00233517" w:rsidRPr="00BC1062" w:rsidRDefault="00233517" w:rsidP="00233517">
            <w:pPr>
              <w:ind w:rightChars="12" w:right="25"/>
              <w:jc w:val="left"/>
              <w:rPr>
                <w:sz w:val="24"/>
              </w:rPr>
            </w:pPr>
          </w:p>
          <w:p w14:paraId="51982BE8" w14:textId="77777777" w:rsidR="00233517" w:rsidRPr="00BC1062" w:rsidRDefault="00233517" w:rsidP="00233517">
            <w:pPr>
              <w:ind w:rightChars="12" w:right="25"/>
              <w:jc w:val="left"/>
              <w:rPr>
                <w:sz w:val="24"/>
              </w:rPr>
            </w:pPr>
          </w:p>
          <w:p w14:paraId="0C5DA52B" w14:textId="77777777" w:rsidR="00233517" w:rsidRPr="00BC1062" w:rsidRDefault="00233517" w:rsidP="00233517">
            <w:pPr>
              <w:ind w:rightChars="12" w:right="25"/>
              <w:jc w:val="left"/>
              <w:rPr>
                <w:sz w:val="24"/>
              </w:rPr>
            </w:pPr>
          </w:p>
          <w:p w14:paraId="3A6D7F2E" w14:textId="77777777" w:rsidR="00233517" w:rsidRDefault="00233517" w:rsidP="00233517">
            <w:pPr>
              <w:ind w:rightChars="12" w:right="25"/>
              <w:jc w:val="left"/>
              <w:rPr>
                <w:sz w:val="24"/>
              </w:rPr>
            </w:pPr>
          </w:p>
          <w:p w14:paraId="209FFF9D" w14:textId="77777777" w:rsidR="005E7F76" w:rsidRPr="00BC1062" w:rsidRDefault="005E7F76" w:rsidP="00233517">
            <w:pPr>
              <w:ind w:rightChars="12" w:right="25"/>
              <w:jc w:val="left"/>
              <w:rPr>
                <w:sz w:val="24"/>
              </w:rPr>
            </w:pPr>
          </w:p>
          <w:p w14:paraId="55214835" w14:textId="77777777" w:rsidR="00233517" w:rsidRPr="00BC1062" w:rsidRDefault="00233517" w:rsidP="00233517">
            <w:pPr>
              <w:ind w:rightChars="12" w:right="25"/>
              <w:jc w:val="left"/>
              <w:rPr>
                <w:sz w:val="24"/>
              </w:rPr>
            </w:pPr>
          </w:p>
          <w:p w14:paraId="3B312E21" w14:textId="77777777" w:rsidR="00233517" w:rsidRPr="00BC1062" w:rsidRDefault="00233517" w:rsidP="00233517">
            <w:pPr>
              <w:ind w:rightChars="12" w:right="25"/>
              <w:jc w:val="left"/>
              <w:rPr>
                <w:sz w:val="24"/>
              </w:rPr>
            </w:pPr>
          </w:p>
          <w:p w14:paraId="02ADE78D" w14:textId="77777777" w:rsidR="00D91412" w:rsidRPr="00BC1062" w:rsidRDefault="00D91412" w:rsidP="00D91412">
            <w:pPr>
              <w:ind w:rightChars="12" w:right="25"/>
              <w:rPr>
                <w:sz w:val="24"/>
              </w:rPr>
            </w:pPr>
            <w:r w:rsidRPr="00BC1062">
              <w:rPr>
                <w:i/>
                <w:iCs/>
                <w:sz w:val="24"/>
              </w:rPr>
              <w:t>T</w:t>
            </w:r>
            <w:r w:rsidRPr="00BC1062">
              <w:rPr>
                <w:sz w:val="24"/>
              </w:rPr>
              <w:t>=</w:t>
            </w:r>
          </w:p>
          <w:p w14:paraId="6797039A" w14:textId="6498C684" w:rsidR="00D91412" w:rsidRPr="00BC1062" w:rsidRDefault="00D91412" w:rsidP="00D91412">
            <w:pPr>
              <w:ind w:rightChars="12" w:right="25"/>
              <w:rPr>
                <w:sz w:val="24"/>
              </w:rPr>
            </w:pPr>
            <w:r w:rsidRPr="00BC1062">
              <w:rPr>
                <w:sz w:val="24"/>
              </w:rPr>
              <w:t>46.648N·m</w:t>
            </w:r>
          </w:p>
          <w:p w14:paraId="2F63F32C" w14:textId="77777777" w:rsidR="00233517" w:rsidRPr="00BC1062" w:rsidRDefault="00233517" w:rsidP="00233517">
            <w:pPr>
              <w:ind w:rightChars="12" w:right="25"/>
              <w:jc w:val="left"/>
              <w:rPr>
                <w:sz w:val="24"/>
              </w:rPr>
            </w:pPr>
          </w:p>
          <w:p w14:paraId="1E59A58E" w14:textId="77777777" w:rsidR="00233517" w:rsidRPr="00BC1062" w:rsidRDefault="00233517" w:rsidP="00233517">
            <w:pPr>
              <w:ind w:rightChars="12" w:right="25"/>
              <w:jc w:val="left"/>
              <w:rPr>
                <w:sz w:val="24"/>
              </w:rPr>
            </w:pPr>
          </w:p>
          <w:p w14:paraId="2163E1E6" w14:textId="77777777" w:rsidR="00233517" w:rsidRPr="00BC1062" w:rsidRDefault="00233517" w:rsidP="00233517">
            <w:pPr>
              <w:ind w:rightChars="12" w:right="25"/>
              <w:jc w:val="left"/>
              <w:rPr>
                <w:sz w:val="24"/>
              </w:rPr>
            </w:pPr>
          </w:p>
          <w:p w14:paraId="514EB33B" w14:textId="77777777" w:rsidR="00233517" w:rsidRPr="00BC1062" w:rsidRDefault="00233517" w:rsidP="00233517">
            <w:pPr>
              <w:ind w:rightChars="12" w:right="25"/>
              <w:jc w:val="left"/>
              <w:rPr>
                <w:sz w:val="24"/>
              </w:rPr>
            </w:pPr>
          </w:p>
          <w:p w14:paraId="27CE6B80" w14:textId="77777777" w:rsidR="00233517" w:rsidRPr="00BC1062" w:rsidRDefault="00233517" w:rsidP="00233517">
            <w:pPr>
              <w:ind w:rightChars="12" w:right="25"/>
              <w:jc w:val="left"/>
              <w:rPr>
                <w:sz w:val="24"/>
              </w:rPr>
            </w:pPr>
          </w:p>
          <w:p w14:paraId="2FECDE13" w14:textId="77777777" w:rsidR="00233517" w:rsidRDefault="00233517" w:rsidP="00233517">
            <w:pPr>
              <w:ind w:rightChars="12" w:right="25"/>
              <w:jc w:val="left"/>
              <w:rPr>
                <w:sz w:val="24"/>
              </w:rPr>
            </w:pPr>
          </w:p>
          <w:p w14:paraId="5999104A" w14:textId="77777777" w:rsidR="005E7F76" w:rsidRPr="00BC1062" w:rsidRDefault="005E7F76" w:rsidP="00233517">
            <w:pPr>
              <w:ind w:rightChars="12" w:right="25"/>
              <w:jc w:val="left"/>
              <w:rPr>
                <w:sz w:val="24"/>
              </w:rPr>
            </w:pPr>
          </w:p>
          <w:p w14:paraId="65BF12FD" w14:textId="77777777" w:rsidR="00233517" w:rsidRPr="00BC1062" w:rsidRDefault="00233517" w:rsidP="00233517">
            <w:pPr>
              <w:ind w:rightChars="12" w:right="25"/>
              <w:jc w:val="left"/>
              <w:rPr>
                <w:sz w:val="24"/>
              </w:rPr>
            </w:pPr>
          </w:p>
          <w:p w14:paraId="69DDEDC3" w14:textId="77777777" w:rsidR="00233517" w:rsidRPr="00BC1062" w:rsidRDefault="00233517" w:rsidP="00233517">
            <w:pPr>
              <w:ind w:rightChars="12" w:right="25"/>
              <w:jc w:val="left"/>
              <w:rPr>
                <w:sz w:val="24"/>
              </w:rPr>
            </w:pPr>
          </w:p>
          <w:p w14:paraId="037E7670" w14:textId="77777777" w:rsidR="00233517" w:rsidRPr="00BC1062" w:rsidRDefault="00233517" w:rsidP="00233517">
            <w:pPr>
              <w:ind w:rightChars="12" w:right="25"/>
              <w:jc w:val="left"/>
              <w:rPr>
                <w:sz w:val="24"/>
              </w:rPr>
            </w:pPr>
          </w:p>
          <w:p w14:paraId="798BB214" w14:textId="77777777" w:rsidR="00233517" w:rsidRPr="00BC1062" w:rsidRDefault="00233517" w:rsidP="00233517">
            <w:pPr>
              <w:ind w:rightChars="12" w:right="25"/>
              <w:jc w:val="left"/>
              <w:rPr>
                <w:sz w:val="24"/>
              </w:rPr>
            </w:pPr>
          </w:p>
          <w:p w14:paraId="2BBAE6A8" w14:textId="77777777" w:rsidR="00233517" w:rsidRPr="00BC1062" w:rsidRDefault="00233517" w:rsidP="00233517">
            <w:pPr>
              <w:ind w:rightChars="12" w:right="25"/>
              <w:jc w:val="left"/>
              <w:rPr>
                <w:sz w:val="24"/>
              </w:rPr>
            </w:pPr>
          </w:p>
          <w:p w14:paraId="04F3E8C7" w14:textId="77777777" w:rsidR="00233517" w:rsidRPr="00BC1062" w:rsidRDefault="00233517" w:rsidP="00233517">
            <w:pPr>
              <w:ind w:rightChars="12" w:right="25"/>
              <w:jc w:val="left"/>
              <w:rPr>
                <w:sz w:val="24"/>
              </w:rPr>
            </w:pPr>
          </w:p>
          <w:p w14:paraId="58CD3D19" w14:textId="77777777" w:rsidR="00233517" w:rsidRPr="00BC1062" w:rsidRDefault="00233517" w:rsidP="00233517">
            <w:pPr>
              <w:ind w:rightChars="12" w:right="25"/>
              <w:jc w:val="left"/>
              <w:rPr>
                <w:sz w:val="24"/>
              </w:rPr>
            </w:pPr>
          </w:p>
          <w:p w14:paraId="29798675" w14:textId="77777777" w:rsidR="00233517" w:rsidRPr="00BC1062" w:rsidRDefault="00233517" w:rsidP="00233517">
            <w:pPr>
              <w:ind w:rightChars="12" w:right="25"/>
              <w:jc w:val="left"/>
              <w:rPr>
                <w:sz w:val="24"/>
              </w:rPr>
            </w:pPr>
          </w:p>
          <w:p w14:paraId="3A4CCE8A" w14:textId="77777777" w:rsidR="00233517" w:rsidRPr="00BC1062" w:rsidRDefault="00233517" w:rsidP="00233517">
            <w:pPr>
              <w:ind w:rightChars="12" w:right="25"/>
              <w:jc w:val="left"/>
              <w:rPr>
                <w:sz w:val="24"/>
              </w:rPr>
            </w:pPr>
          </w:p>
          <w:p w14:paraId="1810AC8B" w14:textId="77777777" w:rsidR="00233517" w:rsidRPr="00BC1062" w:rsidRDefault="00233517" w:rsidP="00233517">
            <w:pPr>
              <w:ind w:rightChars="12" w:right="25"/>
              <w:jc w:val="left"/>
              <w:rPr>
                <w:sz w:val="24"/>
              </w:rPr>
            </w:pPr>
          </w:p>
          <w:p w14:paraId="7C20014F" w14:textId="42BAEC86" w:rsidR="00A96DE9" w:rsidRPr="00BC1062" w:rsidRDefault="00A96DE9" w:rsidP="00233517">
            <w:pPr>
              <w:ind w:rightChars="12" w:right="25"/>
              <w:jc w:val="left"/>
              <w:rPr>
                <w:sz w:val="24"/>
                <w:vertAlign w:val="subscript"/>
              </w:rPr>
            </w:pPr>
            <w:r w:rsidRPr="00BC1062">
              <w:rPr>
                <w:i/>
                <w:iCs/>
                <w:sz w:val="24"/>
              </w:rPr>
              <w:t>σ</w:t>
            </w:r>
            <w:r w:rsidRPr="00BC1062">
              <w:rPr>
                <w:sz w:val="24"/>
                <w:vertAlign w:val="subscript"/>
              </w:rPr>
              <w:t>Hlim1</w:t>
            </w:r>
            <w:r w:rsidRPr="00BC1062">
              <w:rPr>
                <w:sz w:val="24"/>
              </w:rPr>
              <w:t>=600Mpa</w:t>
            </w:r>
          </w:p>
          <w:p w14:paraId="72DF3639" w14:textId="38A1BF52" w:rsidR="00A96DE9" w:rsidRPr="00BC1062" w:rsidRDefault="00A96DE9" w:rsidP="00A96DE9">
            <w:pPr>
              <w:ind w:rightChars="12" w:right="25"/>
              <w:rPr>
                <w:sz w:val="24"/>
                <w:vertAlign w:val="subscript"/>
              </w:rPr>
            </w:pPr>
            <w:r w:rsidRPr="00BC1062">
              <w:rPr>
                <w:i/>
                <w:iCs/>
                <w:sz w:val="24"/>
              </w:rPr>
              <w:t>σ</w:t>
            </w:r>
            <w:r w:rsidRPr="00BC1062">
              <w:rPr>
                <w:sz w:val="24"/>
                <w:vertAlign w:val="subscript"/>
              </w:rPr>
              <w:t>Hlim2</w:t>
            </w:r>
            <w:r w:rsidRPr="00BC1062">
              <w:rPr>
                <w:sz w:val="24"/>
              </w:rPr>
              <w:t>=</w:t>
            </w:r>
            <w:r w:rsidR="00233517" w:rsidRPr="00BC1062">
              <w:rPr>
                <w:sz w:val="24"/>
              </w:rPr>
              <w:t>550</w:t>
            </w:r>
            <w:r w:rsidRPr="00BC1062">
              <w:rPr>
                <w:sz w:val="24"/>
              </w:rPr>
              <w:t>Mpa</w:t>
            </w:r>
          </w:p>
          <w:p w14:paraId="783012BA" w14:textId="77777777" w:rsidR="003F0167" w:rsidRPr="00BC1062" w:rsidRDefault="003F0167" w:rsidP="006953AA">
            <w:pPr>
              <w:ind w:rightChars="12" w:right="25"/>
              <w:rPr>
                <w:sz w:val="24"/>
              </w:rPr>
            </w:pPr>
          </w:p>
          <w:p w14:paraId="1C8BA137" w14:textId="77777777" w:rsidR="00233517" w:rsidRPr="00BC1062" w:rsidRDefault="00233517" w:rsidP="006953AA">
            <w:pPr>
              <w:ind w:rightChars="12" w:right="25"/>
              <w:rPr>
                <w:sz w:val="24"/>
              </w:rPr>
            </w:pPr>
          </w:p>
          <w:p w14:paraId="2BD0523F" w14:textId="77777777" w:rsidR="00233517" w:rsidRPr="00BC1062" w:rsidRDefault="00233517" w:rsidP="006953AA">
            <w:pPr>
              <w:ind w:rightChars="12" w:right="25"/>
              <w:rPr>
                <w:sz w:val="24"/>
              </w:rPr>
            </w:pPr>
          </w:p>
          <w:p w14:paraId="20A8C8A5" w14:textId="77777777" w:rsidR="00233517" w:rsidRPr="00BC1062" w:rsidRDefault="00233517" w:rsidP="006953AA">
            <w:pPr>
              <w:ind w:rightChars="12" w:right="25"/>
              <w:rPr>
                <w:sz w:val="24"/>
              </w:rPr>
            </w:pPr>
          </w:p>
          <w:p w14:paraId="7EA5F4D1" w14:textId="77777777" w:rsidR="00233517" w:rsidRPr="00BC1062" w:rsidRDefault="00233517" w:rsidP="006953AA">
            <w:pPr>
              <w:ind w:rightChars="12" w:right="25"/>
              <w:rPr>
                <w:sz w:val="24"/>
              </w:rPr>
            </w:pPr>
          </w:p>
          <w:p w14:paraId="39FBEB8E" w14:textId="77777777" w:rsidR="00233517" w:rsidRPr="00BC1062" w:rsidRDefault="00233517" w:rsidP="006953AA">
            <w:pPr>
              <w:ind w:rightChars="12" w:right="25"/>
              <w:rPr>
                <w:sz w:val="24"/>
              </w:rPr>
            </w:pPr>
          </w:p>
          <w:p w14:paraId="5E019ACC" w14:textId="77777777" w:rsidR="00233517" w:rsidRPr="00BC1062" w:rsidRDefault="00233517" w:rsidP="006953AA">
            <w:pPr>
              <w:ind w:rightChars="12" w:right="25"/>
              <w:rPr>
                <w:sz w:val="24"/>
              </w:rPr>
            </w:pPr>
          </w:p>
          <w:p w14:paraId="53482120" w14:textId="1F5C9E2F" w:rsidR="00A96DE9" w:rsidRPr="00BC1062" w:rsidRDefault="00A96DE9" w:rsidP="00A96DE9">
            <w:pPr>
              <w:ind w:rightChars="12" w:right="25"/>
              <w:rPr>
                <w:sz w:val="24"/>
                <w:vertAlign w:val="subscript"/>
              </w:rPr>
            </w:pPr>
            <w:r w:rsidRPr="00BC1062">
              <w:rPr>
                <w:sz w:val="24"/>
              </w:rPr>
              <w:t>[</w:t>
            </w:r>
            <w:r w:rsidRPr="00BC1062">
              <w:rPr>
                <w:i/>
                <w:iCs/>
                <w:sz w:val="24"/>
              </w:rPr>
              <w:t>σ</w:t>
            </w:r>
            <w:r w:rsidRPr="00BC1062">
              <w:rPr>
                <w:sz w:val="24"/>
                <w:vertAlign w:val="subscript"/>
              </w:rPr>
              <w:t>H</w:t>
            </w:r>
            <w:proofErr w:type="gramStart"/>
            <w:r w:rsidRPr="00BC1062">
              <w:rPr>
                <w:sz w:val="24"/>
                <w:vertAlign w:val="subscript"/>
              </w:rPr>
              <w:t>1</w:t>
            </w:r>
            <w:r w:rsidRPr="00BC1062">
              <w:rPr>
                <w:sz w:val="24"/>
              </w:rPr>
              <w:t>]=</w:t>
            </w:r>
            <w:proofErr w:type="gramEnd"/>
            <w:r w:rsidR="00233517" w:rsidRPr="00BC1062">
              <w:rPr>
                <w:sz w:val="24"/>
              </w:rPr>
              <w:t>594</w:t>
            </w:r>
            <w:r w:rsidRPr="00BC1062">
              <w:rPr>
                <w:sz w:val="24"/>
              </w:rPr>
              <w:t>Mpa</w:t>
            </w:r>
          </w:p>
          <w:p w14:paraId="112B9DE6" w14:textId="6310D65F" w:rsidR="00A96DE9" w:rsidRPr="00BC1062" w:rsidRDefault="00A96DE9" w:rsidP="00A96DE9">
            <w:pPr>
              <w:ind w:rightChars="12" w:right="25"/>
              <w:rPr>
                <w:sz w:val="24"/>
                <w:vertAlign w:val="subscript"/>
              </w:rPr>
            </w:pPr>
            <w:r w:rsidRPr="00BC1062">
              <w:rPr>
                <w:sz w:val="24"/>
              </w:rPr>
              <w:t>[</w:t>
            </w:r>
            <w:r w:rsidRPr="00BC1062">
              <w:rPr>
                <w:i/>
                <w:iCs/>
                <w:sz w:val="24"/>
              </w:rPr>
              <w:t>σ</w:t>
            </w:r>
            <w:r w:rsidRPr="00BC1062">
              <w:rPr>
                <w:sz w:val="24"/>
                <w:vertAlign w:val="subscript"/>
              </w:rPr>
              <w:t>H</w:t>
            </w:r>
            <w:proofErr w:type="gramStart"/>
            <w:r w:rsidRPr="00BC1062">
              <w:rPr>
                <w:sz w:val="24"/>
                <w:vertAlign w:val="subscript"/>
              </w:rPr>
              <w:t>2</w:t>
            </w:r>
            <w:r w:rsidRPr="00BC1062">
              <w:rPr>
                <w:sz w:val="24"/>
              </w:rPr>
              <w:t>]=</w:t>
            </w:r>
            <w:proofErr w:type="gramEnd"/>
            <w:r w:rsidR="00233517" w:rsidRPr="00BC1062">
              <w:rPr>
                <w:sz w:val="24"/>
              </w:rPr>
              <w:t>534</w:t>
            </w:r>
            <w:r w:rsidRPr="00BC1062">
              <w:rPr>
                <w:sz w:val="24"/>
              </w:rPr>
              <w:t>Mpa</w:t>
            </w:r>
          </w:p>
          <w:p w14:paraId="515528CA" w14:textId="77777777" w:rsidR="00A96DE9" w:rsidRPr="00BC1062" w:rsidRDefault="00A96DE9" w:rsidP="00A96DE9">
            <w:pPr>
              <w:ind w:rightChars="12" w:right="25"/>
              <w:rPr>
                <w:sz w:val="24"/>
              </w:rPr>
            </w:pPr>
          </w:p>
          <w:p w14:paraId="4B0ABBFA" w14:textId="77777777" w:rsidR="003F0167" w:rsidRPr="00BC1062" w:rsidRDefault="003F0167" w:rsidP="006953AA">
            <w:pPr>
              <w:ind w:rightChars="12" w:right="25"/>
              <w:rPr>
                <w:sz w:val="24"/>
              </w:rPr>
            </w:pPr>
          </w:p>
          <w:p w14:paraId="75DA438D" w14:textId="77777777" w:rsidR="00A96DE9" w:rsidRPr="00BC1062" w:rsidRDefault="00A96DE9" w:rsidP="006953AA">
            <w:pPr>
              <w:ind w:rightChars="12" w:right="25"/>
              <w:rPr>
                <w:sz w:val="24"/>
              </w:rPr>
            </w:pPr>
          </w:p>
          <w:p w14:paraId="1D3401F1" w14:textId="77777777" w:rsidR="00241728" w:rsidRPr="00BC1062" w:rsidRDefault="00241728" w:rsidP="006953AA">
            <w:pPr>
              <w:ind w:rightChars="12" w:right="25"/>
              <w:rPr>
                <w:sz w:val="24"/>
              </w:rPr>
            </w:pPr>
          </w:p>
          <w:p w14:paraId="50B7224B" w14:textId="77777777" w:rsidR="00241728" w:rsidRPr="00BC1062" w:rsidRDefault="00241728" w:rsidP="006953AA">
            <w:pPr>
              <w:ind w:rightChars="12" w:right="25"/>
              <w:rPr>
                <w:sz w:val="24"/>
              </w:rPr>
            </w:pPr>
          </w:p>
          <w:p w14:paraId="7B208800" w14:textId="77777777" w:rsidR="00241728" w:rsidRPr="00BC1062" w:rsidRDefault="00241728" w:rsidP="006953AA">
            <w:pPr>
              <w:ind w:rightChars="12" w:right="25"/>
              <w:rPr>
                <w:sz w:val="24"/>
              </w:rPr>
            </w:pPr>
          </w:p>
          <w:p w14:paraId="06E59773" w14:textId="23AF0F75" w:rsidR="00241728" w:rsidRPr="00BC1062" w:rsidRDefault="00241728" w:rsidP="00241728">
            <w:pPr>
              <w:ind w:rightChars="12" w:right="25"/>
              <w:jc w:val="left"/>
              <w:rPr>
                <w:sz w:val="24"/>
              </w:rPr>
            </w:pPr>
            <w:r w:rsidRPr="00BC1062">
              <w:rPr>
                <w:i/>
                <w:iCs/>
                <w:sz w:val="24"/>
              </w:rPr>
              <w:t>d</w:t>
            </w:r>
            <w:r w:rsidRPr="00BC1062">
              <w:rPr>
                <w:sz w:val="24"/>
                <w:vertAlign w:val="subscript"/>
              </w:rPr>
              <w:t>1t</w:t>
            </w:r>
            <w:r w:rsidRPr="00BC1062">
              <w:rPr>
                <w:position w:val="-4"/>
                <w:sz w:val="24"/>
              </w:rPr>
              <w:object w:dxaOrig="200" w:dyaOrig="240" w14:anchorId="35344963">
                <v:shape id="_x0000_i1048" type="#_x0000_t75" style="width:10pt;height:12pt" o:ole="">
                  <v:imagedata r:id="rId61" o:title=""/>
                </v:shape>
                <o:OLEObject Type="Embed" ProgID="Equation.DSMT4" ShapeID="_x0000_i1048" DrawAspect="Content" ObjectID="_1812550922" r:id="rId62"/>
              </w:object>
            </w:r>
            <w:r w:rsidRPr="00BC1062">
              <w:rPr>
                <w:sz w:val="24"/>
              </w:rPr>
              <w:t>44.207</w:t>
            </w:r>
          </w:p>
          <w:p w14:paraId="7B68432F" w14:textId="77777777" w:rsidR="00241728" w:rsidRPr="00BC1062" w:rsidRDefault="00241728" w:rsidP="006953AA">
            <w:pPr>
              <w:ind w:rightChars="12" w:right="25"/>
              <w:rPr>
                <w:sz w:val="24"/>
              </w:rPr>
            </w:pPr>
          </w:p>
          <w:p w14:paraId="47F01D1F" w14:textId="77777777" w:rsidR="00241728" w:rsidRPr="00BC1062" w:rsidRDefault="00241728" w:rsidP="006953AA">
            <w:pPr>
              <w:ind w:rightChars="12" w:right="25"/>
              <w:rPr>
                <w:sz w:val="24"/>
              </w:rPr>
            </w:pPr>
          </w:p>
          <w:p w14:paraId="3194D008" w14:textId="77777777" w:rsidR="003F0167" w:rsidRPr="00BC1062" w:rsidRDefault="003F0167" w:rsidP="006953AA">
            <w:pPr>
              <w:ind w:rightChars="12" w:right="25"/>
              <w:rPr>
                <w:sz w:val="24"/>
              </w:rPr>
            </w:pPr>
          </w:p>
          <w:p w14:paraId="34FD8C30" w14:textId="77777777" w:rsidR="0082180C" w:rsidRPr="00BC1062" w:rsidRDefault="0082180C" w:rsidP="006953AA">
            <w:pPr>
              <w:ind w:rightChars="12" w:right="25"/>
              <w:rPr>
                <w:sz w:val="24"/>
              </w:rPr>
            </w:pPr>
          </w:p>
          <w:p w14:paraId="7DF7D9A3" w14:textId="77777777" w:rsidR="0082180C" w:rsidRPr="00BC1062" w:rsidRDefault="0082180C" w:rsidP="006953AA">
            <w:pPr>
              <w:ind w:rightChars="12" w:right="25"/>
              <w:rPr>
                <w:sz w:val="24"/>
              </w:rPr>
            </w:pPr>
          </w:p>
          <w:p w14:paraId="730944CD" w14:textId="77777777" w:rsidR="00D91412" w:rsidRPr="00BC1062" w:rsidRDefault="00D91412" w:rsidP="006953AA">
            <w:pPr>
              <w:ind w:rightChars="12" w:right="25"/>
              <w:rPr>
                <w:sz w:val="24"/>
              </w:rPr>
            </w:pPr>
          </w:p>
          <w:p w14:paraId="4001951E" w14:textId="77777777" w:rsidR="00D91412" w:rsidRPr="00BC1062" w:rsidRDefault="00D91412" w:rsidP="006953AA">
            <w:pPr>
              <w:ind w:rightChars="12" w:right="25"/>
              <w:rPr>
                <w:sz w:val="24"/>
              </w:rPr>
            </w:pPr>
          </w:p>
          <w:p w14:paraId="70B68F69" w14:textId="77777777" w:rsidR="006C5F29" w:rsidRPr="00BC1062" w:rsidRDefault="006C5F29" w:rsidP="006953AA">
            <w:pPr>
              <w:ind w:rightChars="12" w:right="25"/>
              <w:rPr>
                <w:sz w:val="24"/>
              </w:rPr>
            </w:pPr>
          </w:p>
          <w:p w14:paraId="2D9B7AD7" w14:textId="77777777" w:rsidR="006C5F29" w:rsidRPr="00BC1062" w:rsidRDefault="006C5F29" w:rsidP="006953AA">
            <w:pPr>
              <w:ind w:rightChars="12" w:right="25"/>
              <w:rPr>
                <w:sz w:val="24"/>
              </w:rPr>
            </w:pPr>
          </w:p>
          <w:p w14:paraId="47554271" w14:textId="77777777" w:rsidR="006C5F29" w:rsidRPr="00BC1062" w:rsidRDefault="006C5F29" w:rsidP="006953AA">
            <w:pPr>
              <w:ind w:rightChars="12" w:right="25"/>
              <w:rPr>
                <w:sz w:val="24"/>
              </w:rPr>
            </w:pPr>
          </w:p>
          <w:p w14:paraId="1D9BCF92" w14:textId="73DA8B3D" w:rsidR="00D91412" w:rsidRPr="00BC1062" w:rsidRDefault="00D91412" w:rsidP="006953AA">
            <w:pPr>
              <w:ind w:rightChars="12" w:right="25"/>
              <w:rPr>
                <w:sz w:val="24"/>
              </w:rPr>
            </w:pPr>
            <w:r w:rsidRPr="00BC1062">
              <w:rPr>
                <w:sz w:val="24"/>
              </w:rPr>
              <w:t>齿宽</w:t>
            </w:r>
          </w:p>
          <w:p w14:paraId="4E224685" w14:textId="6DCD8F18" w:rsidR="004D49C6" w:rsidRPr="00BC1062" w:rsidRDefault="004D49C6" w:rsidP="006953AA">
            <w:pPr>
              <w:ind w:rightChars="12" w:right="25"/>
              <w:rPr>
                <w:sz w:val="24"/>
              </w:rPr>
            </w:pPr>
            <w:r w:rsidRPr="00BC1062">
              <w:rPr>
                <w:i/>
                <w:iCs/>
                <w:sz w:val="24"/>
              </w:rPr>
              <w:t>b</w:t>
            </w:r>
            <w:r w:rsidRPr="00BC1062">
              <w:rPr>
                <w:sz w:val="24"/>
              </w:rPr>
              <w:t>=</w:t>
            </w:r>
            <w:r w:rsidR="00D91412" w:rsidRPr="00BC1062">
              <w:rPr>
                <w:sz w:val="24"/>
              </w:rPr>
              <w:t>44.207</w:t>
            </w:r>
            <w:r w:rsidRPr="00BC1062">
              <w:rPr>
                <w:sz w:val="24"/>
              </w:rPr>
              <w:t>mm</w:t>
            </w:r>
          </w:p>
          <w:p w14:paraId="10D0EDB5" w14:textId="77777777" w:rsidR="00D91412" w:rsidRPr="00BC1062" w:rsidRDefault="00D91412" w:rsidP="006953AA">
            <w:pPr>
              <w:ind w:rightChars="12" w:right="25"/>
              <w:rPr>
                <w:sz w:val="24"/>
              </w:rPr>
            </w:pPr>
          </w:p>
          <w:p w14:paraId="2AE7B952" w14:textId="77777777" w:rsidR="00D91412" w:rsidRPr="00BC1062" w:rsidRDefault="00D91412" w:rsidP="006953AA">
            <w:pPr>
              <w:ind w:rightChars="12" w:right="25"/>
              <w:rPr>
                <w:sz w:val="24"/>
              </w:rPr>
            </w:pPr>
          </w:p>
          <w:p w14:paraId="782933BA" w14:textId="77777777" w:rsidR="00D91412" w:rsidRPr="00BC1062" w:rsidRDefault="00D91412" w:rsidP="006953AA">
            <w:pPr>
              <w:ind w:rightChars="12" w:right="25"/>
              <w:rPr>
                <w:sz w:val="24"/>
              </w:rPr>
            </w:pPr>
          </w:p>
          <w:p w14:paraId="59C18FD0" w14:textId="77777777" w:rsidR="00D91412" w:rsidRPr="00BC1062" w:rsidRDefault="00D91412" w:rsidP="006953AA">
            <w:pPr>
              <w:ind w:rightChars="12" w:right="25"/>
              <w:rPr>
                <w:sz w:val="24"/>
              </w:rPr>
            </w:pPr>
          </w:p>
          <w:p w14:paraId="16E250DF" w14:textId="77777777" w:rsidR="00D91412" w:rsidRPr="00BC1062" w:rsidRDefault="00D91412" w:rsidP="006953AA">
            <w:pPr>
              <w:ind w:rightChars="12" w:right="25"/>
              <w:rPr>
                <w:sz w:val="24"/>
              </w:rPr>
            </w:pPr>
          </w:p>
          <w:p w14:paraId="136DDC8C" w14:textId="77777777" w:rsidR="00D91412" w:rsidRPr="00BC1062" w:rsidRDefault="00D91412" w:rsidP="006953AA">
            <w:pPr>
              <w:ind w:rightChars="12" w:right="25"/>
              <w:rPr>
                <w:sz w:val="24"/>
              </w:rPr>
            </w:pPr>
          </w:p>
          <w:p w14:paraId="76B53F77" w14:textId="77777777" w:rsidR="00D91412" w:rsidRPr="00BC1062" w:rsidRDefault="00D91412" w:rsidP="006953AA">
            <w:pPr>
              <w:ind w:rightChars="12" w:right="25"/>
              <w:rPr>
                <w:sz w:val="24"/>
              </w:rPr>
            </w:pPr>
          </w:p>
          <w:p w14:paraId="0DFF893B" w14:textId="77777777" w:rsidR="00D91412" w:rsidRPr="00BC1062" w:rsidRDefault="00D91412" w:rsidP="006953AA">
            <w:pPr>
              <w:ind w:rightChars="12" w:right="25"/>
              <w:rPr>
                <w:sz w:val="24"/>
              </w:rPr>
            </w:pPr>
          </w:p>
          <w:p w14:paraId="0029DC20" w14:textId="77777777" w:rsidR="00D91412" w:rsidRPr="00BC1062" w:rsidRDefault="00D91412" w:rsidP="006953AA">
            <w:pPr>
              <w:ind w:rightChars="12" w:right="25"/>
              <w:rPr>
                <w:sz w:val="24"/>
              </w:rPr>
            </w:pPr>
          </w:p>
          <w:p w14:paraId="20E761E1" w14:textId="77777777" w:rsidR="00D91412" w:rsidRDefault="00D91412" w:rsidP="006953AA">
            <w:pPr>
              <w:ind w:rightChars="12" w:right="25"/>
              <w:rPr>
                <w:sz w:val="24"/>
              </w:rPr>
            </w:pPr>
          </w:p>
          <w:p w14:paraId="3326EFA9" w14:textId="77777777" w:rsidR="00B47A9A" w:rsidRDefault="00B47A9A" w:rsidP="006953AA">
            <w:pPr>
              <w:ind w:rightChars="12" w:right="25"/>
              <w:rPr>
                <w:sz w:val="24"/>
              </w:rPr>
            </w:pPr>
          </w:p>
          <w:p w14:paraId="5A174172" w14:textId="77777777" w:rsidR="00B47A9A" w:rsidRDefault="00B47A9A" w:rsidP="006953AA">
            <w:pPr>
              <w:ind w:rightChars="12" w:right="25"/>
              <w:rPr>
                <w:sz w:val="24"/>
              </w:rPr>
            </w:pPr>
          </w:p>
          <w:p w14:paraId="4C3C7075" w14:textId="77777777" w:rsidR="00B47A9A" w:rsidRDefault="00B47A9A" w:rsidP="006953AA">
            <w:pPr>
              <w:ind w:rightChars="12" w:right="25"/>
              <w:rPr>
                <w:sz w:val="24"/>
              </w:rPr>
            </w:pPr>
          </w:p>
          <w:p w14:paraId="037738C3" w14:textId="77777777" w:rsidR="00B47A9A" w:rsidRDefault="00B47A9A" w:rsidP="006953AA">
            <w:pPr>
              <w:ind w:rightChars="12" w:right="25"/>
              <w:rPr>
                <w:sz w:val="24"/>
              </w:rPr>
            </w:pPr>
          </w:p>
          <w:p w14:paraId="390F14EC" w14:textId="77777777" w:rsidR="00B47A9A" w:rsidRDefault="00B47A9A" w:rsidP="006953AA">
            <w:pPr>
              <w:ind w:rightChars="12" w:right="25"/>
              <w:rPr>
                <w:sz w:val="24"/>
              </w:rPr>
            </w:pPr>
          </w:p>
          <w:p w14:paraId="7FBEB8CF" w14:textId="77777777" w:rsidR="00B47A9A" w:rsidRDefault="00B47A9A" w:rsidP="006953AA">
            <w:pPr>
              <w:ind w:rightChars="12" w:right="25"/>
              <w:rPr>
                <w:sz w:val="24"/>
              </w:rPr>
            </w:pPr>
          </w:p>
          <w:p w14:paraId="673A7578" w14:textId="77777777" w:rsidR="00B47A9A" w:rsidRDefault="00B47A9A" w:rsidP="006953AA">
            <w:pPr>
              <w:ind w:rightChars="12" w:right="25"/>
              <w:rPr>
                <w:sz w:val="24"/>
              </w:rPr>
            </w:pPr>
          </w:p>
          <w:p w14:paraId="0EDB90F3" w14:textId="77777777" w:rsidR="00B47A9A" w:rsidRDefault="00B47A9A" w:rsidP="006953AA">
            <w:pPr>
              <w:ind w:rightChars="12" w:right="25"/>
              <w:rPr>
                <w:sz w:val="24"/>
              </w:rPr>
            </w:pPr>
          </w:p>
          <w:p w14:paraId="79C139C2" w14:textId="77777777" w:rsidR="00B47A9A" w:rsidRDefault="00B47A9A" w:rsidP="006953AA">
            <w:pPr>
              <w:ind w:rightChars="12" w:right="25"/>
              <w:rPr>
                <w:sz w:val="24"/>
              </w:rPr>
            </w:pPr>
          </w:p>
          <w:p w14:paraId="7BC9F3DA" w14:textId="77777777" w:rsidR="00B47A9A" w:rsidRPr="00BC1062" w:rsidRDefault="00B47A9A" w:rsidP="006953AA">
            <w:pPr>
              <w:ind w:rightChars="12" w:right="25"/>
              <w:rPr>
                <w:sz w:val="24"/>
              </w:rPr>
            </w:pPr>
          </w:p>
          <w:p w14:paraId="33CC9382" w14:textId="08A70118" w:rsidR="00530C13" w:rsidRPr="00BC1062" w:rsidRDefault="00530C13" w:rsidP="006953AA">
            <w:pPr>
              <w:ind w:rightChars="12" w:right="25"/>
              <w:rPr>
                <w:sz w:val="24"/>
              </w:rPr>
            </w:pPr>
            <w:r w:rsidRPr="00BC1062">
              <w:rPr>
                <w:i/>
                <w:iCs/>
                <w:sz w:val="24"/>
              </w:rPr>
              <w:t>m</w:t>
            </w:r>
            <w:r w:rsidRPr="00BC1062">
              <w:rPr>
                <w:sz w:val="24"/>
              </w:rPr>
              <w:t>=</w:t>
            </w:r>
            <w:r w:rsidR="006C5F29" w:rsidRPr="00BC1062">
              <w:rPr>
                <w:sz w:val="24"/>
              </w:rPr>
              <w:t>2</w:t>
            </w:r>
            <w:r w:rsidR="00D91412" w:rsidRPr="00BC1062">
              <w:rPr>
                <w:sz w:val="24"/>
              </w:rPr>
              <w:t>mm</w:t>
            </w:r>
          </w:p>
          <w:p w14:paraId="00BAC0E0" w14:textId="77777777" w:rsidR="003F0167" w:rsidRPr="00BC1062" w:rsidRDefault="003F0167" w:rsidP="006953AA">
            <w:pPr>
              <w:ind w:rightChars="12" w:right="25"/>
              <w:rPr>
                <w:sz w:val="24"/>
              </w:rPr>
            </w:pPr>
          </w:p>
          <w:p w14:paraId="17860BD2" w14:textId="77777777" w:rsidR="003F0167" w:rsidRPr="00BC1062" w:rsidRDefault="003F0167" w:rsidP="006953AA">
            <w:pPr>
              <w:ind w:rightChars="12" w:right="25"/>
              <w:rPr>
                <w:sz w:val="24"/>
              </w:rPr>
            </w:pPr>
          </w:p>
          <w:p w14:paraId="0C8044D8" w14:textId="77777777" w:rsidR="003F0167" w:rsidRPr="00BC1062" w:rsidRDefault="003F0167" w:rsidP="006953AA">
            <w:pPr>
              <w:ind w:rightChars="12" w:right="25"/>
              <w:rPr>
                <w:sz w:val="24"/>
              </w:rPr>
            </w:pPr>
          </w:p>
          <w:p w14:paraId="79D8FF81" w14:textId="77777777" w:rsidR="006C5F29" w:rsidRPr="00BC1062" w:rsidRDefault="006C5F29" w:rsidP="006C5F29">
            <w:r w:rsidRPr="00BC1062">
              <w:rPr>
                <w:i/>
                <w:iCs/>
                <w:sz w:val="24"/>
              </w:rPr>
              <w:t>z</w:t>
            </w:r>
            <w:r w:rsidRPr="00BC1062">
              <w:rPr>
                <w:sz w:val="24"/>
                <w:vertAlign w:val="subscript"/>
              </w:rPr>
              <w:t>1</w:t>
            </w:r>
            <w:r w:rsidRPr="00BC1062">
              <w:rPr>
                <w:sz w:val="24"/>
              </w:rPr>
              <w:t>=30</w:t>
            </w:r>
          </w:p>
          <w:p w14:paraId="14CEEFE7" w14:textId="77777777" w:rsidR="006C5F29" w:rsidRPr="00BC1062" w:rsidRDefault="006C5F29" w:rsidP="006C5F29">
            <w:r w:rsidRPr="00BC1062">
              <w:rPr>
                <w:i/>
                <w:iCs/>
                <w:sz w:val="24"/>
              </w:rPr>
              <w:t>z</w:t>
            </w:r>
            <w:r w:rsidRPr="00BC1062">
              <w:rPr>
                <w:sz w:val="24"/>
                <w:vertAlign w:val="subscript"/>
              </w:rPr>
              <w:t>2</w:t>
            </w:r>
            <w:r w:rsidRPr="00BC1062">
              <w:rPr>
                <w:sz w:val="24"/>
              </w:rPr>
              <w:t>=137</w:t>
            </w:r>
          </w:p>
          <w:p w14:paraId="2FDDD15F" w14:textId="77777777" w:rsidR="003F0167" w:rsidRPr="00BC1062" w:rsidRDefault="003F0167" w:rsidP="006953AA">
            <w:pPr>
              <w:ind w:rightChars="12" w:right="25"/>
              <w:rPr>
                <w:sz w:val="24"/>
              </w:rPr>
            </w:pPr>
          </w:p>
          <w:p w14:paraId="6BB602DD" w14:textId="77777777" w:rsidR="003F0167" w:rsidRPr="00BC1062" w:rsidRDefault="003F0167" w:rsidP="006953AA">
            <w:pPr>
              <w:ind w:rightChars="12" w:right="25"/>
              <w:rPr>
                <w:sz w:val="24"/>
              </w:rPr>
            </w:pPr>
          </w:p>
          <w:p w14:paraId="4098B635" w14:textId="77777777" w:rsidR="003F0167" w:rsidRPr="00BC1062" w:rsidRDefault="003F0167" w:rsidP="006953AA">
            <w:pPr>
              <w:ind w:rightChars="12" w:right="25"/>
              <w:rPr>
                <w:sz w:val="24"/>
              </w:rPr>
            </w:pPr>
          </w:p>
          <w:p w14:paraId="3D92F049" w14:textId="77777777" w:rsidR="003F0167" w:rsidRPr="00BC1062" w:rsidRDefault="003F0167" w:rsidP="006953AA">
            <w:pPr>
              <w:ind w:rightChars="12" w:right="25"/>
              <w:rPr>
                <w:sz w:val="24"/>
              </w:rPr>
            </w:pPr>
          </w:p>
          <w:p w14:paraId="491902FA" w14:textId="079F854D" w:rsidR="003F0167" w:rsidRPr="00BC1062" w:rsidRDefault="006C5F29" w:rsidP="006953AA">
            <w:pPr>
              <w:ind w:rightChars="12" w:right="25"/>
              <w:rPr>
                <w:sz w:val="24"/>
              </w:rPr>
            </w:pPr>
            <w:r w:rsidRPr="00BC1062">
              <w:rPr>
                <w:i/>
                <w:iCs/>
                <w:sz w:val="24"/>
              </w:rPr>
              <w:t>a</w:t>
            </w:r>
            <w:r w:rsidRPr="00BC1062">
              <w:rPr>
                <w:sz w:val="24"/>
              </w:rPr>
              <w:t>=167mm</w:t>
            </w:r>
          </w:p>
          <w:p w14:paraId="4B8C9C89" w14:textId="77777777" w:rsidR="003F0167" w:rsidRPr="00BC1062" w:rsidRDefault="003F0167" w:rsidP="006953AA">
            <w:pPr>
              <w:ind w:rightChars="12" w:right="25"/>
              <w:rPr>
                <w:sz w:val="24"/>
              </w:rPr>
            </w:pPr>
          </w:p>
          <w:p w14:paraId="6C5E06B6" w14:textId="77777777" w:rsidR="003F0167" w:rsidRPr="00BC1062" w:rsidRDefault="003F0167" w:rsidP="006953AA">
            <w:pPr>
              <w:ind w:rightChars="12" w:right="25"/>
              <w:rPr>
                <w:sz w:val="24"/>
              </w:rPr>
            </w:pPr>
          </w:p>
          <w:p w14:paraId="6E34773D" w14:textId="50E8F277" w:rsidR="003F0167" w:rsidRPr="00BC1062" w:rsidRDefault="006C5F29" w:rsidP="006953AA">
            <w:pPr>
              <w:ind w:rightChars="12" w:right="25"/>
              <w:rPr>
                <w:sz w:val="24"/>
              </w:rPr>
            </w:pPr>
            <w:r w:rsidRPr="00BC1062">
              <w:rPr>
                <w:i/>
                <w:iCs/>
                <w:sz w:val="24"/>
              </w:rPr>
              <w:t>d</w:t>
            </w:r>
            <w:r w:rsidRPr="0032736C">
              <w:rPr>
                <w:sz w:val="24"/>
                <w:vertAlign w:val="subscript"/>
              </w:rPr>
              <w:t>1</w:t>
            </w:r>
            <w:r w:rsidRPr="00BC1062">
              <w:rPr>
                <w:sz w:val="24"/>
              </w:rPr>
              <w:t>=60mm</w:t>
            </w:r>
          </w:p>
          <w:p w14:paraId="6DCF5A91" w14:textId="646A2220" w:rsidR="004D49C6" w:rsidRPr="00BC1062" w:rsidRDefault="006C5F29" w:rsidP="006953AA">
            <w:pPr>
              <w:ind w:rightChars="12" w:right="25"/>
              <w:rPr>
                <w:sz w:val="24"/>
              </w:rPr>
            </w:pPr>
            <w:r w:rsidRPr="00BC1062">
              <w:rPr>
                <w:i/>
                <w:iCs/>
                <w:sz w:val="24"/>
              </w:rPr>
              <w:t>d</w:t>
            </w:r>
            <w:r w:rsidRPr="0032736C">
              <w:rPr>
                <w:sz w:val="24"/>
                <w:vertAlign w:val="subscript"/>
              </w:rPr>
              <w:t>2</w:t>
            </w:r>
            <w:r w:rsidRPr="00BC1062">
              <w:rPr>
                <w:sz w:val="24"/>
              </w:rPr>
              <w:t>=274mm</w:t>
            </w:r>
          </w:p>
          <w:p w14:paraId="46D24CCF" w14:textId="77777777" w:rsidR="004D49C6" w:rsidRDefault="004D49C6" w:rsidP="006953AA">
            <w:pPr>
              <w:ind w:rightChars="12" w:right="25"/>
              <w:rPr>
                <w:sz w:val="24"/>
              </w:rPr>
            </w:pPr>
          </w:p>
          <w:p w14:paraId="0964B2CF" w14:textId="77777777" w:rsidR="002A063C" w:rsidRDefault="002A063C" w:rsidP="006953AA">
            <w:pPr>
              <w:ind w:rightChars="12" w:right="25"/>
              <w:rPr>
                <w:sz w:val="24"/>
              </w:rPr>
            </w:pPr>
          </w:p>
          <w:p w14:paraId="7F5BFB4A" w14:textId="77777777" w:rsidR="002A063C" w:rsidRDefault="002A063C" w:rsidP="006953AA">
            <w:pPr>
              <w:ind w:rightChars="12" w:right="25"/>
              <w:rPr>
                <w:sz w:val="24"/>
              </w:rPr>
            </w:pPr>
          </w:p>
          <w:p w14:paraId="31181EE1" w14:textId="77777777" w:rsidR="002A063C" w:rsidRDefault="002A063C" w:rsidP="006953AA">
            <w:pPr>
              <w:ind w:rightChars="12" w:right="25"/>
              <w:rPr>
                <w:sz w:val="24"/>
              </w:rPr>
            </w:pPr>
          </w:p>
          <w:p w14:paraId="210DD5EA" w14:textId="77777777" w:rsidR="002A063C" w:rsidRPr="00BC1062" w:rsidRDefault="002A063C" w:rsidP="006953AA">
            <w:pPr>
              <w:ind w:rightChars="12" w:right="25"/>
              <w:rPr>
                <w:sz w:val="24"/>
              </w:rPr>
            </w:pPr>
          </w:p>
          <w:p w14:paraId="0CD97CD7" w14:textId="77777777" w:rsidR="004D49C6" w:rsidRPr="00BC1062" w:rsidRDefault="004D49C6" w:rsidP="006953AA">
            <w:pPr>
              <w:ind w:rightChars="12" w:right="25"/>
              <w:rPr>
                <w:sz w:val="24"/>
              </w:rPr>
            </w:pPr>
          </w:p>
          <w:p w14:paraId="042EAFAA" w14:textId="77777777" w:rsidR="006C5F29" w:rsidRPr="00BC1062" w:rsidRDefault="006C5F29" w:rsidP="006953AA">
            <w:pPr>
              <w:ind w:rightChars="12" w:right="25"/>
              <w:rPr>
                <w:sz w:val="24"/>
              </w:rPr>
            </w:pPr>
            <w:r w:rsidRPr="00BC1062">
              <w:rPr>
                <w:i/>
                <w:iCs/>
                <w:sz w:val="24"/>
              </w:rPr>
              <w:t>B</w:t>
            </w:r>
            <w:r w:rsidRPr="00BC1062">
              <w:rPr>
                <w:sz w:val="24"/>
                <w:vertAlign w:val="subscript"/>
              </w:rPr>
              <w:t>1</w:t>
            </w:r>
            <w:r w:rsidRPr="00BC1062">
              <w:rPr>
                <w:sz w:val="24"/>
              </w:rPr>
              <w:t>=65mm</w:t>
            </w:r>
          </w:p>
          <w:p w14:paraId="0E96FD34" w14:textId="61EE0B27" w:rsidR="004D49C6" w:rsidRPr="00BC1062" w:rsidRDefault="006C5F29" w:rsidP="006953AA">
            <w:pPr>
              <w:ind w:rightChars="12" w:right="25"/>
              <w:rPr>
                <w:sz w:val="24"/>
              </w:rPr>
            </w:pPr>
            <w:r w:rsidRPr="00BC1062">
              <w:rPr>
                <w:i/>
                <w:iCs/>
                <w:sz w:val="24"/>
              </w:rPr>
              <w:t>B</w:t>
            </w:r>
            <w:r w:rsidRPr="00BC1062">
              <w:rPr>
                <w:sz w:val="24"/>
                <w:vertAlign w:val="subscript"/>
              </w:rPr>
              <w:t>2</w:t>
            </w:r>
            <w:r w:rsidRPr="00BC1062">
              <w:rPr>
                <w:sz w:val="24"/>
              </w:rPr>
              <w:t>=60mm</w:t>
            </w:r>
          </w:p>
          <w:p w14:paraId="517C771A" w14:textId="77777777" w:rsidR="004D49C6" w:rsidRPr="00BC1062" w:rsidRDefault="004D49C6" w:rsidP="006953AA">
            <w:pPr>
              <w:ind w:rightChars="12" w:right="25"/>
              <w:rPr>
                <w:sz w:val="24"/>
              </w:rPr>
            </w:pPr>
          </w:p>
          <w:p w14:paraId="2EF1F7AA" w14:textId="77777777" w:rsidR="006F2A66" w:rsidRPr="00BC1062" w:rsidRDefault="006F2A66" w:rsidP="006953AA">
            <w:pPr>
              <w:ind w:rightChars="12" w:right="25"/>
              <w:rPr>
                <w:sz w:val="24"/>
              </w:rPr>
            </w:pPr>
          </w:p>
          <w:p w14:paraId="13B6F8B9" w14:textId="77777777" w:rsidR="006F2A66" w:rsidRPr="00BC1062" w:rsidRDefault="006F2A66" w:rsidP="006953AA">
            <w:pPr>
              <w:ind w:rightChars="12" w:right="25"/>
              <w:rPr>
                <w:sz w:val="24"/>
              </w:rPr>
            </w:pPr>
          </w:p>
          <w:p w14:paraId="6D707B04" w14:textId="77777777" w:rsidR="006F2A66" w:rsidRPr="00BC1062" w:rsidRDefault="006F2A66" w:rsidP="006953AA">
            <w:pPr>
              <w:ind w:rightChars="12" w:right="25"/>
              <w:rPr>
                <w:sz w:val="24"/>
              </w:rPr>
            </w:pPr>
          </w:p>
          <w:p w14:paraId="0F2C2FEF" w14:textId="77777777" w:rsidR="006F2A66" w:rsidRPr="00BC1062" w:rsidRDefault="006F2A66" w:rsidP="006953AA">
            <w:pPr>
              <w:ind w:rightChars="12" w:right="25"/>
              <w:rPr>
                <w:sz w:val="24"/>
              </w:rPr>
            </w:pPr>
          </w:p>
          <w:p w14:paraId="2D379175" w14:textId="77777777" w:rsidR="006F2A66" w:rsidRPr="00BC1062" w:rsidRDefault="006F2A66" w:rsidP="006953AA">
            <w:pPr>
              <w:ind w:rightChars="12" w:right="25"/>
              <w:rPr>
                <w:sz w:val="24"/>
              </w:rPr>
            </w:pPr>
          </w:p>
          <w:p w14:paraId="47D400BB" w14:textId="77777777" w:rsidR="006F2A66" w:rsidRPr="00BC1062" w:rsidRDefault="006F2A66" w:rsidP="006953AA">
            <w:pPr>
              <w:ind w:rightChars="12" w:right="25"/>
              <w:rPr>
                <w:sz w:val="24"/>
              </w:rPr>
            </w:pPr>
          </w:p>
          <w:p w14:paraId="2B2CEDDC" w14:textId="77777777" w:rsidR="0082180C" w:rsidRPr="00BC1062" w:rsidRDefault="0082180C" w:rsidP="006953AA">
            <w:pPr>
              <w:ind w:rightChars="12" w:right="25"/>
              <w:rPr>
                <w:sz w:val="24"/>
              </w:rPr>
            </w:pPr>
          </w:p>
          <w:p w14:paraId="51A2FA18" w14:textId="77777777" w:rsidR="006C5F29" w:rsidRPr="00BC1062" w:rsidRDefault="006C5F29" w:rsidP="006953AA">
            <w:pPr>
              <w:ind w:rightChars="12" w:right="25"/>
              <w:rPr>
                <w:sz w:val="24"/>
              </w:rPr>
            </w:pPr>
          </w:p>
          <w:p w14:paraId="5267B56E" w14:textId="77777777" w:rsidR="006C5F29" w:rsidRPr="00BC1062" w:rsidRDefault="006C5F29" w:rsidP="006953AA">
            <w:pPr>
              <w:ind w:rightChars="12" w:right="25"/>
              <w:rPr>
                <w:sz w:val="24"/>
              </w:rPr>
            </w:pPr>
          </w:p>
          <w:p w14:paraId="2153E78E" w14:textId="77777777" w:rsidR="006C5F29" w:rsidRPr="00BC1062" w:rsidRDefault="006C5F29" w:rsidP="006953AA">
            <w:pPr>
              <w:ind w:rightChars="12" w:right="25"/>
              <w:rPr>
                <w:sz w:val="24"/>
              </w:rPr>
            </w:pPr>
          </w:p>
          <w:p w14:paraId="7C618870" w14:textId="77777777" w:rsidR="006C5F29" w:rsidRPr="00BC1062" w:rsidRDefault="006C5F29" w:rsidP="006953AA">
            <w:pPr>
              <w:ind w:rightChars="12" w:right="25"/>
              <w:rPr>
                <w:sz w:val="24"/>
              </w:rPr>
            </w:pPr>
          </w:p>
          <w:p w14:paraId="045019B3" w14:textId="77777777" w:rsidR="006C5F29" w:rsidRPr="00BC1062" w:rsidRDefault="006C5F29" w:rsidP="006953AA">
            <w:pPr>
              <w:ind w:rightChars="12" w:right="25"/>
              <w:rPr>
                <w:sz w:val="24"/>
              </w:rPr>
            </w:pPr>
          </w:p>
          <w:p w14:paraId="7FC4778B" w14:textId="77777777" w:rsidR="006C5F29" w:rsidRPr="00BC1062" w:rsidRDefault="006C5F29" w:rsidP="006953AA">
            <w:pPr>
              <w:ind w:rightChars="12" w:right="25"/>
              <w:rPr>
                <w:sz w:val="24"/>
              </w:rPr>
            </w:pPr>
          </w:p>
          <w:p w14:paraId="2367A7F2" w14:textId="77777777" w:rsidR="006C5F29" w:rsidRPr="00BC1062" w:rsidRDefault="006C5F29" w:rsidP="006953AA">
            <w:pPr>
              <w:ind w:rightChars="12" w:right="25"/>
              <w:rPr>
                <w:sz w:val="24"/>
              </w:rPr>
            </w:pPr>
          </w:p>
          <w:p w14:paraId="2D08BED2" w14:textId="77777777" w:rsidR="006C5F29" w:rsidRPr="00BC1062" w:rsidRDefault="006C5F29" w:rsidP="006953AA">
            <w:pPr>
              <w:ind w:rightChars="12" w:right="25"/>
              <w:rPr>
                <w:sz w:val="24"/>
              </w:rPr>
            </w:pPr>
          </w:p>
          <w:p w14:paraId="1CCEC5F4" w14:textId="77777777" w:rsidR="006C5F29" w:rsidRPr="00BC1062" w:rsidRDefault="006C5F29" w:rsidP="006953AA">
            <w:pPr>
              <w:ind w:rightChars="12" w:right="25"/>
              <w:rPr>
                <w:sz w:val="24"/>
              </w:rPr>
            </w:pPr>
          </w:p>
          <w:p w14:paraId="0D8249F2" w14:textId="77777777" w:rsidR="006C5F29" w:rsidRPr="00BC1062" w:rsidRDefault="006C5F29" w:rsidP="006953AA">
            <w:pPr>
              <w:ind w:rightChars="12" w:right="25"/>
              <w:rPr>
                <w:sz w:val="24"/>
              </w:rPr>
            </w:pPr>
          </w:p>
          <w:p w14:paraId="00BD5127" w14:textId="77777777" w:rsidR="006C5F29" w:rsidRPr="00BC1062" w:rsidRDefault="006C5F29" w:rsidP="006953AA">
            <w:pPr>
              <w:ind w:rightChars="12" w:right="25"/>
              <w:rPr>
                <w:sz w:val="24"/>
              </w:rPr>
            </w:pPr>
          </w:p>
          <w:p w14:paraId="7B34B542" w14:textId="77777777" w:rsidR="006C5F29" w:rsidRPr="00BC1062" w:rsidRDefault="006C5F29" w:rsidP="006953AA">
            <w:pPr>
              <w:ind w:rightChars="12" w:right="25"/>
              <w:rPr>
                <w:sz w:val="24"/>
              </w:rPr>
            </w:pPr>
          </w:p>
          <w:p w14:paraId="059C515D" w14:textId="77777777" w:rsidR="006C5F29" w:rsidRPr="00BC1062" w:rsidRDefault="006C5F29" w:rsidP="006953AA">
            <w:pPr>
              <w:ind w:rightChars="12" w:right="25"/>
              <w:rPr>
                <w:sz w:val="24"/>
              </w:rPr>
            </w:pPr>
          </w:p>
          <w:p w14:paraId="26594DB2" w14:textId="77777777" w:rsidR="006C5F29" w:rsidRPr="00BC1062" w:rsidRDefault="006C5F29" w:rsidP="006953AA">
            <w:pPr>
              <w:ind w:rightChars="12" w:right="25"/>
              <w:rPr>
                <w:sz w:val="24"/>
              </w:rPr>
            </w:pPr>
          </w:p>
          <w:p w14:paraId="4FCCD246" w14:textId="77777777" w:rsidR="006C5F29" w:rsidRPr="00BC1062" w:rsidRDefault="006C5F29" w:rsidP="006953AA">
            <w:pPr>
              <w:ind w:rightChars="12" w:right="25"/>
              <w:rPr>
                <w:sz w:val="24"/>
              </w:rPr>
            </w:pPr>
          </w:p>
          <w:p w14:paraId="7556D13F" w14:textId="77777777" w:rsidR="006C5F29" w:rsidRPr="00BC1062" w:rsidRDefault="006C5F29" w:rsidP="006953AA">
            <w:pPr>
              <w:ind w:rightChars="12" w:right="25"/>
              <w:rPr>
                <w:sz w:val="24"/>
              </w:rPr>
            </w:pPr>
          </w:p>
          <w:p w14:paraId="6CDF47D8" w14:textId="77777777" w:rsidR="006C5F29" w:rsidRPr="00BC1062" w:rsidRDefault="006C5F29" w:rsidP="006953AA">
            <w:pPr>
              <w:ind w:rightChars="12" w:right="25"/>
              <w:rPr>
                <w:sz w:val="24"/>
              </w:rPr>
            </w:pPr>
          </w:p>
          <w:p w14:paraId="019A654F" w14:textId="77777777" w:rsidR="006C5F29" w:rsidRPr="00BC1062" w:rsidRDefault="006C5F29" w:rsidP="006953AA">
            <w:pPr>
              <w:ind w:rightChars="12" w:right="25"/>
              <w:rPr>
                <w:sz w:val="24"/>
              </w:rPr>
            </w:pPr>
          </w:p>
          <w:p w14:paraId="2FDCAF30" w14:textId="77777777" w:rsidR="006C5F29" w:rsidRPr="00BC1062" w:rsidRDefault="006C5F29" w:rsidP="006953AA">
            <w:pPr>
              <w:ind w:rightChars="12" w:right="25"/>
              <w:rPr>
                <w:sz w:val="24"/>
              </w:rPr>
            </w:pPr>
          </w:p>
          <w:p w14:paraId="7BD79E47" w14:textId="77777777" w:rsidR="006C5F29" w:rsidRPr="00BC1062" w:rsidRDefault="006C5F29" w:rsidP="006953AA">
            <w:pPr>
              <w:ind w:rightChars="12" w:right="25"/>
              <w:rPr>
                <w:sz w:val="24"/>
              </w:rPr>
            </w:pPr>
          </w:p>
          <w:p w14:paraId="439BA56B" w14:textId="77777777" w:rsidR="006C5F29" w:rsidRPr="00BC1062" w:rsidRDefault="006C5F29" w:rsidP="006953AA">
            <w:pPr>
              <w:ind w:rightChars="12" w:right="25"/>
              <w:rPr>
                <w:sz w:val="24"/>
              </w:rPr>
            </w:pPr>
          </w:p>
          <w:p w14:paraId="59B8C1F3" w14:textId="77777777" w:rsidR="006C5F29" w:rsidRPr="00BC1062" w:rsidRDefault="006C5F29" w:rsidP="006953AA">
            <w:pPr>
              <w:ind w:rightChars="12" w:right="25"/>
              <w:rPr>
                <w:sz w:val="24"/>
              </w:rPr>
            </w:pPr>
          </w:p>
          <w:p w14:paraId="5E295425" w14:textId="77777777" w:rsidR="006C5F29" w:rsidRPr="00BC1062" w:rsidRDefault="006C5F29" w:rsidP="006953AA">
            <w:pPr>
              <w:ind w:rightChars="12" w:right="25"/>
              <w:rPr>
                <w:sz w:val="24"/>
              </w:rPr>
            </w:pPr>
          </w:p>
          <w:p w14:paraId="4CFE3581" w14:textId="77777777" w:rsidR="006C5F29" w:rsidRPr="00BC1062" w:rsidRDefault="006C5F29" w:rsidP="006953AA">
            <w:pPr>
              <w:ind w:rightChars="12" w:right="25"/>
              <w:rPr>
                <w:sz w:val="24"/>
              </w:rPr>
            </w:pPr>
          </w:p>
          <w:p w14:paraId="686ADDCD" w14:textId="77777777" w:rsidR="006C5F29" w:rsidRPr="00BC1062" w:rsidRDefault="006C5F29" w:rsidP="006953AA">
            <w:pPr>
              <w:ind w:rightChars="12" w:right="25"/>
              <w:rPr>
                <w:sz w:val="24"/>
              </w:rPr>
            </w:pPr>
          </w:p>
          <w:p w14:paraId="3A1BAA86" w14:textId="77777777" w:rsidR="006C5F29" w:rsidRPr="00BC1062" w:rsidRDefault="006C5F29" w:rsidP="006953AA">
            <w:pPr>
              <w:ind w:rightChars="12" w:right="25"/>
              <w:rPr>
                <w:sz w:val="24"/>
              </w:rPr>
            </w:pPr>
          </w:p>
          <w:p w14:paraId="387B1475" w14:textId="77777777" w:rsidR="006C5F29" w:rsidRPr="00BC1062" w:rsidRDefault="006C5F29" w:rsidP="006953AA">
            <w:pPr>
              <w:ind w:rightChars="12" w:right="25"/>
              <w:rPr>
                <w:sz w:val="24"/>
              </w:rPr>
            </w:pPr>
          </w:p>
          <w:p w14:paraId="1BB43D05" w14:textId="77777777" w:rsidR="006C5F29" w:rsidRPr="00BC1062" w:rsidRDefault="006C5F29" w:rsidP="006953AA">
            <w:pPr>
              <w:ind w:rightChars="12" w:right="25"/>
              <w:rPr>
                <w:sz w:val="24"/>
              </w:rPr>
            </w:pPr>
          </w:p>
          <w:p w14:paraId="06E1BC5C" w14:textId="77777777" w:rsidR="001A406F" w:rsidRPr="00BC1062" w:rsidRDefault="001A406F" w:rsidP="006953AA">
            <w:pPr>
              <w:ind w:rightChars="12" w:right="25"/>
              <w:rPr>
                <w:sz w:val="24"/>
              </w:rPr>
            </w:pPr>
          </w:p>
          <w:p w14:paraId="380D90E5" w14:textId="77777777" w:rsidR="001A406F" w:rsidRPr="00BC1062" w:rsidRDefault="001A406F" w:rsidP="006953AA">
            <w:pPr>
              <w:ind w:rightChars="12" w:right="25"/>
              <w:rPr>
                <w:sz w:val="24"/>
              </w:rPr>
            </w:pPr>
          </w:p>
          <w:p w14:paraId="724C2AC8" w14:textId="77777777" w:rsidR="001A406F" w:rsidRPr="00BC1062" w:rsidRDefault="001A406F" w:rsidP="006953AA">
            <w:pPr>
              <w:ind w:rightChars="12" w:right="25"/>
              <w:rPr>
                <w:sz w:val="24"/>
              </w:rPr>
            </w:pPr>
          </w:p>
          <w:p w14:paraId="279CF05D" w14:textId="77777777" w:rsidR="001A406F" w:rsidRPr="00BC1062" w:rsidRDefault="001A406F" w:rsidP="006953AA">
            <w:pPr>
              <w:ind w:rightChars="12" w:right="25"/>
              <w:rPr>
                <w:sz w:val="24"/>
              </w:rPr>
            </w:pPr>
          </w:p>
          <w:p w14:paraId="716F6B37" w14:textId="77777777" w:rsidR="001A406F" w:rsidRPr="00BC1062" w:rsidRDefault="001A406F" w:rsidP="006953AA">
            <w:pPr>
              <w:ind w:rightChars="12" w:right="25"/>
              <w:rPr>
                <w:sz w:val="24"/>
              </w:rPr>
            </w:pPr>
          </w:p>
          <w:p w14:paraId="3C01594B" w14:textId="77777777" w:rsidR="001A406F" w:rsidRPr="00BC1062" w:rsidRDefault="001A406F" w:rsidP="006953AA">
            <w:pPr>
              <w:ind w:rightChars="12" w:right="25"/>
              <w:rPr>
                <w:sz w:val="24"/>
              </w:rPr>
            </w:pPr>
          </w:p>
          <w:p w14:paraId="088E3EB6" w14:textId="77777777" w:rsidR="001A406F" w:rsidRPr="00BC1062" w:rsidRDefault="001A406F" w:rsidP="006953AA">
            <w:pPr>
              <w:ind w:rightChars="12" w:right="25"/>
              <w:rPr>
                <w:sz w:val="24"/>
              </w:rPr>
            </w:pPr>
          </w:p>
          <w:p w14:paraId="6619501F" w14:textId="77777777" w:rsidR="001A406F" w:rsidRPr="00BC1062" w:rsidRDefault="001A406F" w:rsidP="006953AA">
            <w:pPr>
              <w:ind w:rightChars="12" w:right="25"/>
              <w:rPr>
                <w:sz w:val="24"/>
              </w:rPr>
            </w:pPr>
          </w:p>
          <w:p w14:paraId="146EFC06" w14:textId="77777777" w:rsidR="001A406F" w:rsidRPr="00BC1062" w:rsidRDefault="001A406F" w:rsidP="006953AA">
            <w:pPr>
              <w:ind w:rightChars="12" w:right="25"/>
              <w:rPr>
                <w:sz w:val="24"/>
              </w:rPr>
            </w:pPr>
          </w:p>
          <w:p w14:paraId="749A5D14" w14:textId="77777777" w:rsidR="001A406F" w:rsidRPr="00BC1062" w:rsidRDefault="001A406F" w:rsidP="006953AA">
            <w:pPr>
              <w:ind w:rightChars="12" w:right="25"/>
              <w:rPr>
                <w:sz w:val="24"/>
              </w:rPr>
            </w:pPr>
          </w:p>
          <w:p w14:paraId="33E160B2" w14:textId="77777777" w:rsidR="001A406F" w:rsidRPr="00BC1062" w:rsidRDefault="001A406F" w:rsidP="006953AA">
            <w:pPr>
              <w:ind w:rightChars="12" w:right="25"/>
              <w:rPr>
                <w:sz w:val="24"/>
              </w:rPr>
            </w:pPr>
          </w:p>
          <w:p w14:paraId="13B8F11F" w14:textId="77777777" w:rsidR="001A406F" w:rsidRPr="00BC1062" w:rsidRDefault="001A406F" w:rsidP="006953AA">
            <w:pPr>
              <w:ind w:rightChars="12" w:right="25"/>
              <w:rPr>
                <w:sz w:val="24"/>
              </w:rPr>
            </w:pPr>
          </w:p>
          <w:p w14:paraId="5718C74F" w14:textId="77777777" w:rsidR="001A406F" w:rsidRPr="00BC1062" w:rsidRDefault="001A406F" w:rsidP="006953AA">
            <w:pPr>
              <w:ind w:rightChars="12" w:right="25"/>
              <w:rPr>
                <w:sz w:val="24"/>
              </w:rPr>
            </w:pPr>
          </w:p>
          <w:p w14:paraId="4322D41B" w14:textId="77777777" w:rsidR="001A406F" w:rsidRPr="00BC1062" w:rsidRDefault="001A406F" w:rsidP="006953AA">
            <w:pPr>
              <w:ind w:rightChars="12" w:right="25"/>
              <w:rPr>
                <w:sz w:val="24"/>
              </w:rPr>
            </w:pPr>
          </w:p>
          <w:p w14:paraId="0D67FCDB" w14:textId="77777777" w:rsidR="001A406F" w:rsidRPr="00BC1062" w:rsidRDefault="001A406F" w:rsidP="006953AA">
            <w:pPr>
              <w:ind w:rightChars="12" w:right="25"/>
              <w:rPr>
                <w:sz w:val="24"/>
              </w:rPr>
            </w:pPr>
          </w:p>
          <w:p w14:paraId="0DAFC4CE" w14:textId="77777777" w:rsidR="001A406F" w:rsidRPr="00BC1062" w:rsidRDefault="001A406F" w:rsidP="006953AA">
            <w:pPr>
              <w:ind w:rightChars="12" w:right="25"/>
              <w:rPr>
                <w:sz w:val="24"/>
              </w:rPr>
            </w:pPr>
          </w:p>
          <w:p w14:paraId="30D1F6C9" w14:textId="77777777" w:rsidR="001A406F" w:rsidRPr="00BC1062" w:rsidRDefault="001A406F" w:rsidP="006953AA">
            <w:pPr>
              <w:ind w:rightChars="12" w:right="25"/>
              <w:rPr>
                <w:sz w:val="24"/>
              </w:rPr>
            </w:pPr>
          </w:p>
          <w:p w14:paraId="3C57047E" w14:textId="77777777" w:rsidR="001A406F" w:rsidRPr="00BC1062" w:rsidRDefault="001A406F" w:rsidP="006953AA">
            <w:pPr>
              <w:ind w:rightChars="12" w:right="25"/>
              <w:rPr>
                <w:sz w:val="24"/>
              </w:rPr>
            </w:pPr>
          </w:p>
          <w:p w14:paraId="424F69C4" w14:textId="77777777" w:rsidR="001A406F" w:rsidRPr="00BC1062" w:rsidRDefault="001A406F" w:rsidP="006953AA">
            <w:pPr>
              <w:ind w:rightChars="12" w:right="25"/>
              <w:rPr>
                <w:sz w:val="24"/>
              </w:rPr>
            </w:pPr>
          </w:p>
          <w:p w14:paraId="46D910BC" w14:textId="77777777" w:rsidR="001A406F" w:rsidRPr="00BC1062" w:rsidRDefault="001A406F" w:rsidP="006953AA">
            <w:pPr>
              <w:ind w:rightChars="12" w:right="25"/>
              <w:rPr>
                <w:sz w:val="24"/>
              </w:rPr>
            </w:pPr>
          </w:p>
          <w:p w14:paraId="628ABDD5" w14:textId="77777777" w:rsidR="001A406F" w:rsidRPr="00BC1062" w:rsidRDefault="001A406F" w:rsidP="006953AA">
            <w:pPr>
              <w:ind w:rightChars="12" w:right="25"/>
              <w:rPr>
                <w:sz w:val="24"/>
              </w:rPr>
            </w:pPr>
          </w:p>
          <w:p w14:paraId="706CDC3C" w14:textId="77777777" w:rsidR="001A406F" w:rsidRPr="00BC1062" w:rsidRDefault="001A406F" w:rsidP="006953AA">
            <w:pPr>
              <w:ind w:rightChars="12" w:right="25"/>
              <w:rPr>
                <w:sz w:val="24"/>
              </w:rPr>
            </w:pPr>
          </w:p>
          <w:p w14:paraId="7CF65B81" w14:textId="77777777" w:rsidR="001A406F" w:rsidRPr="00BC1062" w:rsidRDefault="001A406F" w:rsidP="006953AA">
            <w:pPr>
              <w:ind w:rightChars="12" w:right="25"/>
              <w:rPr>
                <w:sz w:val="24"/>
              </w:rPr>
            </w:pPr>
          </w:p>
          <w:p w14:paraId="23D26B7A" w14:textId="77777777" w:rsidR="001A406F" w:rsidRPr="00BC1062" w:rsidRDefault="001A406F" w:rsidP="006953AA">
            <w:pPr>
              <w:ind w:rightChars="12" w:right="25"/>
              <w:rPr>
                <w:sz w:val="24"/>
              </w:rPr>
            </w:pPr>
          </w:p>
          <w:p w14:paraId="5FD793C4" w14:textId="77777777" w:rsidR="001A406F" w:rsidRPr="00BC1062" w:rsidRDefault="001A406F" w:rsidP="006953AA">
            <w:pPr>
              <w:ind w:rightChars="12" w:right="25"/>
              <w:rPr>
                <w:sz w:val="24"/>
              </w:rPr>
            </w:pPr>
          </w:p>
          <w:p w14:paraId="56E046E9" w14:textId="77777777" w:rsidR="001A406F" w:rsidRPr="00BC1062" w:rsidRDefault="001A406F" w:rsidP="006953AA">
            <w:pPr>
              <w:ind w:rightChars="12" w:right="25"/>
              <w:rPr>
                <w:sz w:val="24"/>
              </w:rPr>
            </w:pPr>
          </w:p>
          <w:p w14:paraId="192AF022" w14:textId="77777777" w:rsidR="001A406F" w:rsidRPr="00BC1062" w:rsidRDefault="001A406F" w:rsidP="006953AA">
            <w:pPr>
              <w:ind w:rightChars="12" w:right="25"/>
              <w:rPr>
                <w:sz w:val="24"/>
              </w:rPr>
            </w:pPr>
          </w:p>
          <w:p w14:paraId="1A38CADD" w14:textId="77777777" w:rsidR="001A406F" w:rsidRPr="00BC1062" w:rsidRDefault="001A406F" w:rsidP="006953AA">
            <w:pPr>
              <w:ind w:rightChars="12" w:right="25"/>
              <w:rPr>
                <w:sz w:val="24"/>
              </w:rPr>
            </w:pPr>
          </w:p>
          <w:p w14:paraId="03313EA2" w14:textId="77777777" w:rsidR="001A406F" w:rsidRPr="00BC1062" w:rsidRDefault="001A406F" w:rsidP="006953AA">
            <w:pPr>
              <w:ind w:rightChars="12" w:right="25"/>
              <w:rPr>
                <w:sz w:val="24"/>
              </w:rPr>
            </w:pPr>
          </w:p>
          <w:p w14:paraId="14D45405" w14:textId="77777777" w:rsidR="001A406F" w:rsidRPr="00BC1062" w:rsidRDefault="001A406F" w:rsidP="006953AA">
            <w:pPr>
              <w:ind w:rightChars="12" w:right="25"/>
              <w:rPr>
                <w:sz w:val="24"/>
              </w:rPr>
            </w:pPr>
          </w:p>
          <w:p w14:paraId="35CCB52C" w14:textId="77777777" w:rsidR="001A406F" w:rsidRPr="00BC1062" w:rsidRDefault="001A406F" w:rsidP="006953AA">
            <w:pPr>
              <w:ind w:rightChars="12" w:right="25"/>
              <w:rPr>
                <w:sz w:val="24"/>
              </w:rPr>
            </w:pPr>
          </w:p>
          <w:p w14:paraId="3A89666D" w14:textId="77777777" w:rsidR="001A406F" w:rsidRPr="00BC1062" w:rsidRDefault="001A406F" w:rsidP="006953AA">
            <w:pPr>
              <w:ind w:rightChars="12" w:right="25"/>
              <w:rPr>
                <w:sz w:val="24"/>
              </w:rPr>
            </w:pPr>
          </w:p>
          <w:p w14:paraId="47B03C94" w14:textId="77777777" w:rsidR="001A406F" w:rsidRPr="00BC1062" w:rsidRDefault="001A406F" w:rsidP="006953AA">
            <w:pPr>
              <w:ind w:rightChars="12" w:right="25"/>
              <w:rPr>
                <w:sz w:val="24"/>
              </w:rPr>
            </w:pPr>
          </w:p>
          <w:p w14:paraId="5333D73F" w14:textId="77777777" w:rsidR="001A406F" w:rsidRPr="00BC1062" w:rsidRDefault="001A406F" w:rsidP="006953AA">
            <w:pPr>
              <w:ind w:rightChars="12" w:right="25"/>
              <w:rPr>
                <w:sz w:val="24"/>
              </w:rPr>
            </w:pPr>
          </w:p>
          <w:p w14:paraId="46BD1EF0" w14:textId="77777777" w:rsidR="001A406F" w:rsidRPr="00BC1062" w:rsidRDefault="001A406F" w:rsidP="006953AA">
            <w:pPr>
              <w:ind w:rightChars="12" w:right="25"/>
              <w:rPr>
                <w:sz w:val="24"/>
              </w:rPr>
            </w:pPr>
          </w:p>
          <w:p w14:paraId="44810F97" w14:textId="77777777" w:rsidR="001A406F" w:rsidRPr="00BC1062" w:rsidRDefault="001A406F" w:rsidP="006953AA">
            <w:pPr>
              <w:ind w:rightChars="12" w:right="25"/>
              <w:rPr>
                <w:sz w:val="24"/>
              </w:rPr>
            </w:pPr>
          </w:p>
          <w:p w14:paraId="7B1913A8" w14:textId="77777777" w:rsidR="001A406F" w:rsidRPr="00BC1062" w:rsidRDefault="001A406F" w:rsidP="006953AA">
            <w:pPr>
              <w:ind w:rightChars="12" w:right="25"/>
              <w:rPr>
                <w:sz w:val="24"/>
              </w:rPr>
            </w:pPr>
          </w:p>
          <w:p w14:paraId="768D53D1" w14:textId="77777777" w:rsidR="001A406F" w:rsidRPr="00BC1062" w:rsidRDefault="001A406F" w:rsidP="006953AA">
            <w:pPr>
              <w:ind w:rightChars="12" w:right="25"/>
              <w:rPr>
                <w:sz w:val="24"/>
              </w:rPr>
            </w:pPr>
          </w:p>
          <w:p w14:paraId="67275236" w14:textId="77777777" w:rsidR="001A406F" w:rsidRPr="00BC1062" w:rsidRDefault="001A406F" w:rsidP="006953AA">
            <w:pPr>
              <w:ind w:rightChars="12" w:right="25"/>
              <w:rPr>
                <w:sz w:val="24"/>
              </w:rPr>
            </w:pPr>
          </w:p>
          <w:p w14:paraId="45EE2F5E" w14:textId="77777777" w:rsidR="001A406F" w:rsidRPr="00BC1062" w:rsidRDefault="001A406F" w:rsidP="006953AA">
            <w:pPr>
              <w:ind w:rightChars="12" w:right="25"/>
              <w:rPr>
                <w:sz w:val="24"/>
              </w:rPr>
            </w:pPr>
          </w:p>
          <w:p w14:paraId="45005786" w14:textId="77777777" w:rsidR="001A406F" w:rsidRPr="00BC1062" w:rsidRDefault="001A406F" w:rsidP="006953AA">
            <w:pPr>
              <w:ind w:rightChars="12" w:right="25"/>
              <w:rPr>
                <w:sz w:val="24"/>
              </w:rPr>
            </w:pPr>
          </w:p>
          <w:p w14:paraId="2D9D3F80" w14:textId="77777777" w:rsidR="001A406F" w:rsidRPr="00BC1062" w:rsidRDefault="001A406F" w:rsidP="006953AA">
            <w:pPr>
              <w:ind w:rightChars="12" w:right="25"/>
              <w:rPr>
                <w:sz w:val="24"/>
              </w:rPr>
            </w:pPr>
          </w:p>
          <w:p w14:paraId="1FF499A2" w14:textId="77777777" w:rsidR="001A406F" w:rsidRDefault="001A406F" w:rsidP="006953AA">
            <w:pPr>
              <w:ind w:rightChars="12" w:right="25"/>
              <w:rPr>
                <w:sz w:val="24"/>
              </w:rPr>
            </w:pPr>
          </w:p>
          <w:p w14:paraId="28FF2897" w14:textId="77777777" w:rsidR="002A063C" w:rsidRDefault="002A063C" w:rsidP="006953AA">
            <w:pPr>
              <w:ind w:rightChars="12" w:right="25"/>
              <w:rPr>
                <w:sz w:val="24"/>
              </w:rPr>
            </w:pPr>
          </w:p>
          <w:p w14:paraId="20AF7EBF" w14:textId="77777777" w:rsidR="002A063C" w:rsidRDefault="002A063C" w:rsidP="006953AA">
            <w:pPr>
              <w:ind w:rightChars="12" w:right="25"/>
              <w:rPr>
                <w:sz w:val="24"/>
              </w:rPr>
            </w:pPr>
          </w:p>
          <w:p w14:paraId="5C4E4CDB" w14:textId="77777777" w:rsidR="002A063C" w:rsidRDefault="002A063C" w:rsidP="006953AA">
            <w:pPr>
              <w:ind w:rightChars="12" w:right="25"/>
              <w:rPr>
                <w:sz w:val="24"/>
              </w:rPr>
            </w:pPr>
          </w:p>
          <w:p w14:paraId="3D128C95" w14:textId="77777777" w:rsidR="002A063C" w:rsidRDefault="002A063C" w:rsidP="006953AA">
            <w:pPr>
              <w:ind w:rightChars="12" w:right="25"/>
              <w:rPr>
                <w:sz w:val="24"/>
              </w:rPr>
            </w:pPr>
          </w:p>
          <w:p w14:paraId="46BEB5D8" w14:textId="77777777" w:rsidR="002A063C" w:rsidRDefault="002A063C" w:rsidP="006953AA">
            <w:pPr>
              <w:ind w:rightChars="12" w:right="25"/>
              <w:rPr>
                <w:sz w:val="24"/>
              </w:rPr>
            </w:pPr>
          </w:p>
          <w:p w14:paraId="16101C65" w14:textId="77777777" w:rsidR="002A063C" w:rsidRDefault="002A063C" w:rsidP="006953AA">
            <w:pPr>
              <w:ind w:rightChars="12" w:right="25"/>
              <w:rPr>
                <w:sz w:val="24"/>
              </w:rPr>
            </w:pPr>
          </w:p>
          <w:p w14:paraId="34B2B5D9" w14:textId="77777777" w:rsidR="002A063C" w:rsidRDefault="002A063C" w:rsidP="006953AA">
            <w:pPr>
              <w:ind w:rightChars="12" w:right="25"/>
              <w:rPr>
                <w:sz w:val="24"/>
              </w:rPr>
            </w:pPr>
          </w:p>
          <w:p w14:paraId="3720EBC3" w14:textId="77777777" w:rsidR="002A063C" w:rsidRPr="00BC1062" w:rsidRDefault="002A063C" w:rsidP="006953AA">
            <w:pPr>
              <w:ind w:rightChars="12" w:right="25"/>
              <w:rPr>
                <w:sz w:val="24"/>
              </w:rPr>
            </w:pPr>
          </w:p>
          <w:p w14:paraId="4A3D5D50" w14:textId="77777777" w:rsidR="001A406F" w:rsidRPr="00BC1062" w:rsidRDefault="001A406F" w:rsidP="006953AA">
            <w:pPr>
              <w:ind w:rightChars="12" w:right="25"/>
              <w:rPr>
                <w:sz w:val="24"/>
              </w:rPr>
            </w:pPr>
          </w:p>
          <w:p w14:paraId="1ED00715" w14:textId="77777777" w:rsidR="001A406F" w:rsidRDefault="001A406F" w:rsidP="006953AA">
            <w:pPr>
              <w:ind w:rightChars="12" w:right="25"/>
              <w:rPr>
                <w:sz w:val="24"/>
              </w:rPr>
            </w:pPr>
          </w:p>
          <w:p w14:paraId="59AA1DC3" w14:textId="77777777" w:rsidR="00B47A9A" w:rsidRDefault="00B47A9A" w:rsidP="006953AA">
            <w:pPr>
              <w:ind w:rightChars="12" w:right="25"/>
              <w:rPr>
                <w:sz w:val="24"/>
              </w:rPr>
            </w:pPr>
          </w:p>
          <w:p w14:paraId="5BA1B686" w14:textId="77777777" w:rsidR="00B47A9A" w:rsidRDefault="00B47A9A" w:rsidP="006953AA">
            <w:pPr>
              <w:ind w:rightChars="12" w:right="25"/>
              <w:rPr>
                <w:sz w:val="24"/>
              </w:rPr>
            </w:pPr>
          </w:p>
          <w:p w14:paraId="7C3C33E5" w14:textId="77777777" w:rsidR="00B47A9A" w:rsidRDefault="00B47A9A" w:rsidP="006953AA">
            <w:pPr>
              <w:ind w:rightChars="12" w:right="25"/>
              <w:rPr>
                <w:sz w:val="24"/>
              </w:rPr>
            </w:pPr>
          </w:p>
          <w:p w14:paraId="09718122" w14:textId="77777777" w:rsidR="00B47A9A" w:rsidRDefault="00B47A9A" w:rsidP="006953AA">
            <w:pPr>
              <w:ind w:rightChars="12" w:right="25"/>
              <w:rPr>
                <w:sz w:val="24"/>
              </w:rPr>
            </w:pPr>
          </w:p>
          <w:p w14:paraId="0C2EA706" w14:textId="77777777" w:rsidR="00B47A9A" w:rsidRDefault="00B47A9A" w:rsidP="006953AA">
            <w:pPr>
              <w:ind w:rightChars="12" w:right="25"/>
              <w:rPr>
                <w:sz w:val="24"/>
              </w:rPr>
            </w:pPr>
          </w:p>
          <w:p w14:paraId="109E7CDA" w14:textId="77777777" w:rsidR="00B47A9A" w:rsidRDefault="00B47A9A" w:rsidP="006953AA">
            <w:pPr>
              <w:ind w:rightChars="12" w:right="25"/>
              <w:rPr>
                <w:sz w:val="24"/>
              </w:rPr>
            </w:pPr>
          </w:p>
          <w:p w14:paraId="479FA505" w14:textId="77777777" w:rsidR="00B47A9A" w:rsidRDefault="00B47A9A" w:rsidP="006953AA">
            <w:pPr>
              <w:ind w:rightChars="12" w:right="25"/>
              <w:rPr>
                <w:sz w:val="24"/>
              </w:rPr>
            </w:pPr>
          </w:p>
          <w:p w14:paraId="28075FEE" w14:textId="77777777" w:rsidR="00B47A9A" w:rsidRDefault="00B47A9A" w:rsidP="006953AA">
            <w:pPr>
              <w:ind w:rightChars="12" w:right="25"/>
              <w:rPr>
                <w:sz w:val="24"/>
              </w:rPr>
            </w:pPr>
          </w:p>
          <w:p w14:paraId="6B771218" w14:textId="77777777" w:rsidR="00B47A9A" w:rsidRDefault="00B47A9A" w:rsidP="006953AA">
            <w:pPr>
              <w:ind w:rightChars="12" w:right="25"/>
              <w:rPr>
                <w:sz w:val="24"/>
              </w:rPr>
            </w:pPr>
          </w:p>
          <w:p w14:paraId="1E07440D" w14:textId="77777777" w:rsidR="00B47A9A" w:rsidRDefault="00B47A9A" w:rsidP="006953AA">
            <w:pPr>
              <w:ind w:rightChars="12" w:right="25"/>
              <w:rPr>
                <w:sz w:val="24"/>
              </w:rPr>
            </w:pPr>
          </w:p>
          <w:p w14:paraId="4CBBDC9E" w14:textId="77777777" w:rsidR="00B47A9A" w:rsidRDefault="00B47A9A" w:rsidP="006953AA">
            <w:pPr>
              <w:ind w:rightChars="12" w:right="25"/>
              <w:rPr>
                <w:sz w:val="24"/>
              </w:rPr>
            </w:pPr>
          </w:p>
          <w:p w14:paraId="0E36FDB2" w14:textId="77777777" w:rsidR="00B47A9A" w:rsidRPr="00BC1062" w:rsidRDefault="00B47A9A" w:rsidP="006953AA">
            <w:pPr>
              <w:ind w:rightChars="12" w:right="25"/>
              <w:rPr>
                <w:sz w:val="24"/>
              </w:rPr>
            </w:pPr>
          </w:p>
          <w:p w14:paraId="4BFEB528" w14:textId="77777777" w:rsidR="001A406F" w:rsidRDefault="001A406F" w:rsidP="006953AA">
            <w:pPr>
              <w:ind w:rightChars="12" w:right="25"/>
              <w:rPr>
                <w:sz w:val="24"/>
              </w:rPr>
            </w:pPr>
          </w:p>
          <w:p w14:paraId="4D246C19" w14:textId="77777777" w:rsidR="005E7F76" w:rsidRPr="00BC1062" w:rsidRDefault="005E7F76" w:rsidP="006953AA">
            <w:pPr>
              <w:ind w:rightChars="12" w:right="25"/>
              <w:rPr>
                <w:sz w:val="24"/>
              </w:rPr>
            </w:pPr>
          </w:p>
          <w:p w14:paraId="0EBC2095" w14:textId="77777777" w:rsidR="002A063C" w:rsidRPr="00BC1062" w:rsidRDefault="002A063C" w:rsidP="002A063C">
            <w:pPr>
              <w:ind w:rightChars="12" w:right="25"/>
              <w:rPr>
                <w:sz w:val="24"/>
              </w:rPr>
            </w:pPr>
            <w:r w:rsidRPr="00BC1062">
              <w:rPr>
                <w:i/>
                <w:iCs/>
                <w:sz w:val="24"/>
              </w:rPr>
              <w:t>l</w:t>
            </w:r>
            <w:r w:rsidRPr="00BC1062">
              <w:rPr>
                <w:i/>
                <w:iCs/>
                <w:sz w:val="24"/>
                <w:vertAlign w:val="subscript"/>
              </w:rPr>
              <w:t>a</w:t>
            </w:r>
            <w:r w:rsidRPr="00BC1062">
              <w:rPr>
                <w:sz w:val="24"/>
              </w:rPr>
              <w:t>=84mm</w:t>
            </w:r>
          </w:p>
          <w:p w14:paraId="623AB0E5" w14:textId="77777777" w:rsidR="002A063C" w:rsidRPr="00BC1062" w:rsidRDefault="002A063C" w:rsidP="002A063C">
            <w:pPr>
              <w:ind w:rightChars="12" w:right="25"/>
              <w:rPr>
                <w:sz w:val="24"/>
              </w:rPr>
            </w:pPr>
          </w:p>
          <w:p w14:paraId="00A126F3" w14:textId="77777777" w:rsidR="002A063C" w:rsidRPr="00BC1062" w:rsidRDefault="002A063C" w:rsidP="002A063C">
            <w:pPr>
              <w:ind w:rightChars="12" w:right="25"/>
              <w:rPr>
                <w:sz w:val="24"/>
              </w:rPr>
            </w:pPr>
            <w:proofErr w:type="spellStart"/>
            <w:r w:rsidRPr="00BC1062">
              <w:rPr>
                <w:i/>
                <w:iCs/>
                <w:sz w:val="24"/>
              </w:rPr>
              <w:t>l</w:t>
            </w:r>
            <w:r w:rsidRPr="00BC1062">
              <w:rPr>
                <w:i/>
                <w:iCs/>
                <w:sz w:val="24"/>
                <w:vertAlign w:val="subscript"/>
              </w:rPr>
              <w:t>b</w:t>
            </w:r>
            <w:proofErr w:type="spellEnd"/>
            <w:r w:rsidRPr="00BC1062">
              <w:rPr>
                <w:sz w:val="24"/>
              </w:rPr>
              <w:t>=60.5mm</w:t>
            </w:r>
          </w:p>
          <w:p w14:paraId="415FDF04" w14:textId="77777777" w:rsidR="002A063C" w:rsidRPr="00BC1062" w:rsidRDefault="002A063C" w:rsidP="002A063C">
            <w:pPr>
              <w:ind w:rightChars="12" w:right="25"/>
              <w:rPr>
                <w:sz w:val="24"/>
              </w:rPr>
            </w:pPr>
          </w:p>
          <w:p w14:paraId="15FB72C6" w14:textId="77777777" w:rsidR="002A063C" w:rsidRPr="00BC1062" w:rsidRDefault="002A063C" w:rsidP="002A063C">
            <w:pPr>
              <w:ind w:rightChars="12" w:right="25"/>
              <w:rPr>
                <w:sz w:val="24"/>
              </w:rPr>
            </w:pPr>
            <w:r w:rsidRPr="00BC1062">
              <w:rPr>
                <w:i/>
                <w:iCs/>
                <w:sz w:val="24"/>
              </w:rPr>
              <w:t>l</w:t>
            </w:r>
            <w:r w:rsidRPr="00BC1062">
              <w:rPr>
                <w:i/>
                <w:iCs/>
                <w:sz w:val="24"/>
                <w:vertAlign w:val="subscript"/>
              </w:rPr>
              <w:t>c</w:t>
            </w:r>
            <w:r w:rsidRPr="00BC1062">
              <w:rPr>
                <w:sz w:val="24"/>
              </w:rPr>
              <w:t>=60.5mm</w:t>
            </w:r>
          </w:p>
          <w:p w14:paraId="40D2A58E" w14:textId="77777777" w:rsidR="007F3D19" w:rsidRPr="00BC1062" w:rsidRDefault="007F3D19" w:rsidP="006953AA">
            <w:pPr>
              <w:ind w:rightChars="12" w:right="25"/>
              <w:rPr>
                <w:sz w:val="24"/>
              </w:rPr>
            </w:pPr>
          </w:p>
          <w:p w14:paraId="0CB484BA" w14:textId="77777777" w:rsidR="007F3D19" w:rsidRPr="00BC1062" w:rsidRDefault="007F3D19" w:rsidP="006953AA">
            <w:pPr>
              <w:ind w:rightChars="12" w:right="25"/>
              <w:rPr>
                <w:sz w:val="24"/>
              </w:rPr>
            </w:pPr>
          </w:p>
          <w:p w14:paraId="3D150345" w14:textId="77777777" w:rsidR="007F3D19" w:rsidRPr="00BC1062" w:rsidRDefault="007F3D19" w:rsidP="006953AA">
            <w:pPr>
              <w:ind w:rightChars="12" w:right="25"/>
              <w:rPr>
                <w:sz w:val="24"/>
              </w:rPr>
            </w:pPr>
          </w:p>
          <w:p w14:paraId="1744BA0C" w14:textId="77777777" w:rsidR="007F3D19" w:rsidRPr="00BC1062" w:rsidRDefault="007F3D19" w:rsidP="006953AA">
            <w:pPr>
              <w:ind w:rightChars="12" w:right="25"/>
              <w:rPr>
                <w:sz w:val="24"/>
              </w:rPr>
            </w:pPr>
          </w:p>
          <w:p w14:paraId="5D961BCB" w14:textId="77777777" w:rsidR="007F3D19" w:rsidRPr="00BC1062" w:rsidRDefault="007F3D19" w:rsidP="006953AA">
            <w:pPr>
              <w:ind w:rightChars="12" w:right="25"/>
              <w:rPr>
                <w:sz w:val="24"/>
              </w:rPr>
            </w:pPr>
          </w:p>
          <w:p w14:paraId="5A6D32EF" w14:textId="77777777" w:rsidR="007F3D19" w:rsidRPr="00BC1062" w:rsidRDefault="007F3D19" w:rsidP="006953AA">
            <w:pPr>
              <w:ind w:rightChars="12" w:right="25"/>
              <w:rPr>
                <w:sz w:val="24"/>
              </w:rPr>
            </w:pPr>
          </w:p>
          <w:p w14:paraId="24CCA05B" w14:textId="77777777" w:rsidR="007F3D19" w:rsidRPr="00BC1062" w:rsidRDefault="007F3D19" w:rsidP="006953AA">
            <w:pPr>
              <w:ind w:rightChars="12" w:right="25"/>
              <w:rPr>
                <w:sz w:val="24"/>
              </w:rPr>
            </w:pPr>
          </w:p>
          <w:p w14:paraId="45BEF55C" w14:textId="77777777" w:rsidR="007F3D19" w:rsidRPr="00BC1062" w:rsidRDefault="007F3D19" w:rsidP="006953AA">
            <w:pPr>
              <w:ind w:rightChars="12" w:right="25"/>
              <w:rPr>
                <w:sz w:val="24"/>
              </w:rPr>
            </w:pPr>
          </w:p>
          <w:p w14:paraId="7690F1E2" w14:textId="77777777" w:rsidR="001A406F" w:rsidRPr="00BC1062" w:rsidRDefault="001A406F" w:rsidP="006953AA">
            <w:pPr>
              <w:ind w:rightChars="12" w:right="25"/>
              <w:rPr>
                <w:sz w:val="24"/>
              </w:rPr>
            </w:pPr>
          </w:p>
          <w:p w14:paraId="23CC6B60" w14:textId="77777777" w:rsidR="006C5F29" w:rsidRPr="00BC1062" w:rsidRDefault="006C5F29" w:rsidP="006953AA">
            <w:pPr>
              <w:ind w:rightChars="12" w:right="25"/>
              <w:rPr>
                <w:sz w:val="24"/>
              </w:rPr>
            </w:pPr>
          </w:p>
          <w:p w14:paraId="2323DFCC" w14:textId="77777777" w:rsidR="001A406F" w:rsidRPr="00BC1062" w:rsidRDefault="001A406F" w:rsidP="006953AA">
            <w:pPr>
              <w:ind w:rightChars="12" w:right="25"/>
              <w:rPr>
                <w:sz w:val="24"/>
              </w:rPr>
            </w:pPr>
          </w:p>
          <w:p w14:paraId="5E0B2471" w14:textId="77777777" w:rsidR="001A406F" w:rsidRPr="00BC1062" w:rsidRDefault="001A406F" w:rsidP="006953AA">
            <w:pPr>
              <w:ind w:rightChars="12" w:right="25"/>
              <w:rPr>
                <w:sz w:val="24"/>
              </w:rPr>
            </w:pPr>
          </w:p>
          <w:p w14:paraId="4F06715A" w14:textId="77777777" w:rsidR="001A406F" w:rsidRPr="00BC1062" w:rsidRDefault="001A406F" w:rsidP="006953AA">
            <w:pPr>
              <w:ind w:rightChars="12" w:right="25"/>
              <w:rPr>
                <w:sz w:val="24"/>
              </w:rPr>
            </w:pPr>
          </w:p>
          <w:p w14:paraId="7793A037" w14:textId="77777777" w:rsidR="001A406F" w:rsidRPr="00BC1062" w:rsidRDefault="001A406F" w:rsidP="006953AA">
            <w:pPr>
              <w:ind w:rightChars="12" w:right="25"/>
              <w:rPr>
                <w:sz w:val="24"/>
              </w:rPr>
            </w:pPr>
          </w:p>
          <w:p w14:paraId="31443F8F" w14:textId="77777777" w:rsidR="007F3D19" w:rsidRPr="00BC1062" w:rsidRDefault="007F3D19" w:rsidP="006953AA">
            <w:pPr>
              <w:ind w:rightChars="12" w:right="25"/>
              <w:rPr>
                <w:sz w:val="24"/>
              </w:rPr>
            </w:pPr>
          </w:p>
          <w:p w14:paraId="1DA36BAE" w14:textId="77777777" w:rsidR="007F3D19" w:rsidRPr="00BC1062" w:rsidRDefault="007F3D19" w:rsidP="006953AA">
            <w:pPr>
              <w:ind w:rightChars="12" w:right="25"/>
              <w:rPr>
                <w:sz w:val="24"/>
              </w:rPr>
            </w:pPr>
          </w:p>
          <w:p w14:paraId="7C8FC458" w14:textId="77777777" w:rsidR="007F3D19" w:rsidRPr="00BC1062" w:rsidRDefault="007F3D19" w:rsidP="006953AA">
            <w:pPr>
              <w:ind w:rightChars="12" w:right="25"/>
              <w:rPr>
                <w:sz w:val="24"/>
              </w:rPr>
            </w:pPr>
          </w:p>
          <w:p w14:paraId="02714790" w14:textId="77777777" w:rsidR="007F3D19" w:rsidRPr="00BC1062" w:rsidRDefault="007F3D19" w:rsidP="006953AA">
            <w:pPr>
              <w:ind w:rightChars="12" w:right="25"/>
              <w:rPr>
                <w:sz w:val="24"/>
              </w:rPr>
            </w:pPr>
          </w:p>
          <w:p w14:paraId="14702AF2" w14:textId="77777777" w:rsidR="007F3D19" w:rsidRPr="00BC1062" w:rsidRDefault="007F3D19" w:rsidP="006953AA">
            <w:pPr>
              <w:ind w:rightChars="12" w:right="25"/>
              <w:rPr>
                <w:sz w:val="24"/>
              </w:rPr>
            </w:pPr>
          </w:p>
          <w:p w14:paraId="72E47483" w14:textId="77777777" w:rsidR="007F3D19" w:rsidRPr="00BC1062" w:rsidRDefault="007F3D19" w:rsidP="006953AA">
            <w:pPr>
              <w:ind w:rightChars="12" w:right="25"/>
              <w:rPr>
                <w:sz w:val="24"/>
              </w:rPr>
            </w:pPr>
          </w:p>
          <w:p w14:paraId="38AF9157" w14:textId="77777777" w:rsidR="007F3D19" w:rsidRPr="00BC1062" w:rsidRDefault="007F3D19" w:rsidP="006953AA">
            <w:pPr>
              <w:ind w:rightChars="12" w:right="25"/>
              <w:rPr>
                <w:sz w:val="24"/>
              </w:rPr>
            </w:pPr>
          </w:p>
          <w:p w14:paraId="176E35FF" w14:textId="77777777" w:rsidR="007F3D19" w:rsidRPr="00BC1062" w:rsidRDefault="007F3D19" w:rsidP="006953AA">
            <w:pPr>
              <w:ind w:rightChars="12" w:right="25"/>
              <w:rPr>
                <w:sz w:val="24"/>
              </w:rPr>
            </w:pPr>
          </w:p>
          <w:p w14:paraId="5CC33D5D" w14:textId="77777777" w:rsidR="007F3D19" w:rsidRPr="00BC1062" w:rsidRDefault="007F3D19" w:rsidP="006953AA">
            <w:pPr>
              <w:ind w:rightChars="12" w:right="25"/>
              <w:rPr>
                <w:sz w:val="24"/>
              </w:rPr>
            </w:pPr>
          </w:p>
          <w:p w14:paraId="6D56CFC6" w14:textId="77777777" w:rsidR="007F3D19" w:rsidRPr="00BC1062" w:rsidRDefault="007F3D19" w:rsidP="006953AA">
            <w:pPr>
              <w:ind w:rightChars="12" w:right="25"/>
              <w:rPr>
                <w:sz w:val="24"/>
              </w:rPr>
            </w:pPr>
          </w:p>
          <w:p w14:paraId="2CAC146A" w14:textId="77777777" w:rsidR="007F3D19" w:rsidRPr="00BC1062" w:rsidRDefault="007F3D19" w:rsidP="006953AA">
            <w:pPr>
              <w:ind w:rightChars="12" w:right="25"/>
              <w:rPr>
                <w:sz w:val="24"/>
              </w:rPr>
            </w:pPr>
          </w:p>
          <w:p w14:paraId="41525384" w14:textId="77777777" w:rsidR="007F3D19" w:rsidRPr="00BC1062" w:rsidRDefault="007F3D19" w:rsidP="006953AA">
            <w:pPr>
              <w:ind w:rightChars="12" w:right="25"/>
              <w:rPr>
                <w:sz w:val="24"/>
              </w:rPr>
            </w:pPr>
          </w:p>
          <w:p w14:paraId="493DE34B" w14:textId="77777777" w:rsidR="007F3D19" w:rsidRPr="00BC1062" w:rsidRDefault="007F3D19" w:rsidP="006953AA">
            <w:pPr>
              <w:ind w:rightChars="12" w:right="25"/>
              <w:rPr>
                <w:sz w:val="24"/>
              </w:rPr>
            </w:pPr>
          </w:p>
          <w:p w14:paraId="144660BB" w14:textId="77777777" w:rsidR="007F3D19" w:rsidRPr="00BC1062" w:rsidRDefault="007F3D19" w:rsidP="006953AA">
            <w:pPr>
              <w:ind w:rightChars="12" w:right="25"/>
              <w:rPr>
                <w:sz w:val="24"/>
              </w:rPr>
            </w:pPr>
          </w:p>
          <w:p w14:paraId="03908D8E" w14:textId="77777777" w:rsidR="007F3D19" w:rsidRPr="00BC1062" w:rsidRDefault="007F3D19" w:rsidP="006953AA">
            <w:pPr>
              <w:ind w:rightChars="12" w:right="25"/>
              <w:rPr>
                <w:sz w:val="24"/>
              </w:rPr>
            </w:pPr>
          </w:p>
          <w:p w14:paraId="38B721B1" w14:textId="77777777" w:rsidR="007F3D19" w:rsidRPr="00BC1062" w:rsidRDefault="007F3D19" w:rsidP="006953AA">
            <w:pPr>
              <w:ind w:rightChars="12" w:right="25"/>
              <w:rPr>
                <w:sz w:val="24"/>
              </w:rPr>
            </w:pPr>
          </w:p>
          <w:p w14:paraId="2B9AB62E" w14:textId="77777777" w:rsidR="007F3D19" w:rsidRPr="00BC1062" w:rsidRDefault="007F3D19" w:rsidP="006953AA">
            <w:pPr>
              <w:ind w:rightChars="12" w:right="25"/>
              <w:rPr>
                <w:sz w:val="24"/>
              </w:rPr>
            </w:pPr>
          </w:p>
          <w:p w14:paraId="1E925C4F" w14:textId="77777777" w:rsidR="007F3D19" w:rsidRPr="00BC1062" w:rsidRDefault="007F3D19" w:rsidP="006953AA">
            <w:pPr>
              <w:ind w:rightChars="12" w:right="25"/>
              <w:rPr>
                <w:sz w:val="24"/>
              </w:rPr>
            </w:pPr>
          </w:p>
          <w:p w14:paraId="4F23F669" w14:textId="77777777" w:rsidR="007F3D19" w:rsidRPr="00BC1062" w:rsidRDefault="007F3D19" w:rsidP="006953AA">
            <w:pPr>
              <w:ind w:rightChars="12" w:right="25"/>
              <w:rPr>
                <w:sz w:val="24"/>
              </w:rPr>
            </w:pPr>
          </w:p>
          <w:p w14:paraId="6B61E9AB" w14:textId="77777777" w:rsidR="007F3D19" w:rsidRPr="00BC1062" w:rsidRDefault="007F3D19" w:rsidP="006953AA">
            <w:pPr>
              <w:ind w:rightChars="12" w:right="25"/>
              <w:rPr>
                <w:sz w:val="24"/>
              </w:rPr>
            </w:pPr>
          </w:p>
          <w:p w14:paraId="1EF24A83" w14:textId="77777777" w:rsidR="007F3D19" w:rsidRPr="00BC1062" w:rsidRDefault="007F3D19" w:rsidP="006953AA">
            <w:pPr>
              <w:ind w:rightChars="12" w:right="25"/>
              <w:rPr>
                <w:sz w:val="24"/>
              </w:rPr>
            </w:pPr>
          </w:p>
          <w:p w14:paraId="275E20ED" w14:textId="77777777" w:rsidR="007F3D19" w:rsidRPr="00BC1062" w:rsidRDefault="007F3D19" w:rsidP="006953AA">
            <w:pPr>
              <w:ind w:rightChars="12" w:right="25"/>
              <w:rPr>
                <w:sz w:val="24"/>
              </w:rPr>
            </w:pPr>
          </w:p>
          <w:p w14:paraId="6B018C71" w14:textId="77777777" w:rsidR="007F3D19" w:rsidRPr="00BC1062" w:rsidRDefault="007F3D19" w:rsidP="006953AA">
            <w:pPr>
              <w:ind w:rightChars="12" w:right="25"/>
              <w:rPr>
                <w:sz w:val="24"/>
              </w:rPr>
            </w:pPr>
          </w:p>
          <w:p w14:paraId="0100C570" w14:textId="77777777" w:rsidR="007F3D19" w:rsidRPr="00BC1062" w:rsidRDefault="007F3D19" w:rsidP="006953AA">
            <w:pPr>
              <w:ind w:rightChars="12" w:right="25"/>
              <w:rPr>
                <w:sz w:val="24"/>
              </w:rPr>
            </w:pPr>
          </w:p>
          <w:p w14:paraId="2C7BE794" w14:textId="77777777" w:rsidR="007F3D19" w:rsidRPr="00BC1062" w:rsidRDefault="007F3D19" w:rsidP="006953AA">
            <w:pPr>
              <w:ind w:rightChars="12" w:right="25"/>
              <w:rPr>
                <w:sz w:val="24"/>
              </w:rPr>
            </w:pPr>
          </w:p>
          <w:p w14:paraId="66135013" w14:textId="77777777" w:rsidR="007F3D19" w:rsidRPr="00BC1062" w:rsidRDefault="007F3D19" w:rsidP="006953AA">
            <w:pPr>
              <w:ind w:rightChars="12" w:right="25"/>
              <w:rPr>
                <w:sz w:val="24"/>
              </w:rPr>
            </w:pPr>
          </w:p>
          <w:p w14:paraId="5E1F1697" w14:textId="77777777" w:rsidR="007F3D19" w:rsidRPr="00BC1062" w:rsidRDefault="007F3D19" w:rsidP="006953AA">
            <w:pPr>
              <w:ind w:rightChars="12" w:right="25"/>
              <w:rPr>
                <w:sz w:val="24"/>
              </w:rPr>
            </w:pPr>
          </w:p>
          <w:p w14:paraId="7E5A1B81" w14:textId="77777777" w:rsidR="007F3D19" w:rsidRPr="00BC1062" w:rsidRDefault="007F3D19" w:rsidP="006953AA">
            <w:pPr>
              <w:ind w:rightChars="12" w:right="25"/>
              <w:rPr>
                <w:sz w:val="24"/>
              </w:rPr>
            </w:pPr>
          </w:p>
          <w:p w14:paraId="23BE1F0B" w14:textId="77777777" w:rsidR="007F3D19" w:rsidRPr="00BC1062" w:rsidRDefault="007F3D19" w:rsidP="006953AA">
            <w:pPr>
              <w:ind w:rightChars="12" w:right="25"/>
              <w:rPr>
                <w:sz w:val="24"/>
              </w:rPr>
            </w:pPr>
          </w:p>
          <w:p w14:paraId="21805F6E" w14:textId="77777777" w:rsidR="007F3D19" w:rsidRPr="00BC1062" w:rsidRDefault="007F3D19" w:rsidP="006953AA">
            <w:pPr>
              <w:ind w:rightChars="12" w:right="25"/>
              <w:rPr>
                <w:sz w:val="24"/>
              </w:rPr>
            </w:pPr>
          </w:p>
          <w:p w14:paraId="4000D474" w14:textId="77777777" w:rsidR="007F3D19" w:rsidRPr="00BC1062" w:rsidRDefault="007F3D19" w:rsidP="006953AA">
            <w:pPr>
              <w:ind w:rightChars="12" w:right="25"/>
              <w:rPr>
                <w:sz w:val="24"/>
              </w:rPr>
            </w:pPr>
          </w:p>
          <w:p w14:paraId="79CFC0BA" w14:textId="77777777" w:rsidR="007F3D19" w:rsidRPr="00BC1062" w:rsidRDefault="007F3D19" w:rsidP="006953AA">
            <w:pPr>
              <w:ind w:rightChars="12" w:right="25"/>
              <w:rPr>
                <w:sz w:val="24"/>
              </w:rPr>
            </w:pPr>
          </w:p>
          <w:p w14:paraId="4B356C21" w14:textId="77777777" w:rsidR="007F3D19" w:rsidRPr="00BC1062" w:rsidRDefault="007F3D19" w:rsidP="006953AA">
            <w:pPr>
              <w:ind w:rightChars="12" w:right="25"/>
              <w:rPr>
                <w:sz w:val="24"/>
              </w:rPr>
            </w:pPr>
          </w:p>
          <w:p w14:paraId="27F7303B" w14:textId="77777777" w:rsidR="007F3D19" w:rsidRPr="00BC1062" w:rsidRDefault="007F3D19" w:rsidP="006953AA">
            <w:pPr>
              <w:ind w:rightChars="12" w:right="25"/>
              <w:rPr>
                <w:sz w:val="24"/>
              </w:rPr>
            </w:pPr>
          </w:p>
          <w:p w14:paraId="0ECD42F2" w14:textId="77777777" w:rsidR="007F3D19" w:rsidRPr="00BC1062" w:rsidRDefault="007F3D19" w:rsidP="006953AA">
            <w:pPr>
              <w:ind w:rightChars="12" w:right="25"/>
              <w:rPr>
                <w:sz w:val="24"/>
              </w:rPr>
            </w:pPr>
          </w:p>
          <w:p w14:paraId="25FCABD0" w14:textId="77777777" w:rsidR="007F3D19" w:rsidRPr="00BC1062" w:rsidRDefault="007F3D19" w:rsidP="006953AA">
            <w:pPr>
              <w:ind w:rightChars="12" w:right="25"/>
              <w:rPr>
                <w:sz w:val="24"/>
              </w:rPr>
            </w:pPr>
          </w:p>
          <w:p w14:paraId="75345831" w14:textId="77777777" w:rsidR="007F3D19" w:rsidRPr="00BC1062" w:rsidRDefault="007F3D19" w:rsidP="006953AA">
            <w:pPr>
              <w:ind w:rightChars="12" w:right="25"/>
              <w:rPr>
                <w:sz w:val="24"/>
              </w:rPr>
            </w:pPr>
          </w:p>
          <w:p w14:paraId="4713E4D2" w14:textId="77777777" w:rsidR="007F3D19" w:rsidRPr="00BC1062" w:rsidRDefault="007F3D19" w:rsidP="006953AA">
            <w:pPr>
              <w:ind w:rightChars="12" w:right="25"/>
              <w:rPr>
                <w:sz w:val="24"/>
              </w:rPr>
            </w:pPr>
          </w:p>
          <w:p w14:paraId="2866505E" w14:textId="77777777" w:rsidR="007F3D19" w:rsidRPr="00BC1062" w:rsidRDefault="007F3D19" w:rsidP="006953AA">
            <w:pPr>
              <w:ind w:rightChars="12" w:right="25"/>
              <w:rPr>
                <w:sz w:val="24"/>
              </w:rPr>
            </w:pPr>
          </w:p>
          <w:p w14:paraId="645BE445" w14:textId="77777777" w:rsidR="007F3D19" w:rsidRDefault="007F3D19" w:rsidP="006953AA">
            <w:pPr>
              <w:ind w:rightChars="12" w:right="25"/>
              <w:rPr>
                <w:sz w:val="24"/>
              </w:rPr>
            </w:pPr>
          </w:p>
          <w:p w14:paraId="5381F3AD" w14:textId="77777777" w:rsidR="00B47A9A" w:rsidRDefault="00B47A9A" w:rsidP="006953AA">
            <w:pPr>
              <w:ind w:rightChars="12" w:right="25"/>
              <w:rPr>
                <w:sz w:val="24"/>
              </w:rPr>
            </w:pPr>
          </w:p>
          <w:p w14:paraId="0746B3AA" w14:textId="77777777" w:rsidR="00B47A9A" w:rsidRDefault="00B47A9A" w:rsidP="006953AA">
            <w:pPr>
              <w:ind w:rightChars="12" w:right="25"/>
              <w:rPr>
                <w:sz w:val="24"/>
              </w:rPr>
            </w:pPr>
          </w:p>
          <w:p w14:paraId="65F5957D" w14:textId="77777777" w:rsidR="00B47A9A" w:rsidRPr="00BC1062" w:rsidRDefault="00B47A9A" w:rsidP="006953AA">
            <w:pPr>
              <w:ind w:rightChars="12" w:right="25"/>
              <w:rPr>
                <w:sz w:val="24"/>
              </w:rPr>
            </w:pPr>
          </w:p>
          <w:p w14:paraId="2757DA5D" w14:textId="77777777" w:rsidR="007F3D19" w:rsidRPr="00BC1062" w:rsidRDefault="007F3D19" w:rsidP="006953AA">
            <w:pPr>
              <w:ind w:rightChars="12" w:right="25"/>
              <w:rPr>
                <w:sz w:val="24"/>
              </w:rPr>
            </w:pPr>
          </w:p>
          <w:p w14:paraId="6EA59354" w14:textId="4F5309EA" w:rsidR="00A83704" w:rsidRPr="00BC1062" w:rsidRDefault="00A83704" w:rsidP="00A83704">
            <w:pPr>
              <w:ind w:rightChars="12" w:right="25"/>
              <w:rPr>
                <w:sz w:val="24"/>
              </w:rPr>
            </w:pPr>
            <w:r w:rsidRPr="00BC1062">
              <w:rPr>
                <w:i/>
                <w:iCs/>
                <w:sz w:val="24"/>
              </w:rPr>
              <w:t>l</w:t>
            </w:r>
            <w:r w:rsidRPr="00BC1062">
              <w:rPr>
                <w:i/>
                <w:iCs/>
                <w:sz w:val="24"/>
                <w:vertAlign w:val="subscript"/>
              </w:rPr>
              <w:t>a</w:t>
            </w:r>
            <w:r w:rsidRPr="00BC1062">
              <w:rPr>
                <w:sz w:val="24"/>
              </w:rPr>
              <w:t>=103.5mm</w:t>
            </w:r>
          </w:p>
          <w:p w14:paraId="6111EBF5" w14:textId="77777777" w:rsidR="00A83704" w:rsidRPr="00BC1062" w:rsidRDefault="00A83704" w:rsidP="00A83704">
            <w:pPr>
              <w:ind w:rightChars="12" w:right="25"/>
              <w:rPr>
                <w:sz w:val="24"/>
              </w:rPr>
            </w:pPr>
          </w:p>
          <w:p w14:paraId="248A5F29" w14:textId="77777777" w:rsidR="00A83704" w:rsidRPr="00BC1062" w:rsidRDefault="00A83704" w:rsidP="00A83704">
            <w:pPr>
              <w:ind w:rightChars="12" w:right="25"/>
              <w:rPr>
                <w:sz w:val="24"/>
              </w:rPr>
            </w:pPr>
          </w:p>
          <w:p w14:paraId="07960C52" w14:textId="6825071A" w:rsidR="00A83704" w:rsidRPr="00BC1062" w:rsidRDefault="00A83704" w:rsidP="00A83704">
            <w:pPr>
              <w:ind w:rightChars="12" w:right="25"/>
              <w:rPr>
                <w:sz w:val="24"/>
              </w:rPr>
            </w:pPr>
            <w:proofErr w:type="spellStart"/>
            <w:r w:rsidRPr="00BC1062">
              <w:rPr>
                <w:i/>
                <w:iCs/>
                <w:sz w:val="24"/>
              </w:rPr>
              <w:t>l</w:t>
            </w:r>
            <w:r w:rsidRPr="00BC1062">
              <w:rPr>
                <w:i/>
                <w:iCs/>
                <w:sz w:val="24"/>
                <w:vertAlign w:val="subscript"/>
              </w:rPr>
              <w:t>b</w:t>
            </w:r>
            <w:proofErr w:type="spellEnd"/>
            <w:r w:rsidRPr="00BC1062">
              <w:rPr>
                <w:sz w:val="24"/>
              </w:rPr>
              <w:t>=62mm</w:t>
            </w:r>
          </w:p>
          <w:p w14:paraId="0F60E1C2" w14:textId="77777777" w:rsidR="00A83704" w:rsidRPr="00BC1062" w:rsidRDefault="00A83704" w:rsidP="00A83704">
            <w:pPr>
              <w:ind w:rightChars="12" w:right="25"/>
              <w:rPr>
                <w:sz w:val="24"/>
              </w:rPr>
            </w:pPr>
          </w:p>
          <w:p w14:paraId="574D83EB" w14:textId="432608C6" w:rsidR="00A83704" w:rsidRPr="00BC1062" w:rsidRDefault="00A83704" w:rsidP="00A83704">
            <w:pPr>
              <w:ind w:rightChars="12" w:right="25"/>
              <w:rPr>
                <w:sz w:val="24"/>
              </w:rPr>
            </w:pPr>
            <w:r w:rsidRPr="00BC1062">
              <w:rPr>
                <w:i/>
                <w:iCs/>
                <w:sz w:val="24"/>
              </w:rPr>
              <w:t>l</w:t>
            </w:r>
            <w:r w:rsidRPr="00BC1062">
              <w:rPr>
                <w:i/>
                <w:iCs/>
                <w:sz w:val="24"/>
                <w:vertAlign w:val="subscript"/>
              </w:rPr>
              <w:t>c</w:t>
            </w:r>
            <w:r w:rsidRPr="00BC1062">
              <w:rPr>
                <w:sz w:val="24"/>
              </w:rPr>
              <w:t>=62mm</w:t>
            </w:r>
          </w:p>
          <w:p w14:paraId="537E05C2" w14:textId="77777777" w:rsidR="007F3D19" w:rsidRPr="00BC1062" w:rsidRDefault="007F3D19" w:rsidP="006953AA">
            <w:pPr>
              <w:ind w:rightChars="12" w:right="25"/>
              <w:rPr>
                <w:sz w:val="24"/>
              </w:rPr>
            </w:pPr>
          </w:p>
          <w:p w14:paraId="057478CD" w14:textId="77777777" w:rsidR="007F3D19" w:rsidRPr="00BC1062" w:rsidRDefault="007F3D19" w:rsidP="006953AA">
            <w:pPr>
              <w:ind w:rightChars="12" w:right="25"/>
              <w:rPr>
                <w:sz w:val="24"/>
              </w:rPr>
            </w:pPr>
          </w:p>
          <w:p w14:paraId="367F0E7F" w14:textId="77777777" w:rsidR="007F3D19" w:rsidRPr="00BC1062" w:rsidRDefault="007F3D19" w:rsidP="006953AA">
            <w:pPr>
              <w:ind w:rightChars="12" w:right="25"/>
              <w:rPr>
                <w:sz w:val="24"/>
              </w:rPr>
            </w:pPr>
          </w:p>
          <w:p w14:paraId="39846C28" w14:textId="77777777" w:rsidR="007F3D19" w:rsidRDefault="007F3D19" w:rsidP="006953AA">
            <w:pPr>
              <w:ind w:rightChars="12" w:right="25"/>
              <w:rPr>
                <w:sz w:val="24"/>
              </w:rPr>
            </w:pPr>
          </w:p>
          <w:p w14:paraId="22E8F818" w14:textId="77777777" w:rsidR="002A063C" w:rsidRDefault="002A063C" w:rsidP="006953AA">
            <w:pPr>
              <w:ind w:rightChars="12" w:right="25"/>
              <w:rPr>
                <w:sz w:val="24"/>
              </w:rPr>
            </w:pPr>
          </w:p>
          <w:p w14:paraId="4C1F5A44" w14:textId="77777777" w:rsidR="002A063C" w:rsidRDefault="002A063C" w:rsidP="006953AA">
            <w:pPr>
              <w:ind w:rightChars="12" w:right="25"/>
              <w:rPr>
                <w:sz w:val="24"/>
              </w:rPr>
            </w:pPr>
          </w:p>
          <w:p w14:paraId="6E456F94" w14:textId="77777777" w:rsidR="002A063C" w:rsidRDefault="002A063C" w:rsidP="006953AA">
            <w:pPr>
              <w:ind w:rightChars="12" w:right="25"/>
              <w:rPr>
                <w:sz w:val="24"/>
              </w:rPr>
            </w:pPr>
          </w:p>
          <w:p w14:paraId="6F21DF2A" w14:textId="77777777" w:rsidR="007F3D19" w:rsidRPr="00BC1062" w:rsidRDefault="007F3D19" w:rsidP="006953AA">
            <w:pPr>
              <w:ind w:rightChars="12" w:right="25"/>
              <w:rPr>
                <w:sz w:val="24"/>
              </w:rPr>
            </w:pPr>
          </w:p>
          <w:p w14:paraId="140A27ED" w14:textId="77777777" w:rsidR="001A406F" w:rsidRPr="00BC1062" w:rsidRDefault="001A406F" w:rsidP="006953AA">
            <w:pPr>
              <w:ind w:rightChars="12" w:right="25"/>
              <w:rPr>
                <w:sz w:val="24"/>
              </w:rPr>
            </w:pPr>
          </w:p>
          <w:p w14:paraId="75ADE849" w14:textId="66E84185" w:rsidR="003F0167" w:rsidRPr="00BC1062" w:rsidRDefault="003F0167" w:rsidP="006953AA">
            <w:pPr>
              <w:ind w:rightChars="12" w:right="25"/>
            </w:pPr>
            <w:r w:rsidRPr="005D6AC8">
              <w:rPr>
                <w:i/>
                <w:iCs/>
                <w:sz w:val="24"/>
              </w:rPr>
              <w:t>F</w:t>
            </w:r>
            <w:r w:rsidR="00522D60" w:rsidRPr="005D6AC8">
              <w:rPr>
                <w:i/>
                <w:iCs/>
                <w:sz w:val="24"/>
                <w:vertAlign w:val="subscript"/>
              </w:rPr>
              <w:t>t1</w:t>
            </w:r>
            <w:r w:rsidR="00522D60" w:rsidRPr="00BC1062">
              <w:rPr>
                <w:sz w:val="24"/>
              </w:rPr>
              <w:t>=</w:t>
            </w:r>
            <m:oMath>
              <m:r>
                <m:rPr>
                  <m:sty m:val="p"/>
                </m:rPr>
                <w:rPr>
                  <w:rFonts w:ascii="Cambria Math" w:eastAsia="Cambria Math" w:hAnsi="Cambria Math"/>
                </w:rPr>
                <m:t>1554.93N</m:t>
              </m:r>
            </m:oMath>
          </w:p>
          <w:p w14:paraId="30A74172" w14:textId="77777777" w:rsidR="001A406F" w:rsidRPr="00BC1062" w:rsidRDefault="001A406F" w:rsidP="006953AA">
            <w:pPr>
              <w:ind w:rightChars="12" w:right="25"/>
            </w:pPr>
          </w:p>
          <w:p w14:paraId="0A5A95B8" w14:textId="77777777" w:rsidR="001A406F" w:rsidRPr="00BC1062" w:rsidRDefault="001A406F" w:rsidP="001A406F">
            <w:pPr>
              <w:ind w:rightChars="12" w:right="25"/>
              <w:rPr>
                <w:sz w:val="24"/>
              </w:rPr>
            </w:pPr>
            <w:r w:rsidRPr="005D6AC8">
              <w:rPr>
                <w:i/>
                <w:iCs/>
                <w:sz w:val="24"/>
              </w:rPr>
              <w:t>F</w:t>
            </w:r>
            <w:r w:rsidRPr="005D6AC8">
              <w:rPr>
                <w:i/>
                <w:iCs/>
                <w:sz w:val="24"/>
                <w:vertAlign w:val="subscript"/>
              </w:rPr>
              <w:t>r1</w:t>
            </w:r>
            <w:r w:rsidRPr="00BC1062">
              <w:rPr>
                <w:sz w:val="24"/>
              </w:rPr>
              <w:t>=</w:t>
            </w:r>
            <m:oMath>
              <m:r>
                <m:rPr>
                  <m:sty m:val="p"/>
                </m:rPr>
                <w:rPr>
                  <w:rFonts w:ascii="Cambria Math" w:eastAsia="Cambria Math" w:hAnsi="Cambria Math"/>
                </w:rPr>
                <m:t>565.95N</m:t>
              </m:r>
            </m:oMath>
          </w:p>
          <w:p w14:paraId="3FE9E09C" w14:textId="77777777" w:rsidR="001A406F" w:rsidRPr="00BC1062" w:rsidRDefault="001A406F" w:rsidP="006953AA">
            <w:pPr>
              <w:ind w:rightChars="12" w:right="25"/>
              <w:rPr>
                <w:sz w:val="24"/>
              </w:rPr>
            </w:pPr>
          </w:p>
          <w:p w14:paraId="2BB530C8" w14:textId="5D960424" w:rsidR="003F0167" w:rsidRPr="00BC1062" w:rsidRDefault="003F0167" w:rsidP="006953AA">
            <w:pPr>
              <w:ind w:rightChars="12" w:right="25"/>
              <w:rPr>
                <w:sz w:val="24"/>
              </w:rPr>
            </w:pPr>
            <w:r w:rsidRPr="005D6AC8">
              <w:rPr>
                <w:i/>
                <w:iCs/>
                <w:sz w:val="24"/>
              </w:rPr>
              <w:t>F</w:t>
            </w:r>
            <w:r w:rsidR="00522D60" w:rsidRPr="005D6AC8">
              <w:rPr>
                <w:i/>
                <w:iCs/>
                <w:sz w:val="24"/>
                <w:vertAlign w:val="subscript"/>
              </w:rPr>
              <w:t>t</w:t>
            </w:r>
            <w:r w:rsidRPr="005D6AC8">
              <w:rPr>
                <w:i/>
                <w:iCs/>
                <w:sz w:val="24"/>
                <w:vertAlign w:val="subscript"/>
              </w:rPr>
              <w:t>2</w:t>
            </w:r>
            <w:r w:rsidRPr="00BC1062">
              <w:rPr>
                <w:sz w:val="24"/>
              </w:rPr>
              <w:t>=</w:t>
            </w:r>
            <m:oMath>
              <m:r>
                <m:rPr>
                  <m:sty m:val="p"/>
                </m:rPr>
                <w:rPr>
                  <w:rFonts w:ascii="Cambria Math" w:eastAsia="Cambria Math" w:hAnsi="Cambria Math"/>
                </w:rPr>
                <m:t>1513.15N</m:t>
              </m:r>
            </m:oMath>
          </w:p>
          <w:p w14:paraId="611D30A9" w14:textId="77777777" w:rsidR="003F0167" w:rsidRPr="00BC1062" w:rsidRDefault="003F0167" w:rsidP="006953AA">
            <w:pPr>
              <w:ind w:rightChars="12" w:right="25"/>
              <w:rPr>
                <w:sz w:val="24"/>
              </w:rPr>
            </w:pPr>
          </w:p>
          <w:p w14:paraId="4230139C" w14:textId="51FB94F3" w:rsidR="003F0167" w:rsidRPr="00BC1062" w:rsidRDefault="003F0167" w:rsidP="006953AA">
            <w:pPr>
              <w:ind w:rightChars="12" w:right="25"/>
              <w:rPr>
                <w:sz w:val="24"/>
              </w:rPr>
            </w:pPr>
            <w:r w:rsidRPr="005D6AC8">
              <w:rPr>
                <w:i/>
                <w:iCs/>
                <w:sz w:val="24"/>
              </w:rPr>
              <w:t>F</w:t>
            </w:r>
            <w:r w:rsidR="00522D60" w:rsidRPr="005D6AC8">
              <w:rPr>
                <w:i/>
                <w:iCs/>
                <w:sz w:val="24"/>
                <w:vertAlign w:val="subscript"/>
              </w:rPr>
              <w:t>r2</w:t>
            </w:r>
            <w:r w:rsidR="007329AC" w:rsidRPr="00BC1062">
              <w:rPr>
                <w:sz w:val="24"/>
              </w:rPr>
              <w:t>=</w:t>
            </w:r>
            <m:oMath>
              <m:r>
                <m:rPr>
                  <m:sty m:val="p"/>
                </m:rPr>
                <w:rPr>
                  <w:rFonts w:ascii="Cambria Math" w:eastAsia="Cambria Math" w:hAnsi="Cambria Math"/>
                </w:rPr>
                <m:t>550.74N</m:t>
              </m:r>
            </m:oMath>
          </w:p>
          <w:p w14:paraId="496D2FD2" w14:textId="77777777" w:rsidR="003F0167" w:rsidRPr="00BC1062" w:rsidRDefault="003F0167" w:rsidP="006953AA">
            <w:pPr>
              <w:ind w:rightChars="12" w:right="25"/>
              <w:rPr>
                <w:sz w:val="24"/>
              </w:rPr>
            </w:pPr>
          </w:p>
          <w:p w14:paraId="7CD0778F" w14:textId="77777777" w:rsidR="006F2A66" w:rsidRPr="00BC1062" w:rsidRDefault="006F2A66" w:rsidP="006F2A66">
            <w:pPr>
              <w:ind w:rightChars="12" w:right="25"/>
              <w:rPr>
                <w:sz w:val="24"/>
              </w:rPr>
            </w:pPr>
            <w:r w:rsidRPr="005D6AC8">
              <w:rPr>
                <w:i/>
                <w:iCs/>
                <w:sz w:val="24"/>
              </w:rPr>
              <w:t>F</w:t>
            </w:r>
            <w:r w:rsidRPr="005D6AC8">
              <w:rPr>
                <w:i/>
                <w:iCs/>
                <w:sz w:val="24"/>
                <w:vertAlign w:val="subscript"/>
              </w:rPr>
              <w:t>a1</w:t>
            </w:r>
            <w:r w:rsidRPr="00BC1062">
              <w:rPr>
                <w:sz w:val="24"/>
              </w:rPr>
              <w:t>=</w:t>
            </w:r>
            <w:r w:rsidRPr="005D6AC8">
              <w:rPr>
                <w:i/>
                <w:iCs/>
                <w:sz w:val="24"/>
              </w:rPr>
              <w:t>F</w:t>
            </w:r>
            <w:r w:rsidRPr="005D6AC8">
              <w:rPr>
                <w:i/>
                <w:iCs/>
                <w:sz w:val="24"/>
                <w:vertAlign w:val="subscript"/>
              </w:rPr>
              <w:t>a2</w:t>
            </w:r>
            <w:r w:rsidRPr="00BC1062">
              <w:rPr>
                <w:sz w:val="24"/>
              </w:rPr>
              <w:t>=0</w:t>
            </w:r>
          </w:p>
          <w:p w14:paraId="648794D8" w14:textId="77777777" w:rsidR="003F0167" w:rsidRPr="00BC1062" w:rsidRDefault="003F0167" w:rsidP="006953AA">
            <w:pPr>
              <w:ind w:rightChars="12" w:right="25"/>
              <w:rPr>
                <w:sz w:val="24"/>
              </w:rPr>
            </w:pPr>
          </w:p>
          <w:p w14:paraId="406611E3" w14:textId="77777777" w:rsidR="00522D60" w:rsidRPr="00BC1062" w:rsidRDefault="00522D60" w:rsidP="006953AA">
            <w:pPr>
              <w:ind w:rightChars="12" w:right="25"/>
              <w:rPr>
                <w:sz w:val="24"/>
              </w:rPr>
            </w:pPr>
          </w:p>
          <w:p w14:paraId="26C90F21" w14:textId="77777777" w:rsidR="003F0167" w:rsidRPr="00BC1062" w:rsidRDefault="00522D60" w:rsidP="006953AA">
            <w:pPr>
              <w:ind w:rightChars="12" w:right="25"/>
              <w:rPr>
                <w:sz w:val="24"/>
              </w:rPr>
            </w:pPr>
            <w:r w:rsidRPr="005D6AC8">
              <w:rPr>
                <w:i/>
                <w:iCs/>
                <w:sz w:val="24"/>
              </w:rPr>
              <w:t>d</w:t>
            </w:r>
            <w:r w:rsidRPr="00BC1062">
              <w:rPr>
                <w:sz w:val="24"/>
                <w:vertAlign w:val="subscript"/>
              </w:rPr>
              <w:t>1</w:t>
            </w:r>
            <w:r w:rsidR="006F2A66" w:rsidRPr="00BC1062">
              <w:rPr>
                <w:sz w:val="24"/>
              </w:rPr>
              <w:t>=</w:t>
            </w:r>
            <w:r w:rsidRPr="00BC1062">
              <w:rPr>
                <w:sz w:val="24"/>
              </w:rPr>
              <w:t>1</w:t>
            </w:r>
            <w:r w:rsidR="006F2A66" w:rsidRPr="00BC1062">
              <w:rPr>
                <w:sz w:val="24"/>
              </w:rPr>
              <w:t>8</w:t>
            </w:r>
            <w:r w:rsidR="003F0167" w:rsidRPr="00BC1062">
              <w:rPr>
                <w:sz w:val="24"/>
              </w:rPr>
              <w:t>mm</w:t>
            </w:r>
          </w:p>
          <w:p w14:paraId="0A561A6A" w14:textId="77777777" w:rsidR="00D32A29" w:rsidRPr="00BC1062" w:rsidRDefault="00522D60" w:rsidP="00D32A29">
            <w:pPr>
              <w:ind w:rightChars="12" w:right="25"/>
              <w:rPr>
                <w:sz w:val="24"/>
              </w:rPr>
            </w:pPr>
            <w:r w:rsidRPr="005D6AC8">
              <w:rPr>
                <w:i/>
                <w:iCs/>
                <w:sz w:val="24"/>
              </w:rPr>
              <w:t>d</w:t>
            </w:r>
            <w:r w:rsidRPr="00BC1062">
              <w:rPr>
                <w:sz w:val="24"/>
                <w:vertAlign w:val="subscript"/>
              </w:rPr>
              <w:t>2</w:t>
            </w:r>
            <w:r w:rsidR="006F2A66" w:rsidRPr="00BC1062">
              <w:rPr>
                <w:sz w:val="24"/>
              </w:rPr>
              <w:t>=</w:t>
            </w:r>
            <w:r w:rsidRPr="00BC1062">
              <w:rPr>
                <w:sz w:val="24"/>
              </w:rPr>
              <w:t>2</w:t>
            </w:r>
            <w:r w:rsidR="006F2A66" w:rsidRPr="00BC1062">
              <w:rPr>
                <w:sz w:val="24"/>
              </w:rPr>
              <w:t>8</w:t>
            </w:r>
            <w:r w:rsidR="00D32A29" w:rsidRPr="00BC1062">
              <w:rPr>
                <w:sz w:val="24"/>
              </w:rPr>
              <w:t>mm</w:t>
            </w:r>
          </w:p>
          <w:p w14:paraId="24401B8B" w14:textId="77777777" w:rsidR="003F0167" w:rsidRPr="00BC1062" w:rsidRDefault="003F0167" w:rsidP="006953AA">
            <w:pPr>
              <w:ind w:rightChars="12" w:right="25"/>
              <w:rPr>
                <w:sz w:val="24"/>
              </w:rPr>
            </w:pPr>
          </w:p>
          <w:p w14:paraId="4A6D5E77" w14:textId="77777777" w:rsidR="003F0167" w:rsidRPr="00BC1062" w:rsidRDefault="003F0167" w:rsidP="006953AA">
            <w:pPr>
              <w:ind w:rightChars="12" w:right="25"/>
              <w:rPr>
                <w:sz w:val="24"/>
              </w:rPr>
            </w:pPr>
          </w:p>
          <w:p w14:paraId="60CDD332" w14:textId="77777777" w:rsidR="003F0167" w:rsidRPr="00BC1062" w:rsidRDefault="003F0167" w:rsidP="006953AA">
            <w:pPr>
              <w:ind w:rightChars="12" w:right="25"/>
              <w:rPr>
                <w:sz w:val="24"/>
              </w:rPr>
            </w:pPr>
          </w:p>
          <w:p w14:paraId="532C0871" w14:textId="77777777" w:rsidR="003F0167" w:rsidRPr="00BC1062" w:rsidRDefault="003F0167" w:rsidP="006953AA">
            <w:pPr>
              <w:ind w:rightChars="12" w:right="25"/>
              <w:rPr>
                <w:sz w:val="24"/>
              </w:rPr>
            </w:pPr>
          </w:p>
          <w:p w14:paraId="5B4CCABD" w14:textId="77777777" w:rsidR="003F0167" w:rsidRPr="00BC1062" w:rsidRDefault="003F0167" w:rsidP="006953AA">
            <w:pPr>
              <w:ind w:rightChars="12" w:right="25"/>
              <w:rPr>
                <w:sz w:val="24"/>
              </w:rPr>
            </w:pPr>
          </w:p>
          <w:p w14:paraId="2C0A9FE2" w14:textId="77777777" w:rsidR="003F0167" w:rsidRPr="00BC1062" w:rsidRDefault="003F0167" w:rsidP="006953AA">
            <w:pPr>
              <w:ind w:rightChars="12" w:right="25"/>
              <w:rPr>
                <w:sz w:val="24"/>
              </w:rPr>
            </w:pPr>
          </w:p>
          <w:p w14:paraId="2EA4782B" w14:textId="77777777" w:rsidR="003F0167" w:rsidRPr="00BC1062" w:rsidRDefault="003F0167" w:rsidP="006953AA">
            <w:pPr>
              <w:ind w:rightChars="12" w:right="25"/>
              <w:rPr>
                <w:sz w:val="24"/>
              </w:rPr>
            </w:pPr>
          </w:p>
          <w:p w14:paraId="76A2E601" w14:textId="77777777" w:rsidR="003F0167" w:rsidRPr="00BC1062" w:rsidRDefault="003F0167" w:rsidP="006953AA">
            <w:pPr>
              <w:ind w:rightChars="12" w:right="25"/>
              <w:rPr>
                <w:sz w:val="24"/>
              </w:rPr>
            </w:pPr>
          </w:p>
          <w:p w14:paraId="625EB324" w14:textId="77777777" w:rsidR="003F0167" w:rsidRPr="00BC1062" w:rsidRDefault="003F0167" w:rsidP="006953AA">
            <w:pPr>
              <w:ind w:rightChars="12" w:right="25"/>
              <w:rPr>
                <w:sz w:val="24"/>
              </w:rPr>
            </w:pPr>
          </w:p>
          <w:p w14:paraId="660B52CE" w14:textId="77777777" w:rsidR="003F0167" w:rsidRPr="00BC1062" w:rsidRDefault="003F0167" w:rsidP="006953AA">
            <w:pPr>
              <w:ind w:rightChars="12" w:right="25"/>
              <w:rPr>
                <w:sz w:val="24"/>
              </w:rPr>
            </w:pPr>
          </w:p>
          <w:p w14:paraId="5B7483CC" w14:textId="77777777" w:rsidR="003F0167" w:rsidRPr="00BC1062" w:rsidRDefault="003F0167" w:rsidP="006953AA">
            <w:pPr>
              <w:ind w:rightChars="12" w:right="25"/>
              <w:rPr>
                <w:sz w:val="24"/>
              </w:rPr>
            </w:pPr>
          </w:p>
          <w:p w14:paraId="1FF11695" w14:textId="77777777" w:rsidR="00257C52" w:rsidRPr="00BC1062" w:rsidRDefault="00257C52" w:rsidP="006953AA">
            <w:pPr>
              <w:ind w:rightChars="12" w:right="25"/>
              <w:rPr>
                <w:sz w:val="24"/>
              </w:rPr>
            </w:pPr>
          </w:p>
          <w:p w14:paraId="7EFC1410" w14:textId="77777777" w:rsidR="00257C52" w:rsidRPr="00BC1062" w:rsidRDefault="00257C52" w:rsidP="006953AA">
            <w:pPr>
              <w:ind w:rightChars="12" w:right="25"/>
              <w:rPr>
                <w:sz w:val="24"/>
              </w:rPr>
            </w:pPr>
          </w:p>
          <w:p w14:paraId="279AA406" w14:textId="77777777" w:rsidR="00257C52" w:rsidRPr="00BC1062" w:rsidRDefault="00257C52" w:rsidP="006953AA">
            <w:pPr>
              <w:ind w:rightChars="12" w:right="25"/>
              <w:rPr>
                <w:sz w:val="24"/>
              </w:rPr>
            </w:pPr>
          </w:p>
          <w:p w14:paraId="7293378B" w14:textId="77777777" w:rsidR="00257C52" w:rsidRPr="00BC1062" w:rsidRDefault="00257C52" w:rsidP="006953AA">
            <w:pPr>
              <w:ind w:rightChars="12" w:right="25"/>
              <w:rPr>
                <w:sz w:val="24"/>
              </w:rPr>
            </w:pPr>
          </w:p>
          <w:p w14:paraId="14C6C6A3" w14:textId="77777777" w:rsidR="00257C52" w:rsidRPr="00BC1062" w:rsidRDefault="00257C52" w:rsidP="006953AA">
            <w:pPr>
              <w:ind w:rightChars="12" w:right="25"/>
              <w:rPr>
                <w:sz w:val="24"/>
              </w:rPr>
            </w:pPr>
          </w:p>
          <w:p w14:paraId="28BF0780" w14:textId="77777777" w:rsidR="00257C52" w:rsidRPr="00BC1062" w:rsidRDefault="00257C52" w:rsidP="006953AA">
            <w:pPr>
              <w:ind w:rightChars="12" w:right="25"/>
              <w:rPr>
                <w:sz w:val="24"/>
              </w:rPr>
            </w:pPr>
          </w:p>
          <w:p w14:paraId="438F7A63" w14:textId="77777777" w:rsidR="00257C52" w:rsidRPr="00BC1062" w:rsidRDefault="00257C52" w:rsidP="006953AA">
            <w:pPr>
              <w:ind w:rightChars="12" w:right="25"/>
              <w:rPr>
                <w:sz w:val="24"/>
              </w:rPr>
            </w:pPr>
          </w:p>
          <w:p w14:paraId="72570D57" w14:textId="77777777" w:rsidR="00257C52" w:rsidRPr="00BC1062" w:rsidRDefault="00257C52" w:rsidP="006953AA">
            <w:pPr>
              <w:ind w:rightChars="12" w:right="25"/>
              <w:rPr>
                <w:sz w:val="24"/>
              </w:rPr>
            </w:pPr>
          </w:p>
          <w:p w14:paraId="10A7B998" w14:textId="77777777" w:rsidR="00B25778" w:rsidRPr="00BC1062" w:rsidRDefault="00B25778" w:rsidP="006953AA">
            <w:pPr>
              <w:ind w:rightChars="12" w:right="25"/>
              <w:rPr>
                <w:sz w:val="24"/>
              </w:rPr>
            </w:pPr>
          </w:p>
          <w:p w14:paraId="0D87C0C8" w14:textId="77777777" w:rsidR="0082180C" w:rsidRPr="00BC1062" w:rsidRDefault="0082180C" w:rsidP="006953AA">
            <w:pPr>
              <w:ind w:rightChars="12" w:right="25"/>
              <w:rPr>
                <w:sz w:val="24"/>
              </w:rPr>
            </w:pPr>
          </w:p>
          <w:p w14:paraId="2BFB73DA" w14:textId="77777777" w:rsidR="0082180C" w:rsidRPr="00BC1062" w:rsidRDefault="0082180C" w:rsidP="006953AA">
            <w:pPr>
              <w:ind w:rightChars="12" w:right="25"/>
              <w:rPr>
                <w:sz w:val="24"/>
              </w:rPr>
            </w:pPr>
          </w:p>
          <w:p w14:paraId="689838B3" w14:textId="77777777" w:rsidR="0082180C" w:rsidRPr="00BC1062" w:rsidRDefault="0082180C" w:rsidP="006953AA">
            <w:pPr>
              <w:ind w:rightChars="12" w:right="25"/>
              <w:rPr>
                <w:sz w:val="24"/>
              </w:rPr>
            </w:pPr>
          </w:p>
          <w:p w14:paraId="32C4284F" w14:textId="77777777" w:rsidR="0082180C" w:rsidRPr="00BC1062" w:rsidRDefault="0082180C" w:rsidP="006953AA">
            <w:pPr>
              <w:ind w:rightChars="12" w:right="25"/>
              <w:rPr>
                <w:sz w:val="24"/>
              </w:rPr>
            </w:pPr>
          </w:p>
          <w:p w14:paraId="2A4B2D27" w14:textId="77777777" w:rsidR="0082180C" w:rsidRPr="00BC1062" w:rsidRDefault="0082180C" w:rsidP="006953AA">
            <w:pPr>
              <w:ind w:rightChars="12" w:right="25"/>
              <w:rPr>
                <w:sz w:val="24"/>
              </w:rPr>
            </w:pPr>
          </w:p>
          <w:p w14:paraId="210FEB77" w14:textId="77777777" w:rsidR="0082180C" w:rsidRPr="00BC1062" w:rsidRDefault="0082180C" w:rsidP="006953AA">
            <w:pPr>
              <w:ind w:rightChars="12" w:right="25"/>
              <w:rPr>
                <w:sz w:val="24"/>
              </w:rPr>
            </w:pPr>
          </w:p>
          <w:p w14:paraId="7AC8F3D7" w14:textId="77777777" w:rsidR="0082180C" w:rsidRPr="00BC1062" w:rsidRDefault="0082180C" w:rsidP="006953AA">
            <w:pPr>
              <w:ind w:rightChars="12" w:right="25"/>
              <w:rPr>
                <w:sz w:val="24"/>
              </w:rPr>
            </w:pPr>
          </w:p>
          <w:p w14:paraId="0A3F877B" w14:textId="77777777" w:rsidR="0082180C" w:rsidRPr="00BC1062" w:rsidRDefault="0082180C" w:rsidP="006953AA">
            <w:pPr>
              <w:ind w:rightChars="12" w:right="25"/>
              <w:rPr>
                <w:sz w:val="24"/>
              </w:rPr>
            </w:pPr>
          </w:p>
          <w:p w14:paraId="423D1D46" w14:textId="77777777" w:rsidR="0082180C" w:rsidRPr="00BC1062" w:rsidRDefault="0082180C" w:rsidP="006953AA">
            <w:pPr>
              <w:ind w:rightChars="12" w:right="25"/>
              <w:rPr>
                <w:sz w:val="24"/>
              </w:rPr>
            </w:pPr>
          </w:p>
          <w:p w14:paraId="3D98EAFC" w14:textId="77777777" w:rsidR="0082180C" w:rsidRPr="00BC1062" w:rsidRDefault="0082180C" w:rsidP="006953AA">
            <w:pPr>
              <w:ind w:rightChars="12" w:right="25"/>
              <w:rPr>
                <w:sz w:val="24"/>
              </w:rPr>
            </w:pPr>
          </w:p>
          <w:p w14:paraId="2E7B963F" w14:textId="77777777" w:rsidR="0082180C" w:rsidRPr="00BC1062" w:rsidRDefault="0082180C" w:rsidP="006953AA">
            <w:pPr>
              <w:ind w:rightChars="12" w:right="25"/>
              <w:rPr>
                <w:sz w:val="24"/>
              </w:rPr>
            </w:pPr>
          </w:p>
          <w:p w14:paraId="563FBA6A" w14:textId="77777777" w:rsidR="0082180C" w:rsidRPr="00BC1062" w:rsidRDefault="0082180C" w:rsidP="006953AA">
            <w:pPr>
              <w:ind w:rightChars="12" w:right="25"/>
              <w:rPr>
                <w:sz w:val="24"/>
              </w:rPr>
            </w:pPr>
          </w:p>
          <w:p w14:paraId="65DF51F1" w14:textId="77777777" w:rsidR="0082180C" w:rsidRPr="00BC1062" w:rsidRDefault="0082180C" w:rsidP="006953AA">
            <w:pPr>
              <w:ind w:rightChars="12" w:right="25"/>
              <w:rPr>
                <w:sz w:val="24"/>
              </w:rPr>
            </w:pPr>
          </w:p>
          <w:p w14:paraId="435777CC" w14:textId="77777777" w:rsidR="0082180C" w:rsidRPr="00BC1062" w:rsidRDefault="0082180C" w:rsidP="006953AA">
            <w:pPr>
              <w:ind w:rightChars="12" w:right="25"/>
              <w:rPr>
                <w:sz w:val="24"/>
              </w:rPr>
            </w:pPr>
          </w:p>
          <w:p w14:paraId="0D9BA082" w14:textId="77777777" w:rsidR="0082180C" w:rsidRPr="00BC1062" w:rsidRDefault="0082180C" w:rsidP="006953AA">
            <w:pPr>
              <w:ind w:rightChars="12" w:right="25"/>
              <w:rPr>
                <w:sz w:val="24"/>
              </w:rPr>
            </w:pPr>
          </w:p>
          <w:p w14:paraId="26695513" w14:textId="77777777" w:rsidR="0082180C" w:rsidRPr="00BC1062" w:rsidRDefault="0082180C" w:rsidP="006953AA">
            <w:pPr>
              <w:ind w:rightChars="12" w:right="25"/>
              <w:rPr>
                <w:sz w:val="24"/>
              </w:rPr>
            </w:pPr>
          </w:p>
          <w:p w14:paraId="31F17612" w14:textId="77777777" w:rsidR="0082180C" w:rsidRPr="00BC1062" w:rsidRDefault="0082180C" w:rsidP="006953AA">
            <w:pPr>
              <w:ind w:rightChars="12" w:right="25"/>
              <w:rPr>
                <w:sz w:val="24"/>
              </w:rPr>
            </w:pPr>
          </w:p>
          <w:p w14:paraId="174B64E9" w14:textId="77777777" w:rsidR="0082180C" w:rsidRPr="00BC1062" w:rsidRDefault="0082180C" w:rsidP="006953AA">
            <w:pPr>
              <w:ind w:rightChars="12" w:right="25"/>
              <w:rPr>
                <w:sz w:val="24"/>
              </w:rPr>
            </w:pPr>
          </w:p>
          <w:p w14:paraId="426B065A" w14:textId="77777777" w:rsidR="0082180C" w:rsidRPr="00BC1062" w:rsidRDefault="0082180C" w:rsidP="006953AA">
            <w:pPr>
              <w:ind w:rightChars="12" w:right="25"/>
              <w:rPr>
                <w:sz w:val="24"/>
              </w:rPr>
            </w:pPr>
          </w:p>
          <w:p w14:paraId="37885AC2" w14:textId="77777777" w:rsidR="0082180C" w:rsidRPr="00BC1062" w:rsidRDefault="0082180C" w:rsidP="006953AA">
            <w:pPr>
              <w:ind w:rightChars="12" w:right="25"/>
              <w:rPr>
                <w:sz w:val="24"/>
              </w:rPr>
            </w:pPr>
          </w:p>
          <w:p w14:paraId="050E9C99" w14:textId="77777777" w:rsidR="0082180C" w:rsidRPr="00BC1062" w:rsidRDefault="0082180C" w:rsidP="006953AA">
            <w:pPr>
              <w:ind w:rightChars="12" w:right="25"/>
              <w:rPr>
                <w:sz w:val="24"/>
              </w:rPr>
            </w:pPr>
          </w:p>
          <w:p w14:paraId="1C9A3E13" w14:textId="77777777" w:rsidR="0082180C" w:rsidRPr="00BC1062" w:rsidRDefault="0082180C" w:rsidP="006953AA">
            <w:pPr>
              <w:ind w:rightChars="12" w:right="25"/>
              <w:rPr>
                <w:sz w:val="24"/>
              </w:rPr>
            </w:pPr>
          </w:p>
          <w:p w14:paraId="644C23FC" w14:textId="77777777" w:rsidR="0082180C" w:rsidRPr="00BC1062" w:rsidRDefault="0082180C" w:rsidP="006953AA">
            <w:pPr>
              <w:ind w:rightChars="12" w:right="25"/>
              <w:rPr>
                <w:sz w:val="24"/>
              </w:rPr>
            </w:pPr>
          </w:p>
          <w:p w14:paraId="580D6684" w14:textId="77777777" w:rsidR="0082180C" w:rsidRPr="00BC1062" w:rsidRDefault="0082180C" w:rsidP="006953AA">
            <w:pPr>
              <w:ind w:rightChars="12" w:right="25"/>
              <w:rPr>
                <w:sz w:val="24"/>
              </w:rPr>
            </w:pPr>
          </w:p>
          <w:p w14:paraId="1522CC58" w14:textId="77777777" w:rsidR="0082180C" w:rsidRPr="00BC1062" w:rsidRDefault="0082180C" w:rsidP="006953AA">
            <w:pPr>
              <w:ind w:rightChars="12" w:right="25"/>
              <w:rPr>
                <w:sz w:val="24"/>
              </w:rPr>
            </w:pPr>
          </w:p>
          <w:p w14:paraId="7305FF24" w14:textId="77777777" w:rsidR="0082180C" w:rsidRPr="00BC1062" w:rsidRDefault="0082180C" w:rsidP="006953AA">
            <w:pPr>
              <w:ind w:rightChars="12" w:right="25"/>
              <w:rPr>
                <w:sz w:val="24"/>
              </w:rPr>
            </w:pPr>
          </w:p>
          <w:p w14:paraId="481A0A9A" w14:textId="77777777" w:rsidR="0082180C" w:rsidRPr="00BC1062" w:rsidRDefault="0082180C" w:rsidP="006953AA">
            <w:pPr>
              <w:ind w:rightChars="12" w:right="25"/>
              <w:rPr>
                <w:sz w:val="24"/>
              </w:rPr>
            </w:pPr>
          </w:p>
          <w:p w14:paraId="2A159FF8" w14:textId="77777777" w:rsidR="0082180C" w:rsidRPr="00BC1062" w:rsidRDefault="0082180C" w:rsidP="006953AA">
            <w:pPr>
              <w:ind w:rightChars="12" w:right="25"/>
              <w:rPr>
                <w:sz w:val="24"/>
              </w:rPr>
            </w:pPr>
          </w:p>
          <w:p w14:paraId="1AA6C7C2" w14:textId="77777777" w:rsidR="0082180C" w:rsidRPr="00BC1062" w:rsidRDefault="0082180C" w:rsidP="006953AA">
            <w:pPr>
              <w:ind w:rightChars="12" w:right="25"/>
              <w:rPr>
                <w:sz w:val="24"/>
              </w:rPr>
            </w:pPr>
          </w:p>
          <w:p w14:paraId="0B4A2F14" w14:textId="77777777" w:rsidR="0082180C" w:rsidRPr="00BC1062" w:rsidRDefault="0082180C" w:rsidP="006953AA">
            <w:pPr>
              <w:ind w:rightChars="12" w:right="25"/>
              <w:rPr>
                <w:sz w:val="24"/>
              </w:rPr>
            </w:pPr>
          </w:p>
          <w:p w14:paraId="37FCBE53" w14:textId="77777777" w:rsidR="0082180C" w:rsidRPr="00BC1062" w:rsidRDefault="0082180C" w:rsidP="006953AA">
            <w:pPr>
              <w:ind w:rightChars="12" w:right="25"/>
              <w:rPr>
                <w:sz w:val="24"/>
              </w:rPr>
            </w:pPr>
          </w:p>
          <w:p w14:paraId="761E487F" w14:textId="77777777" w:rsidR="0082180C" w:rsidRPr="00BC1062" w:rsidRDefault="0082180C" w:rsidP="006953AA">
            <w:pPr>
              <w:ind w:rightChars="12" w:right="25"/>
              <w:rPr>
                <w:sz w:val="24"/>
              </w:rPr>
            </w:pPr>
          </w:p>
          <w:p w14:paraId="0C0E32D9" w14:textId="77777777" w:rsidR="00023E19" w:rsidRPr="00BC1062" w:rsidRDefault="00023E19" w:rsidP="006953AA">
            <w:pPr>
              <w:ind w:rightChars="12" w:right="25"/>
              <w:rPr>
                <w:sz w:val="24"/>
              </w:rPr>
            </w:pPr>
          </w:p>
          <w:p w14:paraId="6FE84DC0" w14:textId="77777777" w:rsidR="00023E19" w:rsidRPr="00BC1062" w:rsidRDefault="00023E19" w:rsidP="006953AA">
            <w:pPr>
              <w:ind w:rightChars="12" w:right="25"/>
              <w:rPr>
                <w:sz w:val="24"/>
              </w:rPr>
            </w:pPr>
          </w:p>
          <w:p w14:paraId="7AA34D5F" w14:textId="77777777" w:rsidR="00023E19" w:rsidRPr="00BC1062" w:rsidRDefault="00023E19" w:rsidP="006953AA">
            <w:pPr>
              <w:ind w:rightChars="12" w:right="25"/>
              <w:rPr>
                <w:sz w:val="24"/>
              </w:rPr>
            </w:pPr>
          </w:p>
          <w:p w14:paraId="4B676644" w14:textId="77777777" w:rsidR="00023E19" w:rsidRPr="00BC1062" w:rsidRDefault="00023E19" w:rsidP="006953AA">
            <w:pPr>
              <w:ind w:rightChars="12" w:right="25"/>
              <w:rPr>
                <w:sz w:val="24"/>
              </w:rPr>
            </w:pPr>
          </w:p>
          <w:p w14:paraId="01E10507" w14:textId="77777777" w:rsidR="00023E19" w:rsidRPr="00BC1062" w:rsidRDefault="00023E19" w:rsidP="006953AA">
            <w:pPr>
              <w:ind w:rightChars="12" w:right="25"/>
              <w:rPr>
                <w:sz w:val="24"/>
              </w:rPr>
            </w:pPr>
          </w:p>
          <w:p w14:paraId="4D15B392" w14:textId="77777777" w:rsidR="00023E19" w:rsidRPr="00BC1062" w:rsidRDefault="00023E19" w:rsidP="006953AA">
            <w:pPr>
              <w:ind w:rightChars="12" w:right="25"/>
              <w:rPr>
                <w:sz w:val="24"/>
              </w:rPr>
            </w:pPr>
          </w:p>
          <w:p w14:paraId="37285FF2" w14:textId="77777777" w:rsidR="00023E19" w:rsidRPr="00BC1062" w:rsidRDefault="00023E19" w:rsidP="006953AA">
            <w:pPr>
              <w:ind w:rightChars="12" w:right="25"/>
              <w:rPr>
                <w:sz w:val="24"/>
              </w:rPr>
            </w:pPr>
          </w:p>
          <w:p w14:paraId="41F17722" w14:textId="77777777" w:rsidR="00023E19" w:rsidRPr="00BC1062" w:rsidRDefault="00023E19" w:rsidP="006953AA">
            <w:pPr>
              <w:ind w:rightChars="12" w:right="25"/>
              <w:rPr>
                <w:sz w:val="24"/>
              </w:rPr>
            </w:pPr>
          </w:p>
          <w:p w14:paraId="6F35BFA0" w14:textId="77777777" w:rsidR="00023E19" w:rsidRPr="00BC1062" w:rsidRDefault="00023E19" w:rsidP="006953AA">
            <w:pPr>
              <w:ind w:rightChars="12" w:right="25"/>
              <w:rPr>
                <w:sz w:val="24"/>
              </w:rPr>
            </w:pPr>
          </w:p>
          <w:p w14:paraId="72B24A17" w14:textId="77777777" w:rsidR="00023E19" w:rsidRPr="00BC1062" w:rsidRDefault="00023E19" w:rsidP="006953AA">
            <w:pPr>
              <w:ind w:rightChars="12" w:right="25"/>
              <w:rPr>
                <w:sz w:val="24"/>
              </w:rPr>
            </w:pPr>
          </w:p>
          <w:p w14:paraId="447AD125" w14:textId="77777777" w:rsidR="00023E19" w:rsidRPr="00BC1062" w:rsidRDefault="00023E19" w:rsidP="006953AA">
            <w:pPr>
              <w:ind w:rightChars="12" w:right="25"/>
              <w:rPr>
                <w:sz w:val="24"/>
              </w:rPr>
            </w:pPr>
          </w:p>
          <w:p w14:paraId="0D766F33" w14:textId="77777777" w:rsidR="00023E19" w:rsidRPr="00BC1062" w:rsidRDefault="00023E19" w:rsidP="006953AA">
            <w:pPr>
              <w:ind w:rightChars="12" w:right="25"/>
              <w:rPr>
                <w:sz w:val="24"/>
              </w:rPr>
            </w:pPr>
          </w:p>
          <w:p w14:paraId="4A87EA7D" w14:textId="77777777" w:rsidR="00023E19" w:rsidRPr="00BC1062" w:rsidRDefault="00023E19" w:rsidP="006953AA">
            <w:pPr>
              <w:ind w:rightChars="12" w:right="25"/>
              <w:rPr>
                <w:sz w:val="24"/>
              </w:rPr>
            </w:pPr>
          </w:p>
          <w:p w14:paraId="1B6ABE4A" w14:textId="77777777" w:rsidR="00023E19" w:rsidRPr="00BC1062" w:rsidRDefault="00023E19" w:rsidP="006953AA">
            <w:pPr>
              <w:ind w:rightChars="12" w:right="25"/>
              <w:rPr>
                <w:sz w:val="24"/>
              </w:rPr>
            </w:pPr>
          </w:p>
          <w:p w14:paraId="16005ADC" w14:textId="77777777" w:rsidR="00023E19" w:rsidRPr="00BC1062" w:rsidRDefault="00023E19" w:rsidP="006953AA">
            <w:pPr>
              <w:ind w:rightChars="12" w:right="25"/>
              <w:rPr>
                <w:sz w:val="24"/>
              </w:rPr>
            </w:pPr>
          </w:p>
          <w:p w14:paraId="70580907" w14:textId="77777777" w:rsidR="00023E19" w:rsidRPr="00BC1062" w:rsidRDefault="00023E19" w:rsidP="006953AA">
            <w:pPr>
              <w:ind w:rightChars="12" w:right="25"/>
              <w:rPr>
                <w:sz w:val="24"/>
              </w:rPr>
            </w:pPr>
          </w:p>
          <w:p w14:paraId="6C51E647" w14:textId="77777777" w:rsidR="00023E19" w:rsidRPr="00BC1062" w:rsidRDefault="00023E19" w:rsidP="006953AA">
            <w:pPr>
              <w:ind w:rightChars="12" w:right="25"/>
              <w:rPr>
                <w:sz w:val="24"/>
              </w:rPr>
            </w:pPr>
          </w:p>
          <w:p w14:paraId="0EA17D38" w14:textId="77777777" w:rsidR="00023E19" w:rsidRPr="00BC1062" w:rsidRDefault="00023E19" w:rsidP="006953AA">
            <w:pPr>
              <w:ind w:rightChars="12" w:right="25"/>
              <w:rPr>
                <w:sz w:val="24"/>
              </w:rPr>
            </w:pPr>
          </w:p>
          <w:p w14:paraId="0DCC5906" w14:textId="77777777" w:rsidR="00023E19" w:rsidRPr="00BC1062" w:rsidRDefault="00023E19" w:rsidP="006953AA">
            <w:pPr>
              <w:ind w:rightChars="12" w:right="25"/>
              <w:rPr>
                <w:sz w:val="24"/>
              </w:rPr>
            </w:pPr>
          </w:p>
          <w:p w14:paraId="0D77DA44" w14:textId="77777777" w:rsidR="00023E19" w:rsidRPr="00BC1062" w:rsidRDefault="00023E19" w:rsidP="006953AA">
            <w:pPr>
              <w:ind w:rightChars="12" w:right="25"/>
              <w:rPr>
                <w:sz w:val="24"/>
              </w:rPr>
            </w:pPr>
          </w:p>
          <w:p w14:paraId="10C98C09" w14:textId="77777777" w:rsidR="00023E19" w:rsidRPr="00BC1062" w:rsidRDefault="00023E19" w:rsidP="006953AA">
            <w:pPr>
              <w:ind w:rightChars="12" w:right="25"/>
              <w:rPr>
                <w:sz w:val="24"/>
              </w:rPr>
            </w:pPr>
          </w:p>
          <w:p w14:paraId="765E59C2" w14:textId="77777777" w:rsidR="00023E19" w:rsidRPr="00BC1062" w:rsidRDefault="00023E19" w:rsidP="006953AA">
            <w:pPr>
              <w:ind w:rightChars="12" w:right="25"/>
              <w:rPr>
                <w:sz w:val="24"/>
              </w:rPr>
            </w:pPr>
          </w:p>
          <w:p w14:paraId="36D8D07A" w14:textId="77777777" w:rsidR="00023E19" w:rsidRPr="00BC1062" w:rsidRDefault="00023E19" w:rsidP="006953AA">
            <w:pPr>
              <w:ind w:rightChars="12" w:right="25"/>
              <w:rPr>
                <w:sz w:val="24"/>
              </w:rPr>
            </w:pPr>
          </w:p>
          <w:p w14:paraId="63EC5B14" w14:textId="77777777" w:rsidR="00023E19" w:rsidRPr="00BC1062" w:rsidRDefault="00023E19" w:rsidP="006953AA">
            <w:pPr>
              <w:ind w:rightChars="12" w:right="25"/>
              <w:rPr>
                <w:sz w:val="24"/>
              </w:rPr>
            </w:pPr>
          </w:p>
          <w:p w14:paraId="22D984D6" w14:textId="77777777" w:rsidR="00023E19" w:rsidRPr="00BC1062" w:rsidRDefault="00023E19" w:rsidP="006953AA">
            <w:pPr>
              <w:ind w:rightChars="12" w:right="25"/>
              <w:rPr>
                <w:sz w:val="24"/>
              </w:rPr>
            </w:pPr>
          </w:p>
          <w:p w14:paraId="116E4D04" w14:textId="77777777" w:rsidR="00023E19" w:rsidRPr="00BC1062" w:rsidRDefault="00023E19" w:rsidP="006953AA">
            <w:pPr>
              <w:ind w:rightChars="12" w:right="25"/>
              <w:rPr>
                <w:sz w:val="24"/>
              </w:rPr>
            </w:pPr>
          </w:p>
          <w:p w14:paraId="7A2248BC" w14:textId="77777777" w:rsidR="00023E19" w:rsidRPr="00BC1062" w:rsidRDefault="00023E19" w:rsidP="006953AA">
            <w:pPr>
              <w:ind w:rightChars="12" w:right="25"/>
              <w:rPr>
                <w:sz w:val="24"/>
              </w:rPr>
            </w:pPr>
          </w:p>
          <w:p w14:paraId="7DDE3037" w14:textId="77777777" w:rsidR="00023E19" w:rsidRPr="00BC1062" w:rsidRDefault="00023E19" w:rsidP="006953AA">
            <w:pPr>
              <w:ind w:rightChars="12" w:right="25"/>
              <w:rPr>
                <w:sz w:val="24"/>
              </w:rPr>
            </w:pPr>
          </w:p>
          <w:p w14:paraId="441FC733" w14:textId="77777777" w:rsidR="00023E19" w:rsidRPr="00BC1062" w:rsidRDefault="00023E19" w:rsidP="006953AA">
            <w:pPr>
              <w:ind w:rightChars="12" w:right="25"/>
              <w:rPr>
                <w:sz w:val="24"/>
              </w:rPr>
            </w:pPr>
          </w:p>
          <w:p w14:paraId="695DFE77" w14:textId="77777777" w:rsidR="00023E19" w:rsidRPr="00BC1062" w:rsidRDefault="00023E19" w:rsidP="006953AA">
            <w:pPr>
              <w:ind w:rightChars="12" w:right="25"/>
              <w:rPr>
                <w:sz w:val="24"/>
              </w:rPr>
            </w:pPr>
          </w:p>
          <w:p w14:paraId="24E060F2" w14:textId="77777777" w:rsidR="00023E19" w:rsidRPr="00BC1062" w:rsidRDefault="00023E19" w:rsidP="006953AA">
            <w:pPr>
              <w:ind w:rightChars="12" w:right="25"/>
              <w:rPr>
                <w:sz w:val="24"/>
              </w:rPr>
            </w:pPr>
          </w:p>
          <w:p w14:paraId="7E276BA4" w14:textId="77777777" w:rsidR="00023E19" w:rsidRPr="00BC1062" w:rsidRDefault="00023E19" w:rsidP="006953AA">
            <w:pPr>
              <w:ind w:rightChars="12" w:right="25"/>
              <w:rPr>
                <w:sz w:val="24"/>
              </w:rPr>
            </w:pPr>
          </w:p>
          <w:p w14:paraId="054DAE96" w14:textId="77777777" w:rsidR="00023E19" w:rsidRPr="00BC1062" w:rsidRDefault="00023E19" w:rsidP="006953AA">
            <w:pPr>
              <w:ind w:rightChars="12" w:right="25"/>
              <w:rPr>
                <w:sz w:val="24"/>
              </w:rPr>
            </w:pPr>
          </w:p>
          <w:p w14:paraId="03ED2059" w14:textId="77777777" w:rsidR="00023E19" w:rsidRPr="00BC1062" w:rsidRDefault="00023E19" w:rsidP="006953AA">
            <w:pPr>
              <w:ind w:rightChars="12" w:right="25"/>
              <w:rPr>
                <w:sz w:val="24"/>
              </w:rPr>
            </w:pPr>
          </w:p>
          <w:p w14:paraId="584F0A27" w14:textId="77777777" w:rsidR="00023E19" w:rsidRPr="00BC1062" w:rsidRDefault="00023E19" w:rsidP="006953AA">
            <w:pPr>
              <w:ind w:rightChars="12" w:right="25"/>
              <w:rPr>
                <w:sz w:val="24"/>
              </w:rPr>
            </w:pPr>
          </w:p>
          <w:p w14:paraId="5F44306C" w14:textId="77777777" w:rsidR="00023E19" w:rsidRPr="00BC1062" w:rsidRDefault="00023E19" w:rsidP="006953AA">
            <w:pPr>
              <w:ind w:rightChars="12" w:right="25"/>
              <w:rPr>
                <w:sz w:val="24"/>
              </w:rPr>
            </w:pPr>
          </w:p>
          <w:p w14:paraId="3841DBB2" w14:textId="77777777" w:rsidR="00023E19" w:rsidRPr="00BC1062" w:rsidRDefault="00023E19" w:rsidP="006953AA">
            <w:pPr>
              <w:ind w:rightChars="12" w:right="25"/>
              <w:rPr>
                <w:sz w:val="24"/>
              </w:rPr>
            </w:pPr>
          </w:p>
          <w:p w14:paraId="046AD70F" w14:textId="77777777" w:rsidR="00023E19" w:rsidRPr="00BC1062" w:rsidRDefault="00023E19" w:rsidP="006953AA">
            <w:pPr>
              <w:ind w:rightChars="12" w:right="25"/>
              <w:rPr>
                <w:sz w:val="24"/>
              </w:rPr>
            </w:pPr>
          </w:p>
          <w:p w14:paraId="6875D6C9" w14:textId="77777777" w:rsidR="00023E19" w:rsidRPr="00BC1062" w:rsidRDefault="00023E19" w:rsidP="006953AA">
            <w:pPr>
              <w:ind w:rightChars="12" w:right="25"/>
              <w:rPr>
                <w:sz w:val="24"/>
              </w:rPr>
            </w:pPr>
          </w:p>
          <w:p w14:paraId="0BD73CA9" w14:textId="77777777" w:rsidR="00023E19" w:rsidRPr="00BC1062" w:rsidRDefault="00023E19" w:rsidP="006953AA">
            <w:pPr>
              <w:ind w:rightChars="12" w:right="25"/>
              <w:rPr>
                <w:sz w:val="24"/>
              </w:rPr>
            </w:pPr>
          </w:p>
          <w:p w14:paraId="02D021E2" w14:textId="77777777" w:rsidR="0082180C" w:rsidRPr="00BC1062" w:rsidRDefault="0082180C" w:rsidP="006953AA">
            <w:pPr>
              <w:ind w:rightChars="12" w:right="25"/>
              <w:rPr>
                <w:sz w:val="24"/>
              </w:rPr>
            </w:pPr>
          </w:p>
          <w:p w14:paraId="05B08464" w14:textId="77777777" w:rsidR="0082180C" w:rsidRPr="00BC1062" w:rsidRDefault="0082180C" w:rsidP="006953AA">
            <w:pPr>
              <w:ind w:rightChars="12" w:right="25"/>
              <w:rPr>
                <w:sz w:val="24"/>
              </w:rPr>
            </w:pPr>
          </w:p>
          <w:p w14:paraId="5FD3A707" w14:textId="77777777" w:rsidR="0082180C" w:rsidRPr="00BC1062" w:rsidRDefault="0082180C" w:rsidP="006953AA">
            <w:pPr>
              <w:ind w:rightChars="12" w:right="25"/>
              <w:rPr>
                <w:sz w:val="24"/>
              </w:rPr>
            </w:pPr>
          </w:p>
          <w:p w14:paraId="55BB98F0" w14:textId="77777777" w:rsidR="00B25778" w:rsidRPr="00BC1062" w:rsidRDefault="00B25778" w:rsidP="006953AA">
            <w:pPr>
              <w:ind w:rightChars="12" w:right="25"/>
              <w:rPr>
                <w:sz w:val="24"/>
              </w:rPr>
            </w:pPr>
          </w:p>
          <w:p w14:paraId="7CEB855E" w14:textId="77777777" w:rsidR="00297C2B" w:rsidRPr="00BC1062" w:rsidRDefault="00297C2B" w:rsidP="006953AA">
            <w:pPr>
              <w:ind w:rightChars="12" w:right="25"/>
              <w:rPr>
                <w:sz w:val="24"/>
              </w:rPr>
            </w:pPr>
          </w:p>
          <w:p w14:paraId="2A20DBB8" w14:textId="77777777" w:rsidR="00297C2B" w:rsidRPr="00BC1062" w:rsidRDefault="00297C2B" w:rsidP="006953AA">
            <w:pPr>
              <w:ind w:rightChars="12" w:right="25"/>
              <w:rPr>
                <w:sz w:val="24"/>
              </w:rPr>
            </w:pPr>
          </w:p>
          <w:p w14:paraId="2EA1F090" w14:textId="77777777" w:rsidR="00297C2B" w:rsidRPr="00BC1062" w:rsidRDefault="00297C2B" w:rsidP="006953AA">
            <w:pPr>
              <w:ind w:rightChars="12" w:right="25"/>
              <w:rPr>
                <w:sz w:val="24"/>
              </w:rPr>
            </w:pPr>
          </w:p>
          <w:p w14:paraId="4ED948DB" w14:textId="77777777" w:rsidR="00297C2B" w:rsidRPr="00BC1062" w:rsidRDefault="00297C2B" w:rsidP="006953AA">
            <w:pPr>
              <w:ind w:rightChars="12" w:right="25"/>
              <w:rPr>
                <w:sz w:val="24"/>
              </w:rPr>
            </w:pPr>
          </w:p>
          <w:p w14:paraId="4DEAB550" w14:textId="77777777" w:rsidR="00297C2B" w:rsidRPr="00BC1062" w:rsidRDefault="00297C2B" w:rsidP="006953AA">
            <w:pPr>
              <w:ind w:rightChars="12" w:right="25"/>
              <w:rPr>
                <w:sz w:val="24"/>
              </w:rPr>
            </w:pPr>
          </w:p>
          <w:p w14:paraId="21052B86" w14:textId="77777777" w:rsidR="00297C2B" w:rsidRPr="00BC1062" w:rsidRDefault="00297C2B" w:rsidP="006953AA">
            <w:pPr>
              <w:ind w:rightChars="12" w:right="25"/>
              <w:rPr>
                <w:sz w:val="24"/>
              </w:rPr>
            </w:pPr>
          </w:p>
          <w:p w14:paraId="29FCF2BA" w14:textId="77777777" w:rsidR="00297C2B" w:rsidRPr="00BC1062" w:rsidRDefault="00297C2B" w:rsidP="006953AA">
            <w:pPr>
              <w:ind w:rightChars="12" w:right="25"/>
              <w:rPr>
                <w:sz w:val="24"/>
              </w:rPr>
            </w:pPr>
          </w:p>
          <w:p w14:paraId="44FB8ED9" w14:textId="77777777" w:rsidR="00297C2B" w:rsidRPr="00BC1062" w:rsidRDefault="00297C2B" w:rsidP="006953AA">
            <w:pPr>
              <w:ind w:rightChars="12" w:right="25"/>
              <w:rPr>
                <w:sz w:val="24"/>
              </w:rPr>
            </w:pPr>
          </w:p>
          <w:p w14:paraId="095BA2C1" w14:textId="77777777" w:rsidR="00297C2B" w:rsidRPr="00BC1062" w:rsidRDefault="00297C2B" w:rsidP="006953AA">
            <w:pPr>
              <w:ind w:rightChars="12" w:right="25"/>
              <w:rPr>
                <w:sz w:val="24"/>
              </w:rPr>
            </w:pPr>
          </w:p>
          <w:p w14:paraId="07177420" w14:textId="77777777" w:rsidR="00297C2B" w:rsidRPr="00BC1062" w:rsidRDefault="00297C2B" w:rsidP="006953AA">
            <w:pPr>
              <w:ind w:rightChars="12" w:right="25"/>
              <w:rPr>
                <w:sz w:val="24"/>
              </w:rPr>
            </w:pPr>
          </w:p>
          <w:p w14:paraId="7594F239" w14:textId="77777777" w:rsidR="00297C2B" w:rsidRPr="00BC1062" w:rsidRDefault="00297C2B" w:rsidP="006953AA">
            <w:pPr>
              <w:ind w:rightChars="12" w:right="25"/>
              <w:rPr>
                <w:sz w:val="24"/>
              </w:rPr>
            </w:pPr>
          </w:p>
          <w:p w14:paraId="7C36039D" w14:textId="77777777" w:rsidR="00297C2B" w:rsidRPr="00BC1062" w:rsidRDefault="00297C2B" w:rsidP="006953AA">
            <w:pPr>
              <w:ind w:rightChars="12" w:right="25"/>
              <w:rPr>
                <w:sz w:val="24"/>
              </w:rPr>
            </w:pPr>
          </w:p>
          <w:p w14:paraId="04247D05" w14:textId="77777777" w:rsidR="00297C2B" w:rsidRPr="00BC1062" w:rsidRDefault="00297C2B" w:rsidP="006953AA">
            <w:pPr>
              <w:ind w:rightChars="12" w:right="25"/>
              <w:rPr>
                <w:sz w:val="24"/>
              </w:rPr>
            </w:pPr>
          </w:p>
          <w:p w14:paraId="601630C6" w14:textId="77777777" w:rsidR="00297C2B" w:rsidRPr="00BC1062" w:rsidRDefault="00297C2B" w:rsidP="006953AA">
            <w:pPr>
              <w:ind w:rightChars="12" w:right="25"/>
              <w:rPr>
                <w:sz w:val="24"/>
              </w:rPr>
            </w:pPr>
          </w:p>
          <w:p w14:paraId="6D082ECC" w14:textId="77777777" w:rsidR="00297C2B" w:rsidRPr="00BC1062" w:rsidRDefault="00297C2B" w:rsidP="006953AA">
            <w:pPr>
              <w:ind w:rightChars="12" w:right="25"/>
              <w:rPr>
                <w:sz w:val="24"/>
              </w:rPr>
            </w:pPr>
          </w:p>
          <w:p w14:paraId="6412CF66" w14:textId="77777777" w:rsidR="00297C2B" w:rsidRPr="00BC1062" w:rsidRDefault="00297C2B" w:rsidP="006953AA">
            <w:pPr>
              <w:ind w:rightChars="12" w:right="25"/>
              <w:rPr>
                <w:sz w:val="24"/>
              </w:rPr>
            </w:pPr>
          </w:p>
          <w:p w14:paraId="09BFF036" w14:textId="77777777" w:rsidR="00297C2B" w:rsidRPr="00BC1062" w:rsidRDefault="00297C2B" w:rsidP="006953AA">
            <w:pPr>
              <w:ind w:rightChars="12" w:right="25"/>
              <w:rPr>
                <w:sz w:val="24"/>
              </w:rPr>
            </w:pPr>
          </w:p>
          <w:p w14:paraId="71AF6FE4" w14:textId="77777777" w:rsidR="00297C2B" w:rsidRPr="00BC1062" w:rsidRDefault="00297C2B" w:rsidP="006953AA">
            <w:pPr>
              <w:ind w:rightChars="12" w:right="25"/>
              <w:rPr>
                <w:sz w:val="24"/>
              </w:rPr>
            </w:pPr>
          </w:p>
          <w:p w14:paraId="126C5FDE" w14:textId="77777777" w:rsidR="00297C2B" w:rsidRPr="00BC1062" w:rsidRDefault="00297C2B" w:rsidP="006953AA">
            <w:pPr>
              <w:ind w:rightChars="12" w:right="25"/>
              <w:rPr>
                <w:sz w:val="24"/>
              </w:rPr>
            </w:pPr>
          </w:p>
          <w:p w14:paraId="2697DA44" w14:textId="77777777" w:rsidR="00297C2B" w:rsidRPr="00BC1062" w:rsidRDefault="00297C2B" w:rsidP="006953AA">
            <w:pPr>
              <w:ind w:rightChars="12" w:right="25"/>
              <w:rPr>
                <w:sz w:val="24"/>
              </w:rPr>
            </w:pPr>
          </w:p>
          <w:p w14:paraId="6ACCCD53" w14:textId="77777777" w:rsidR="00297C2B" w:rsidRPr="00BC1062" w:rsidRDefault="00297C2B" w:rsidP="006953AA">
            <w:pPr>
              <w:ind w:rightChars="12" w:right="25"/>
              <w:rPr>
                <w:sz w:val="24"/>
              </w:rPr>
            </w:pPr>
          </w:p>
          <w:p w14:paraId="388337CF" w14:textId="77777777" w:rsidR="00297C2B" w:rsidRPr="00BC1062" w:rsidRDefault="00297C2B" w:rsidP="006953AA">
            <w:pPr>
              <w:ind w:rightChars="12" w:right="25"/>
              <w:rPr>
                <w:sz w:val="24"/>
              </w:rPr>
            </w:pPr>
          </w:p>
          <w:p w14:paraId="45409D3A" w14:textId="77777777" w:rsidR="00297C2B" w:rsidRPr="00BC1062" w:rsidRDefault="00297C2B" w:rsidP="006953AA">
            <w:pPr>
              <w:ind w:rightChars="12" w:right="25"/>
              <w:rPr>
                <w:sz w:val="24"/>
              </w:rPr>
            </w:pPr>
          </w:p>
          <w:p w14:paraId="5ACA0753" w14:textId="77777777" w:rsidR="00297C2B" w:rsidRPr="00BC1062" w:rsidRDefault="00297C2B" w:rsidP="006953AA">
            <w:pPr>
              <w:ind w:rightChars="12" w:right="25"/>
              <w:rPr>
                <w:sz w:val="24"/>
              </w:rPr>
            </w:pPr>
          </w:p>
          <w:p w14:paraId="5ED770DD" w14:textId="77777777" w:rsidR="00297C2B" w:rsidRPr="00BC1062" w:rsidRDefault="00297C2B" w:rsidP="006953AA">
            <w:pPr>
              <w:ind w:rightChars="12" w:right="25"/>
              <w:rPr>
                <w:sz w:val="24"/>
              </w:rPr>
            </w:pPr>
          </w:p>
          <w:p w14:paraId="652BE59C" w14:textId="77777777" w:rsidR="00297C2B" w:rsidRPr="00BC1062" w:rsidRDefault="00297C2B" w:rsidP="006953AA">
            <w:pPr>
              <w:ind w:rightChars="12" w:right="25"/>
              <w:rPr>
                <w:sz w:val="24"/>
              </w:rPr>
            </w:pPr>
          </w:p>
          <w:p w14:paraId="0E4745E8" w14:textId="77777777" w:rsidR="00297C2B" w:rsidRPr="00BC1062" w:rsidRDefault="00297C2B" w:rsidP="006953AA">
            <w:pPr>
              <w:ind w:rightChars="12" w:right="25"/>
              <w:rPr>
                <w:sz w:val="24"/>
              </w:rPr>
            </w:pPr>
          </w:p>
          <w:p w14:paraId="56CA22B5" w14:textId="77777777" w:rsidR="00297C2B" w:rsidRPr="00BC1062" w:rsidRDefault="00297C2B" w:rsidP="006953AA">
            <w:pPr>
              <w:ind w:rightChars="12" w:right="25"/>
              <w:rPr>
                <w:sz w:val="24"/>
              </w:rPr>
            </w:pPr>
          </w:p>
          <w:p w14:paraId="26455631" w14:textId="77777777" w:rsidR="00297C2B" w:rsidRPr="00BC1062" w:rsidRDefault="00297C2B" w:rsidP="006953AA">
            <w:pPr>
              <w:ind w:rightChars="12" w:right="25"/>
              <w:rPr>
                <w:sz w:val="24"/>
              </w:rPr>
            </w:pPr>
          </w:p>
          <w:p w14:paraId="574B1CC6" w14:textId="77777777" w:rsidR="00297C2B" w:rsidRPr="00BC1062" w:rsidRDefault="00297C2B" w:rsidP="006953AA">
            <w:pPr>
              <w:ind w:rightChars="12" w:right="25"/>
              <w:rPr>
                <w:sz w:val="24"/>
              </w:rPr>
            </w:pPr>
          </w:p>
          <w:p w14:paraId="2F4C92B5" w14:textId="77777777" w:rsidR="00297C2B" w:rsidRPr="00BC1062" w:rsidRDefault="00297C2B" w:rsidP="006953AA">
            <w:pPr>
              <w:ind w:rightChars="12" w:right="25"/>
              <w:rPr>
                <w:sz w:val="24"/>
              </w:rPr>
            </w:pPr>
          </w:p>
          <w:p w14:paraId="7FA779F9" w14:textId="77777777" w:rsidR="00297C2B" w:rsidRPr="00BC1062" w:rsidRDefault="00297C2B" w:rsidP="006953AA">
            <w:pPr>
              <w:ind w:rightChars="12" w:right="25"/>
              <w:rPr>
                <w:sz w:val="24"/>
              </w:rPr>
            </w:pPr>
          </w:p>
          <w:p w14:paraId="1C3C9DD5" w14:textId="77777777" w:rsidR="00297C2B" w:rsidRPr="00BC1062" w:rsidRDefault="00297C2B" w:rsidP="006953AA">
            <w:pPr>
              <w:ind w:rightChars="12" w:right="25"/>
              <w:rPr>
                <w:sz w:val="24"/>
              </w:rPr>
            </w:pPr>
          </w:p>
          <w:p w14:paraId="2831EFEA" w14:textId="77777777" w:rsidR="00297C2B" w:rsidRPr="00BC1062" w:rsidRDefault="00297C2B" w:rsidP="006953AA">
            <w:pPr>
              <w:ind w:rightChars="12" w:right="25"/>
              <w:rPr>
                <w:sz w:val="24"/>
              </w:rPr>
            </w:pPr>
          </w:p>
          <w:p w14:paraId="526F883E" w14:textId="77777777" w:rsidR="00297C2B" w:rsidRPr="00BC1062" w:rsidRDefault="00297C2B" w:rsidP="006953AA">
            <w:pPr>
              <w:ind w:rightChars="12" w:right="25"/>
              <w:rPr>
                <w:sz w:val="24"/>
              </w:rPr>
            </w:pPr>
          </w:p>
          <w:p w14:paraId="4377C8F8" w14:textId="77777777" w:rsidR="00297C2B" w:rsidRPr="00BC1062" w:rsidRDefault="00297C2B" w:rsidP="006953AA">
            <w:pPr>
              <w:ind w:rightChars="12" w:right="25"/>
              <w:rPr>
                <w:sz w:val="24"/>
              </w:rPr>
            </w:pPr>
          </w:p>
          <w:p w14:paraId="05E9BF60" w14:textId="77777777" w:rsidR="00297C2B" w:rsidRPr="00BC1062" w:rsidRDefault="00297C2B" w:rsidP="006953AA">
            <w:pPr>
              <w:ind w:rightChars="12" w:right="25"/>
              <w:rPr>
                <w:sz w:val="24"/>
              </w:rPr>
            </w:pPr>
          </w:p>
          <w:p w14:paraId="2F9CF06E" w14:textId="77777777" w:rsidR="00297C2B" w:rsidRPr="00BC1062" w:rsidRDefault="00297C2B" w:rsidP="006953AA">
            <w:pPr>
              <w:ind w:rightChars="12" w:right="25"/>
              <w:rPr>
                <w:sz w:val="24"/>
              </w:rPr>
            </w:pPr>
          </w:p>
          <w:p w14:paraId="1DEE25C0" w14:textId="77777777" w:rsidR="00297C2B" w:rsidRPr="00BC1062" w:rsidRDefault="00297C2B" w:rsidP="006953AA">
            <w:pPr>
              <w:ind w:rightChars="12" w:right="25"/>
              <w:rPr>
                <w:sz w:val="24"/>
              </w:rPr>
            </w:pPr>
          </w:p>
          <w:p w14:paraId="11FD4FFB" w14:textId="77777777" w:rsidR="00297C2B" w:rsidRPr="00BC1062" w:rsidRDefault="00297C2B" w:rsidP="006953AA">
            <w:pPr>
              <w:ind w:rightChars="12" w:right="25"/>
              <w:rPr>
                <w:sz w:val="24"/>
              </w:rPr>
            </w:pPr>
          </w:p>
          <w:p w14:paraId="096EF177" w14:textId="77777777" w:rsidR="00297C2B" w:rsidRPr="00BC1062" w:rsidRDefault="00297C2B" w:rsidP="006953AA">
            <w:pPr>
              <w:ind w:rightChars="12" w:right="25"/>
              <w:rPr>
                <w:sz w:val="24"/>
              </w:rPr>
            </w:pPr>
          </w:p>
          <w:p w14:paraId="1D800688" w14:textId="77777777" w:rsidR="00297C2B" w:rsidRPr="00BC1062" w:rsidRDefault="00297C2B" w:rsidP="006953AA">
            <w:pPr>
              <w:ind w:rightChars="12" w:right="25"/>
              <w:rPr>
                <w:sz w:val="24"/>
              </w:rPr>
            </w:pPr>
          </w:p>
          <w:p w14:paraId="07B8F12E" w14:textId="77777777" w:rsidR="00297C2B" w:rsidRPr="00BC1062" w:rsidRDefault="00297C2B" w:rsidP="006953AA">
            <w:pPr>
              <w:ind w:rightChars="12" w:right="25"/>
              <w:rPr>
                <w:sz w:val="24"/>
              </w:rPr>
            </w:pPr>
          </w:p>
          <w:p w14:paraId="43406FF9" w14:textId="77777777" w:rsidR="00297C2B" w:rsidRPr="00BC1062" w:rsidRDefault="00297C2B" w:rsidP="006953AA">
            <w:pPr>
              <w:ind w:rightChars="12" w:right="25"/>
              <w:rPr>
                <w:sz w:val="24"/>
              </w:rPr>
            </w:pPr>
          </w:p>
          <w:p w14:paraId="1C827C07" w14:textId="77777777" w:rsidR="00297C2B" w:rsidRPr="00BC1062" w:rsidRDefault="00297C2B" w:rsidP="006953AA">
            <w:pPr>
              <w:ind w:rightChars="12" w:right="25"/>
              <w:rPr>
                <w:sz w:val="24"/>
              </w:rPr>
            </w:pPr>
          </w:p>
          <w:p w14:paraId="398AFF73" w14:textId="77777777" w:rsidR="00297C2B" w:rsidRPr="00BC1062" w:rsidRDefault="00297C2B" w:rsidP="006953AA">
            <w:pPr>
              <w:ind w:rightChars="12" w:right="25"/>
              <w:rPr>
                <w:sz w:val="24"/>
              </w:rPr>
            </w:pPr>
          </w:p>
          <w:p w14:paraId="781FA7E1" w14:textId="77777777" w:rsidR="00297C2B" w:rsidRPr="00BC1062" w:rsidRDefault="00297C2B" w:rsidP="006953AA">
            <w:pPr>
              <w:ind w:rightChars="12" w:right="25"/>
              <w:rPr>
                <w:sz w:val="24"/>
              </w:rPr>
            </w:pPr>
          </w:p>
          <w:p w14:paraId="32338C67" w14:textId="77777777" w:rsidR="00297C2B" w:rsidRPr="00BC1062" w:rsidRDefault="00297C2B" w:rsidP="006953AA">
            <w:pPr>
              <w:ind w:rightChars="12" w:right="25"/>
              <w:rPr>
                <w:sz w:val="24"/>
              </w:rPr>
            </w:pPr>
          </w:p>
          <w:p w14:paraId="12983735" w14:textId="77777777" w:rsidR="00297C2B" w:rsidRPr="00BC1062" w:rsidRDefault="00297C2B" w:rsidP="006953AA">
            <w:pPr>
              <w:ind w:rightChars="12" w:right="25"/>
              <w:rPr>
                <w:sz w:val="24"/>
              </w:rPr>
            </w:pPr>
          </w:p>
          <w:p w14:paraId="03A32BAE" w14:textId="77777777" w:rsidR="00297C2B" w:rsidRPr="00BC1062" w:rsidRDefault="00297C2B" w:rsidP="006953AA">
            <w:pPr>
              <w:ind w:rightChars="12" w:right="25"/>
              <w:rPr>
                <w:sz w:val="24"/>
              </w:rPr>
            </w:pPr>
          </w:p>
          <w:p w14:paraId="2179D73B" w14:textId="77777777" w:rsidR="00297C2B" w:rsidRPr="00BC1062" w:rsidRDefault="00297C2B" w:rsidP="006953AA">
            <w:pPr>
              <w:ind w:rightChars="12" w:right="25"/>
              <w:rPr>
                <w:sz w:val="24"/>
              </w:rPr>
            </w:pPr>
          </w:p>
          <w:p w14:paraId="4CF749E1" w14:textId="77777777" w:rsidR="00297C2B" w:rsidRPr="00BC1062" w:rsidRDefault="00297C2B" w:rsidP="006953AA">
            <w:pPr>
              <w:ind w:rightChars="12" w:right="25"/>
              <w:rPr>
                <w:sz w:val="24"/>
              </w:rPr>
            </w:pPr>
          </w:p>
          <w:p w14:paraId="5DD158B5" w14:textId="77777777" w:rsidR="00297C2B" w:rsidRPr="00BC1062" w:rsidRDefault="00297C2B" w:rsidP="006953AA">
            <w:pPr>
              <w:ind w:rightChars="12" w:right="25"/>
              <w:rPr>
                <w:sz w:val="24"/>
              </w:rPr>
            </w:pPr>
          </w:p>
          <w:p w14:paraId="49B84613" w14:textId="77777777" w:rsidR="00297C2B" w:rsidRPr="00BC1062" w:rsidRDefault="00297C2B" w:rsidP="006953AA">
            <w:pPr>
              <w:ind w:rightChars="12" w:right="25"/>
              <w:rPr>
                <w:sz w:val="24"/>
              </w:rPr>
            </w:pPr>
          </w:p>
          <w:p w14:paraId="6EE1C572" w14:textId="77777777" w:rsidR="00297C2B" w:rsidRPr="00BC1062" w:rsidRDefault="00297C2B" w:rsidP="006953AA">
            <w:pPr>
              <w:ind w:rightChars="12" w:right="25"/>
              <w:rPr>
                <w:sz w:val="24"/>
              </w:rPr>
            </w:pPr>
          </w:p>
          <w:p w14:paraId="252F89C9" w14:textId="77777777" w:rsidR="00297C2B" w:rsidRPr="00BC1062" w:rsidRDefault="00297C2B" w:rsidP="006953AA">
            <w:pPr>
              <w:ind w:rightChars="12" w:right="25"/>
              <w:rPr>
                <w:sz w:val="24"/>
              </w:rPr>
            </w:pPr>
          </w:p>
          <w:p w14:paraId="587C7BD9" w14:textId="77777777" w:rsidR="00297C2B" w:rsidRPr="00BC1062" w:rsidRDefault="00297C2B" w:rsidP="006953AA">
            <w:pPr>
              <w:ind w:rightChars="12" w:right="25"/>
              <w:rPr>
                <w:sz w:val="24"/>
              </w:rPr>
            </w:pPr>
          </w:p>
          <w:p w14:paraId="32036C12" w14:textId="77777777" w:rsidR="00297C2B" w:rsidRPr="00BC1062" w:rsidRDefault="00297C2B" w:rsidP="006953AA">
            <w:pPr>
              <w:ind w:rightChars="12" w:right="25"/>
              <w:rPr>
                <w:sz w:val="24"/>
              </w:rPr>
            </w:pPr>
          </w:p>
          <w:p w14:paraId="1EDAF891" w14:textId="77777777" w:rsidR="00297C2B" w:rsidRPr="00BC1062" w:rsidRDefault="00297C2B" w:rsidP="006953AA">
            <w:pPr>
              <w:ind w:rightChars="12" w:right="25"/>
              <w:rPr>
                <w:sz w:val="24"/>
              </w:rPr>
            </w:pPr>
          </w:p>
          <w:p w14:paraId="0031FDB8" w14:textId="77777777" w:rsidR="00297C2B" w:rsidRPr="00BC1062" w:rsidRDefault="00297C2B" w:rsidP="006953AA">
            <w:pPr>
              <w:ind w:rightChars="12" w:right="25"/>
              <w:rPr>
                <w:sz w:val="24"/>
              </w:rPr>
            </w:pPr>
          </w:p>
          <w:p w14:paraId="46D09B52" w14:textId="77777777" w:rsidR="00297C2B" w:rsidRPr="00BC1062" w:rsidRDefault="00297C2B" w:rsidP="006953AA">
            <w:pPr>
              <w:ind w:rightChars="12" w:right="25"/>
              <w:rPr>
                <w:sz w:val="24"/>
              </w:rPr>
            </w:pPr>
          </w:p>
          <w:p w14:paraId="725CC56E" w14:textId="77777777" w:rsidR="00297C2B" w:rsidRPr="00BC1062" w:rsidRDefault="00297C2B" w:rsidP="006953AA">
            <w:pPr>
              <w:ind w:rightChars="12" w:right="25"/>
              <w:rPr>
                <w:sz w:val="24"/>
              </w:rPr>
            </w:pPr>
          </w:p>
          <w:p w14:paraId="1590576E" w14:textId="77777777" w:rsidR="00297C2B" w:rsidRPr="00BC1062" w:rsidRDefault="00297C2B" w:rsidP="006953AA">
            <w:pPr>
              <w:ind w:rightChars="12" w:right="25"/>
              <w:rPr>
                <w:sz w:val="24"/>
              </w:rPr>
            </w:pPr>
          </w:p>
          <w:p w14:paraId="302D08C7" w14:textId="77777777" w:rsidR="00297C2B" w:rsidRPr="00BC1062" w:rsidRDefault="00297C2B" w:rsidP="006953AA">
            <w:pPr>
              <w:ind w:rightChars="12" w:right="25"/>
              <w:rPr>
                <w:sz w:val="24"/>
              </w:rPr>
            </w:pPr>
          </w:p>
          <w:p w14:paraId="55589C52" w14:textId="77777777" w:rsidR="00297C2B" w:rsidRPr="00BC1062" w:rsidRDefault="00297C2B" w:rsidP="006953AA">
            <w:pPr>
              <w:ind w:rightChars="12" w:right="25"/>
              <w:rPr>
                <w:sz w:val="24"/>
              </w:rPr>
            </w:pPr>
          </w:p>
          <w:p w14:paraId="02C687AE" w14:textId="77777777" w:rsidR="00297C2B" w:rsidRPr="00BC1062" w:rsidRDefault="00297C2B" w:rsidP="006953AA">
            <w:pPr>
              <w:ind w:rightChars="12" w:right="25"/>
              <w:rPr>
                <w:sz w:val="24"/>
              </w:rPr>
            </w:pPr>
          </w:p>
          <w:p w14:paraId="2F467FFB" w14:textId="77777777" w:rsidR="00297C2B" w:rsidRPr="00BC1062" w:rsidRDefault="00297C2B" w:rsidP="006953AA">
            <w:pPr>
              <w:ind w:rightChars="12" w:right="25"/>
              <w:rPr>
                <w:sz w:val="24"/>
              </w:rPr>
            </w:pPr>
          </w:p>
          <w:p w14:paraId="61277805" w14:textId="77777777" w:rsidR="00297C2B" w:rsidRPr="00BC1062" w:rsidRDefault="00297C2B" w:rsidP="006953AA">
            <w:pPr>
              <w:ind w:rightChars="12" w:right="25"/>
              <w:rPr>
                <w:sz w:val="24"/>
              </w:rPr>
            </w:pPr>
          </w:p>
          <w:p w14:paraId="69531554" w14:textId="77777777" w:rsidR="00297C2B" w:rsidRPr="00BC1062" w:rsidRDefault="00297C2B" w:rsidP="006953AA">
            <w:pPr>
              <w:ind w:rightChars="12" w:right="25"/>
              <w:rPr>
                <w:sz w:val="24"/>
              </w:rPr>
            </w:pPr>
          </w:p>
          <w:p w14:paraId="7007A6F5" w14:textId="77777777" w:rsidR="00297C2B" w:rsidRPr="00BC1062" w:rsidRDefault="00297C2B" w:rsidP="006953AA">
            <w:pPr>
              <w:ind w:rightChars="12" w:right="25"/>
              <w:rPr>
                <w:sz w:val="24"/>
              </w:rPr>
            </w:pPr>
          </w:p>
          <w:p w14:paraId="51708459" w14:textId="77777777" w:rsidR="00297C2B" w:rsidRPr="00BC1062" w:rsidRDefault="00297C2B" w:rsidP="006953AA">
            <w:pPr>
              <w:ind w:rightChars="12" w:right="25"/>
              <w:rPr>
                <w:sz w:val="24"/>
              </w:rPr>
            </w:pPr>
          </w:p>
          <w:p w14:paraId="5925D3C1" w14:textId="77777777" w:rsidR="00297C2B" w:rsidRPr="00BC1062" w:rsidRDefault="00297C2B" w:rsidP="006953AA">
            <w:pPr>
              <w:ind w:rightChars="12" w:right="25"/>
              <w:rPr>
                <w:sz w:val="24"/>
              </w:rPr>
            </w:pPr>
          </w:p>
          <w:p w14:paraId="5D99E037" w14:textId="77777777" w:rsidR="00297C2B" w:rsidRPr="00BC1062" w:rsidRDefault="00297C2B" w:rsidP="006953AA">
            <w:pPr>
              <w:ind w:rightChars="12" w:right="25"/>
              <w:rPr>
                <w:sz w:val="24"/>
              </w:rPr>
            </w:pPr>
          </w:p>
          <w:p w14:paraId="0623D229" w14:textId="77777777" w:rsidR="00297C2B" w:rsidRPr="00BC1062" w:rsidRDefault="00297C2B" w:rsidP="006953AA">
            <w:pPr>
              <w:ind w:rightChars="12" w:right="25"/>
              <w:rPr>
                <w:sz w:val="24"/>
              </w:rPr>
            </w:pPr>
          </w:p>
          <w:p w14:paraId="2E8C6F6D" w14:textId="77777777" w:rsidR="00297C2B" w:rsidRPr="00BC1062" w:rsidRDefault="00297C2B" w:rsidP="006953AA">
            <w:pPr>
              <w:ind w:rightChars="12" w:right="25"/>
              <w:rPr>
                <w:sz w:val="24"/>
              </w:rPr>
            </w:pPr>
          </w:p>
          <w:p w14:paraId="54ED941A" w14:textId="77777777" w:rsidR="00297C2B" w:rsidRPr="00BC1062" w:rsidRDefault="00297C2B" w:rsidP="006953AA">
            <w:pPr>
              <w:ind w:rightChars="12" w:right="25"/>
              <w:rPr>
                <w:sz w:val="24"/>
              </w:rPr>
            </w:pPr>
          </w:p>
          <w:p w14:paraId="6C06E831" w14:textId="77777777" w:rsidR="00297C2B" w:rsidRPr="00BC1062" w:rsidRDefault="00297C2B" w:rsidP="006953AA">
            <w:pPr>
              <w:ind w:rightChars="12" w:right="25"/>
              <w:rPr>
                <w:sz w:val="24"/>
              </w:rPr>
            </w:pPr>
          </w:p>
          <w:p w14:paraId="760A7C94" w14:textId="77777777" w:rsidR="00297C2B" w:rsidRPr="00BC1062" w:rsidRDefault="00297C2B" w:rsidP="006953AA">
            <w:pPr>
              <w:ind w:rightChars="12" w:right="25"/>
              <w:rPr>
                <w:sz w:val="24"/>
              </w:rPr>
            </w:pPr>
          </w:p>
          <w:p w14:paraId="1C583455" w14:textId="77777777" w:rsidR="00297C2B" w:rsidRPr="00BC1062" w:rsidRDefault="00297C2B" w:rsidP="006953AA">
            <w:pPr>
              <w:ind w:rightChars="12" w:right="25"/>
              <w:rPr>
                <w:sz w:val="24"/>
              </w:rPr>
            </w:pPr>
          </w:p>
          <w:p w14:paraId="68A7F5AE" w14:textId="77777777" w:rsidR="00297C2B" w:rsidRPr="00BC1062" w:rsidRDefault="00297C2B" w:rsidP="006953AA">
            <w:pPr>
              <w:ind w:rightChars="12" w:right="25"/>
              <w:rPr>
                <w:sz w:val="24"/>
              </w:rPr>
            </w:pPr>
          </w:p>
          <w:p w14:paraId="3B2EC033" w14:textId="77777777" w:rsidR="00297C2B" w:rsidRPr="00BC1062" w:rsidRDefault="00297C2B" w:rsidP="006953AA">
            <w:pPr>
              <w:ind w:rightChars="12" w:right="25"/>
              <w:rPr>
                <w:sz w:val="24"/>
              </w:rPr>
            </w:pPr>
          </w:p>
          <w:p w14:paraId="35B0051A" w14:textId="77777777" w:rsidR="00297C2B" w:rsidRPr="00BC1062" w:rsidRDefault="00297C2B" w:rsidP="006953AA">
            <w:pPr>
              <w:ind w:rightChars="12" w:right="25"/>
              <w:rPr>
                <w:sz w:val="24"/>
              </w:rPr>
            </w:pPr>
          </w:p>
          <w:p w14:paraId="3E897EF0" w14:textId="77777777" w:rsidR="00297C2B" w:rsidRPr="00BC1062" w:rsidRDefault="00297C2B" w:rsidP="006953AA">
            <w:pPr>
              <w:ind w:rightChars="12" w:right="25"/>
              <w:rPr>
                <w:sz w:val="24"/>
              </w:rPr>
            </w:pPr>
          </w:p>
          <w:p w14:paraId="59AFAEDE" w14:textId="77777777" w:rsidR="00297C2B" w:rsidRPr="00BC1062" w:rsidRDefault="00297C2B" w:rsidP="006953AA">
            <w:pPr>
              <w:ind w:rightChars="12" w:right="25"/>
              <w:rPr>
                <w:sz w:val="24"/>
              </w:rPr>
            </w:pPr>
          </w:p>
          <w:p w14:paraId="45FEB6F5" w14:textId="77777777" w:rsidR="00297C2B" w:rsidRPr="00BC1062" w:rsidRDefault="00297C2B" w:rsidP="006953AA">
            <w:pPr>
              <w:ind w:rightChars="12" w:right="25"/>
              <w:rPr>
                <w:sz w:val="24"/>
              </w:rPr>
            </w:pPr>
          </w:p>
          <w:p w14:paraId="2492D301" w14:textId="77777777" w:rsidR="00297C2B" w:rsidRPr="00BC1062" w:rsidRDefault="00297C2B" w:rsidP="006953AA">
            <w:pPr>
              <w:ind w:rightChars="12" w:right="25"/>
              <w:rPr>
                <w:sz w:val="24"/>
              </w:rPr>
            </w:pPr>
          </w:p>
          <w:p w14:paraId="61A0C3D4" w14:textId="77777777" w:rsidR="00297C2B" w:rsidRPr="00BC1062" w:rsidRDefault="00297C2B" w:rsidP="006953AA">
            <w:pPr>
              <w:ind w:rightChars="12" w:right="25"/>
              <w:rPr>
                <w:sz w:val="24"/>
              </w:rPr>
            </w:pPr>
          </w:p>
          <w:p w14:paraId="6E4C2120" w14:textId="77777777" w:rsidR="00297C2B" w:rsidRPr="00BC1062" w:rsidRDefault="00297C2B" w:rsidP="006953AA">
            <w:pPr>
              <w:ind w:rightChars="12" w:right="25"/>
              <w:rPr>
                <w:sz w:val="24"/>
              </w:rPr>
            </w:pPr>
          </w:p>
          <w:p w14:paraId="7E89E58F" w14:textId="77777777" w:rsidR="00297C2B" w:rsidRPr="00BC1062" w:rsidRDefault="00297C2B" w:rsidP="006953AA">
            <w:pPr>
              <w:ind w:rightChars="12" w:right="25"/>
              <w:rPr>
                <w:sz w:val="24"/>
              </w:rPr>
            </w:pPr>
          </w:p>
          <w:p w14:paraId="12C914C0" w14:textId="77777777" w:rsidR="00297C2B" w:rsidRPr="00BC1062" w:rsidRDefault="00297C2B" w:rsidP="006953AA">
            <w:pPr>
              <w:ind w:rightChars="12" w:right="25"/>
              <w:rPr>
                <w:sz w:val="24"/>
              </w:rPr>
            </w:pPr>
          </w:p>
          <w:p w14:paraId="4239BACD" w14:textId="77777777" w:rsidR="00297C2B" w:rsidRPr="00BC1062" w:rsidRDefault="00297C2B" w:rsidP="006953AA">
            <w:pPr>
              <w:ind w:rightChars="12" w:right="25"/>
              <w:rPr>
                <w:sz w:val="24"/>
              </w:rPr>
            </w:pPr>
          </w:p>
          <w:p w14:paraId="54C2484B" w14:textId="77777777" w:rsidR="00297C2B" w:rsidRPr="00BC1062" w:rsidRDefault="00297C2B" w:rsidP="006953AA">
            <w:pPr>
              <w:ind w:rightChars="12" w:right="25"/>
              <w:rPr>
                <w:sz w:val="24"/>
              </w:rPr>
            </w:pPr>
          </w:p>
          <w:p w14:paraId="3D6AF872" w14:textId="77777777" w:rsidR="00297C2B" w:rsidRPr="00BC1062" w:rsidRDefault="00297C2B" w:rsidP="006953AA">
            <w:pPr>
              <w:ind w:rightChars="12" w:right="25"/>
              <w:rPr>
                <w:sz w:val="24"/>
              </w:rPr>
            </w:pPr>
          </w:p>
          <w:p w14:paraId="1E1B1618" w14:textId="77777777" w:rsidR="00297C2B" w:rsidRPr="00BC1062" w:rsidRDefault="00297C2B" w:rsidP="006953AA">
            <w:pPr>
              <w:ind w:rightChars="12" w:right="25"/>
              <w:rPr>
                <w:sz w:val="24"/>
              </w:rPr>
            </w:pPr>
          </w:p>
          <w:p w14:paraId="6845CC46" w14:textId="77777777" w:rsidR="00297C2B" w:rsidRPr="00BC1062" w:rsidRDefault="00297C2B" w:rsidP="006953AA">
            <w:pPr>
              <w:ind w:rightChars="12" w:right="25"/>
              <w:rPr>
                <w:sz w:val="24"/>
              </w:rPr>
            </w:pPr>
          </w:p>
          <w:p w14:paraId="0604374D" w14:textId="77777777" w:rsidR="00297C2B" w:rsidRPr="00BC1062" w:rsidRDefault="00297C2B" w:rsidP="006953AA">
            <w:pPr>
              <w:ind w:rightChars="12" w:right="25"/>
              <w:rPr>
                <w:sz w:val="24"/>
              </w:rPr>
            </w:pPr>
          </w:p>
          <w:p w14:paraId="69159A45" w14:textId="77777777" w:rsidR="00297C2B" w:rsidRPr="00BC1062" w:rsidRDefault="00297C2B" w:rsidP="006953AA">
            <w:pPr>
              <w:ind w:rightChars="12" w:right="25"/>
              <w:rPr>
                <w:sz w:val="24"/>
              </w:rPr>
            </w:pPr>
          </w:p>
          <w:p w14:paraId="40079D12" w14:textId="77777777" w:rsidR="00297C2B" w:rsidRPr="00BC1062" w:rsidRDefault="00297C2B" w:rsidP="006953AA">
            <w:pPr>
              <w:ind w:rightChars="12" w:right="25"/>
              <w:rPr>
                <w:sz w:val="24"/>
              </w:rPr>
            </w:pPr>
          </w:p>
          <w:p w14:paraId="4AF4EA86" w14:textId="77777777" w:rsidR="00297C2B" w:rsidRPr="00BC1062" w:rsidRDefault="00297C2B" w:rsidP="006953AA">
            <w:pPr>
              <w:ind w:rightChars="12" w:right="25"/>
              <w:rPr>
                <w:sz w:val="24"/>
              </w:rPr>
            </w:pPr>
          </w:p>
          <w:p w14:paraId="18E72534" w14:textId="77777777" w:rsidR="008B6CDB" w:rsidRPr="00BC1062" w:rsidRDefault="008B6CDB" w:rsidP="006953AA">
            <w:pPr>
              <w:ind w:rightChars="12" w:right="25"/>
              <w:rPr>
                <w:sz w:val="24"/>
              </w:rPr>
            </w:pPr>
          </w:p>
          <w:p w14:paraId="768AF296" w14:textId="56F46769" w:rsidR="00B25778" w:rsidRPr="00BC1062" w:rsidRDefault="00B25778" w:rsidP="006953AA">
            <w:pPr>
              <w:ind w:rightChars="12" w:right="25"/>
              <w:rPr>
                <w:sz w:val="24"/>
              </w:rPr>
            </w:pPr>
            <w:r w:rsidRPr="00BC1062">
              <w:rPr>
                <w:sz w:val="24"/>
              </w:rPr>
              <w:t>深沟球轴承</w:t>
            </w:r>
            <w:r w:rsidRPr="00BC1062">
              <w:rPr>
                <w:sz w:val="24"/>
              </w:rPr>
              <w:t>620</w:t>
            </w:r>
            <w:r w:rsidR="00927649" w:rsidRPr="00BC1062">
              <w:rPr>
                <w:sz w:val="24"/>
              </w:rPr>
              <w:t>6</w:t>
            </w:r>
            <w:r w:rsidRPr="00BC1062">
              <w:rPr>
                <w:sz w:val="24"/>
              </w:rPr>
              <w:t>，其尺寸</w:t>
            </w:r>
            <w:proofErr w:type="spellStart"/>
            <w:r w:rsidRPr="002A063C">
              <w:rPr>
                <w:i/>
                <w:iCs/>
                <w:sz w:val="24"/>
              </w:rPr>
              <w:t>d×D×B</w:t>
            </w:r>
            <w:proofErr w:type="spellEnd"/>
            <w:r w:rsidRPr="00BC1062">
              <w:rPr>
                <w:sz w:val="24"/>
              </w:rPr>
              <w:t>=</w:t>
            </w:r>
            <w:r w:rsidR="00927649" w:rsidRPr="00BC1062">
              <w:rPr>
                <w:sz w:val="24"/>
              </w:rPr>
              <w:t>3</w:t>
            </w:r>
            <w:r w:rsidRPr="00BC1062">
              <w:rPr>
                <w:sz w:val="24"/>
              </w:rPr>
              <w:t>0mm×</w:t>
            </w:r>
            <w:r w:rsidR="00927649" w:rsidRPr="00BC1062">
              <w:rPr>
                <w:sz w:val="24"/>
              </w:rPr>
              <w:t>62</w:t>
            </w:r>
            <w:r w:rsidRPr="00BC1062">
              <w:rPr>
                <w:sz w:val="24"/>
              </w:rPr>
              <w:t>mm×1</w:t>
            </w:r>
            <w:r w:rsidR="00927649" w:rsidRPr="00BC1062">
              <w:rPr>
                <w:sz w:val="24"/>
              </w:rPr>
              <w:t>6</w:t>
            </w:r>
            <w:r w:rsidRPr="00BC1062">
              <w:rPr>
                <w:sz w:val="24"/>
              </w:rPr>
              <w:t>mm</w:t>
            </w:r>
          </w:p>
          <w:p w14:paraId="441B2333" w14:textId="77777777" w:rsidR="008B6CDB" w:rsidRPr="00BC1062" w:rsidRDefault="008B6CDB" w:rsidP="006953AA">
            <w:pPr>
              <w:ind w:rightChars="12" w:right="25"/>
              <w:rPr>
                <w:sz w:val="24"/>
              </w:rPr>
            </w:pPr>
          </w:p>
          <w:p w14:paraId="60222448" w14:textId="77777777" w:rsidR="003F0167" w:rsidRPr="00BC1062" w:rsidRDefault="00F83C4A" w:rsidP="006953AA">
            <w:pPr>
              <w:ind w:rightChars="12" w:right="25"/>
              <w:rPr>
                <w:sz w:val="24"/>
              </w:rPr>
            </w:pPr>
            <w:proofErr w:type="spellStart"/>
            <w:r w:rsidRPr="005D6AC8">
              <w:rPr>
                <w:i/>
                <w:iCs/>
                <w:sz w:val="24"/>
              </w:rPr>
              <w:t>L</w:t>
            </w:r>
            <w:r w:rsidRPr="005D6AC8">
              <w:rPr>
                <w:i/>
                <w:iCs/>
                <w:sz w:val="24"/>
                <w:vertAlign w:val="subscript"/>
              </w:rPr>
              <w:t>h</w:t>
            </w:r>
            <w:proofErr w:type="spellEnd"/>
            <w:r w:rsidRPr="00BC1062">
              <w:rPr>
                <w:sz w:val="24"/>
              </w:rPr>
              <w:t>=48000h</w:t>
            </w:r>
          </w:p>
          <w:p w14:paraId="18D6C64F" w14:textId="77777777" w:rsidR="003F0167" w:rsidRPr="00BC1062" w:rsidRDefault="003F0167" w:rsidP="006953AA">
            <w:pPr>
              <w:ind w:rightChars="12" w:right="25"/>
              <w:rPr>
                <w:sz w:val="24"/>
              </w:rPr>
            </w:pPr>
          </w:p>
          <w:p w14:paraId="02828A9D" w14:textId="77777777" w:rsidR="003F0167" w:rsidRPr="00BC1062" w:rsidRDefault="003F0167" w:rsidP="006953AA">
            <w:pPr>
              <w:ind w:rightChars="12" w:right="25"/>
              <w:rPr>
                <w:sz w:val="24"/>
              </w:rPr>
            </w:pPr>
          </w:p>
          <w:p w14:paraId="650C4834" w14:textId="77777777" w:rsidR="003F0167" w:rsidRPr="00BC1062" w:rsidRDefault="003F0167" w:rsidP="006953AA">
            <w:pPr>
              <w:ind w:rightChars="12" w:right="25"/>
              <w:rPr>
                <w:sz w:val="24"/>
              </w:rPr>
            </w:pPr>
          </w:p>
          <w:p w14:paraId="233AE250" w14:textId="77777777" w:rsidR="003F0167" w:rsidRPr="00BC1062" w:rsidRDefault="003F0167" w:rsidP="006953AA">
            <w:pPr>
              <w:ind w:rightChars="12" w:right="25"/>
              <w:rPr>
                <w:sz w:val="24"/>
              </w:rPr>
            </w:pPr>
          </w:p>
          <w:p w14:paraId="2508E55D" w14:textId="77777777" w:rsidR="003F0167" w:rsidRPr="00BC1062" w:rsidRDefault="003F0167" w:rsidP="006953AA">
            <w:pPr>
              <w:ind w:rightChars="12" w:right="25"/>
              <w:rPr>
                <w:sz w:val="24"/>
              </w:rPr>
            </w:pPr>
          </w:p>
          <w:p w14:paraId="6153F381" w14:textId="77777777" w:rsidR="003F0167" w:rsidRPr="00BC1062" w:rsidRDefault="003F0167" w:rsidP="006953AA">
            <w:pPr>
              <w:ind w:rightChars="12" w:right="25"/>
              <w:rPr>
                <w:sz w:val="24"/>
              </w:rPr>
            </w:pPr>
          </w:p>
          <w:p w14:paraId="6CB18A15" w14:textId="77777777" w:rsidR="003F0167" w:rsidRPr="00BC1062" w:rsidRDefault="003F0167" w:rsidP="006953AA">
            <w:pPr>
              <w:ind w:rightChars="12" w:right="25"/>
              <w:rPr>
                <w:sz w:val="24"/>
              </w:rPr>
            </w:pPr>
          </w:p>
          <w:p w14:paraId="720B28E2" w14:textId="77777777" w:rsidR="003F0167" w:rsidRPr="00BC1062" w:rsidRDefault="003F0167" w:rsidP="006953AA">
            <w:pPr>
              <w:ind w:rightChars="12" w:right="25"/>
              <w:rPr>
                <w:sz w:val="24"/>
              </w:rPr>
            </w:pPr>
          </w:p>
          <w:p w14:paraId="312C5D9D" w14:textId="77777777" w:rsidR="003F0167" w:rsidRPr="00BC1062" w:rsidRDefault="003F0167" w:rsidP="006953AA">
            <w:pPr>
              <w:ind w:rightChars="12" w:right="25"/>
              <w:rPr>
                <w:sz w:val="24"/>
              </w:rPr>
            </w:pPr>
          </w:p>
          <w:p w14:paraId="0E101F16" w14:textId="77777777" w:rsidR="003F0167" w:rsidRPr="00BC1062" w:rsidRDefault="003F0167" w:rsidP="006953AA">
            <w:pPr>
              <w:ind w:rightChars="12" w:right="25"/>
              <w:rPr>
                <w:sz w:val="24"/>
              </w:rPr>
            </w:pPr>
          </w:p>
          <w:p w14:paraId="1B855AAC" w14:textId="77777777" w:rsidR="003F0167" w:rsidRPr="00BC1062" w:rsidRDefault="003F0167" w:rsidP="006953AA">
            <w:pPr>
              <w:ind w:rightChars="12" w:right="25"/>
              <w:rPr>
                <w:sz w:val="24"/>
              </w:rPr>
            </w:pPr>
          </w:p>
          <w:p w14:paraId="65F43D7E" w14:textId="77777777" w:rsidR="008B6CDB" w:rsidRPr="00BC1062" w:rsidRDefault="008B6CDB" w:rsidP="006953AA">
            <w:pPr>
              <w:ind w:rightChars="12" w:right="25"/>
              <w:rPr>
                <w:sz w:val="24"/>
              </w:rPr>
            </w:pPr>
          </w:p>
          <w:p w14:paraId="0DE67971" w14:textId="77777777" w:rsidR="003F0167" w:rsidRPr="00BC1062" w:rsidRDefault="003F0167" w:rsidP="006953AA">
            <w:pPr>
              <w:ind w:rightChars="12" w:right="25"/>
              <w:rPr>
                <w:sz w:val="24"/>
              </w:rPr>
            </w:pPr>
          </w:p>
          <w:p w14:paraId="2A20F072" w14:textId="77777777" w:rsidR="00463E21" w:rsidRDefault="00463E21" w:rsidP="006953AA">
            <w:pPr>
              <w:ind w:rightChars="12" w:right="25"/>
              <w:rPr>
                <w:sz w:val="24"/>
              </w:rPr>
            </w:pPr>
          </w:p>
          <w:p w14:paraId="56D3E7F4" w14:textId="77777777" w:rsidR="00463E21" w:rsidRPr="00BC1062" w:rsidRDefault="00463E21" w:rsidP="006953AA">
            <w:pPr>
              <w:ind w:rightChars="12" w:right="25"/>
              <w:rPr>
                <w:sz w:val="24"/>
              </w:rPr>
            </w:pPr>
          </w:p>
          <w:p w14:paraId="6428D769" w14:textId="676229B6" w:rsidR="003F0167" w:rsidRPr="00BC1062" w:rsidRDefault="000367C1" w:rsidP="006953AA">
            <w:pPr>
              <w:ind w:rightChars="12" w:right="25"/>
              <w:rPr>
                <w:sz w:val="24"/>
                <w:vertAlign w:val="subscript"/>
              </w:rPr>
            </w:pPr>
            <w:proofErr w:type="spellStart"/>
            <w:r w:rsidRPr="005D6AC8">
              <w:rPr>
                <w:i/>
                <w:iCs/>
                <w:sz w:val="24"/>
              </w:rPr>
              <w:t>L</w:t>
            </w:r>
            <w:r w:rsidRPr="005D6AC8">
              <w:rPr>
                <w:i/>
                <w:iCs/>
                <w:sz w:val="24"/>
                <w:vertAlign w:val="subscript"/>
              </w:rPr>
              <w:t>h</w:t>
            </w:r>
            <w:proofErr w:type="spellEnd"/>
            <w:r w:rsidRPr="00BC1062">
              <w:rPr>
                <w:sz w:val="24"/>
              </w:rPr>
              <w:t>=62119h</w:t>
            </w:r>
          </w:p>
          <w:p w14:paraId="0DDCC298" w14:textId="49381ED0" w:rsidR="003F0167" w:rsidRPr="00BC1062" w:rsidRDefault="000367C1" w:rsidP="006953AA">
            <w:pPr>
              <w:ind w:rightChars="12" w:right="25"/>
              <w:rPr>
                <w:sz w:val="24"/>
              </w:rPr>
            </w:pPr>
            <w:r w:rsidRPr="00BC1062">
              <w:rPr>
                <w:sz w:val="24"/>
              </w:rPr>
              <w:t>&gt;48000h</w:t>
            </w:r>
          </w:p>
          <w:p w14:paraId="692206D3" w14:textId="77777777" w:rsidR="003F0167" w:rsidRPr="00BC1062" w:rsidRDefault="003F0167" w:rsidP="006953AA">
            <w:pPr>
              <w:ind w:rightChars="12" w:right="25"/>
              <w:rPr>
                <w:sz w:val="24"/>
              </w:rPr>
            </w:pPr>
          </w:p>
          <w:p w14:paraId="596CC30A" w14:textId="77777777" w:rsidR="003F0167" w:rsidRPr="00BC1062" w:rsidRDefault="003F0167" w:rsidP="006953AA">
            <w:pPr>
              <w:ind w:rightChars="12" w:right="25"/>
              <w:rPr>
                <w:sz w:val="24"/>
              </w:rPr>
            </w:pPr>
          </w:p>
          <w:p w14:paraId="3C83302C" w14:textId="77777777" w:rsidR="003F0167" w:rsidRPr="00BC1062" w:rsidRDefault="003F0167" w:rsidP="006953AA">
            <w:pPr>
              <w:ind w:rightChars="12" w:right="25"/>
              <w:rPr>
                <w:sz w:val="24"/>
              </w:rPr>
            </w:pPr>
          </w:p>
          <w:p w14:paraId="0FDBE426" w14:textId="77777777" w:rsidR="0082180C" w:rsidRPr="00BC1062" w:rsidRDefault="0082180C" w:rsidP="006953AA">
            <w:pPr>
              <w:ind w:rightChars="12" w:right="25"/>
              <w:rPr>
                <w:sz w:val="24"/>
              </w:rPr>
            </w:pPr>
          </w:p>
          <w:p w14:paraId="4F34B4E6" w14:textId="77777777" w:rsidR="000367C1" w:rsidRPr="00BC1062" w:rsidRDefault="000367C1" w:rsidP="006953AA">
            <w:pPr>
              <w:ind w:rightChars="12" w:right="25"/>
              <w:rPr>
                <w:sz w:val="24"/>
              </w:rPr>
            </w:pPr>
          </w:p>
          <w:p w14:paraId="6706CCFD" w14:textId="38B4D1E9" w:rsidR="000367C1" w:rsidRPr="00BC1062" w:rsidRDefault="000367C1" w:rsidP="000367C1">
            <w:pPr>
              <w:ind w:rightChars="12" w:right="25"/>
              <w:rPr>
                <w:sz w:val="24"/>
              </w:rPr>
            </w:pPr>
            <w:r w:rsidRPr="00BC1062">
              <w:rPr>
                <w:sz w:val="24"/>
              </w:rPr>
              <w:t>深沟球轴承</w:t>
            </w:r>
            <w:r w:rsidRPr="00BC1062">
              <w:rPr>
                <w:sz w:val="24"/>
              </w:rPr>
              <w:t>6209</w:t>
            </w:r>
            <w:r w:rsidRPr="00BC1062">
              <w:rPr>
                <w:sz w:val="24"/>
              </w:rPr>
              <w:t>，其尺寸</w:t>
            </w:r>
            <w:proofErr w:type="spellStart"/>
            <w:r w:rsidRPr="00BC1062">
              <w:rPr>
                <w:i/>
                <w:iCs/>
                <w:sz w:val="24"/>
              </w:rPr>
              <w:t>d×D×B</w:t>
            </w:r>
            <w:proofErr w:type="spellEnd"/>
            <w:r w:rsidRPr="00BC1062">
              <w:rPr>
                <w:sz w:val="24"/>
              </w:rPr>
              <w:t>=</w:t>
            </w:r>
            <w:r w:rsidR="002A063C">
              <w:rPr>
                <w:rFonts w:hint="eastAsia"/>
                <w:sz w:val="24"/>
              </w:rPr>
              <w:t>45</w:t>
            </w:r>
            <w:r w:rsidRPr="00BC1062">
              <w:rPr>
                <w:sz w:val="24"/>
              </w:rPr>
              <w:t>mm×85mm×19mm</w:t>
            </w:r>
          </w:p>
          <w:p w14:paraId="0AF2ED77" w14:textId="77777777" w:rsidR="000367C1" w:rsidRPr="00BC1062" w:rsidRDefault="000367C1" w:rsidP="000367C1">
            <w:pPr>
              <w:ind w:rightChars="12" w:right="25"/>
              <w:rPr>
                <w:sz w:val="24"/>
              </w:rPr>
            </w:pPr>
          </w:p>
          <w:p w14:paraId="248CA2C2" w14:textId="77777777" w:rsidR="000367C1" w:rsidRPr="00BC1062" w:rsidRDefault="000367C1" w:rsidP="000367C1">
            <w:pPr>
              <w:ind w:rightChars="12" w:right="25"/>
              <w:rPr>
                <w:sz w:val="24"/>
              </w:rPr>
            </w:pPr>
            <w:proofErr w:type="spellStart"/>
            <w:r w:rsidRPr="00BC1062">
              <w:rPr>
                <w:i/>
                <w:iCs/>
                <w:sz w:val="24"/>
              </w:rPr>
              <w:t>L</w:t>
            </w:r>
            <w:r w:rsidRPr="00BC1062">
              <w:rPr>
                <w:i/>
                <w:iCs/>
                <w:sz w:val="24"/>
                <w:vertAlign w:val="subscript"/>
              </w:rPr>
              <w:t>h</w:t>
            </w:r>
            <w:proofErr w:type="spellEnd"/>
            <w:r w:rsidRPr="00BC1062">
              <w:rPr>
                <w:sz w:val="24"/>
              </w:rPr>
              <w:t>=48000h</w:t>
            </w:r>
          </w:p>
          <w:p w14:paraId="424CAC9E" w14:textId="77777777" w:rsidR="000367C1" w:rsidRPr="00BC1062" w:rsidRDefault="000367C1" w:rsidP="000367C1">
            <w:pPr>
              <w:ind w:rightChars="12" w:right="25"/>
              <w:rPr>
                <w:sz w:val="24"/>
              </w:rPr>
            </w:pPr>
          </w:p>
          <w:p w14:paraId="1286EF76" w14:textId="77777777" w:rsidR="000367C1" w:rsidRPr="00BC1062" w:rsidRDefault="000367C1" w:rsidP="000367C1">
            <w:pPr>
              <w:ind w:rightChars="12" w:right="25"/>
              <w:rPr>
                <w:sz w:val="24"/>
              </w:rPr>
            </w:pPr>
          </w:p>
          <w:p w14:paraId="5D9D2EF9" w14:textId="77777777" w:rsidR="000367C1" w:rsidRPr="00BC1062" w:rsidRDefault="000367C1" w:rsidP="000367C1">
            <w:pPr>
              <w:ind w:rightChars="12" w:right="25"/>
              <w:rPr>
                <w:sz w:val="24"/>
              </w:rPr>
            </w:pPr>
          </w:p>
          <w:p w14:paraId="721FEDA1" w14:textId="77777777" w:rsidR="000367C1" w:rsidRPr="00BC1062" w:rsidRDefault="000367C1" w:rsidP="000367C1">
            <w:pPr>
              <w:ind w:rightChars="12" w:right="25"/>
              <w:rPr>
                <w:sz w:val="24"/>
              </w:rPr>
            </w:pPr>
          </w:p>
          <w:p w14:paraId="4DEC3E43" w14:textId="77777777" w:rsidR="000367C1" w:rsidRPr="00BC1062" w:rsidRDefault="000367C1" w:rsidP="000367C1">
            <w:pPr>
              <w:ind w:rightChars="12" w:right="25"/>
              <w:rPr>
                <w:sz w:val="24"/>
              </w:rPr>
            </w:pPr>
          </w:p>
          <w:p w14:paraId="7B1D6515" w14:textId="77777777" w:rsidR="000367C1" w:rsidRPr="00BC1062" w:rsidRDefault="000367C1" w:rsidP="000367C1">
            <w:pPr>
              <w:ind w:rightChars="12" w:right="25"/>
              <w:rPr>
                <w:sz w:val="24"/>
              </w:rPr>
            </w:pPr>
          </w:p>
          <w:p w14:paraId="045EB075" w14:textId="77777777" w:rsidR="000367C1" w:rsidRPr="00BC1062" w:rsidRDefault="000367C1" w:rsidP="000367C1">
            <w:pPr>
              <w:ind w:rightChars="12" w:right="25"/>
              <w:rPr>
                <w:sz w:val="24"/>
              </w:rPr>
            </w:pPr>
          </w:p>
          <w:p w14:paraId="3FA41EF1" w14:textId="77777777" w:rsidR="000367C1" w:rsidRPr="00BC1062" w:rsidRDefault="000367C1" w:rsidP="000367C1">
            <w:pPr>
              <w:ind w:rightChars="12" w:right="25"/>
              <w:rPr>
                <w:sz w:val="24"/>
              </w:rPr>
            </w:pPr>
          </w:p>
          <w:p w14:paraId="42BD86A8" w14:textId="77777777" w:rsidR="000367C1" w:rsidRDefault="000367C1" w:rsidP="000367C1">
            <w:pPr>
              <w:ind w:rightChars="12" w:right="25"/>
              <w:rPr>
                <w:sz w:val="24"/>
              </w:rPr>
            </w:pPr>
          </w:p>
          <w:p w14:paraId="31E7543A" w14:textId="77777777" w:rsidR="00B47A9A" w:rsidRDefault="00B47A9A" w:rsidP="000367C1">
            <w:pPr>
              <w:ind w:rightChars="12" w:right="25"/>
              <w:rPr>
                <w:sz w:val="24"/>
              </w:rPr>
            </w:pPr>
          </w:p>
          <w:p w14:paraId="47719A56" w14:textId="77777777" w:rsidR="00B47A9A" w:rsidRDefault="00B47A9A" w:rsidP="000367C1">
            <w:pPr>
              <w:ind w:rightChars="12" w:right="25"/>
              <w:rPr>
                <w:sz w:val="24"/>
              </w:rPr>
            </w:pPr>
          </w:p>
          <w:p w14:paraId="20562195" w14:textId="77777777" w:rsidR="00B47A9A" w:rsidRDefault="00B47A9A" w:rsidP="000367C1">
            <w:pPr>
              <w:ind w:rightChars="12" w:right="25"/>
              <w:rPr>
                <w:sz w:val="24"/>
              </w:rPr>
            </w:pPr>
          </w:p>
          <w:p w14:paraId="44C76A41" w14:textId="77777777" w:rsidR="00B47A9A" w:rsidRPr="00BC1062" w:rsidRDefault="00B47A9A" w:rsidP="000367C1">
            <w:pPr>
              <w:ind w:rightChars="12" w:right="25"/>
              <w:rPr>
                <w:sz w:val="24"/>
              </w:rPr>
            </w:pPr>
          </w:p>
          <w:p w14:paraId="7BE3A8E1" w14:textId="104DD054" w:rsidR="000367C1" w:rsidRPr="00BC1062" w:rsidRDefault="000367C1" w:rsidP="000367C1">
            <w:pPr>
              <w:ind w:rightChars="12" w:right="25"/>
              <w:rPr>
                <w:sz w:val="24"/>
                <w:vertAlign w:val="subscript"/>
              </w:rPr>
            </w:pPr>
            <w:proofErr w:type="spellStart"/>
            <w:r w:rsidRPr="00BC1062">
              <w:rPr>
                <w:i/>
                <w:iCs/>
                <w:sz w:val="24"/>
              </w:rPr>
              <w:t>L</w:t>
            </w:r>
            <w:r w:rsidRPr="00BC1062">
              <w:rPr>
                <w:i/>
                <w:iCs/>
                <w:sz w:val="24"/>
                <w:vertAlign w:val="subscript"/>
              </w:rPr>
              <w:t>h</w:t>
            </w:r>
            <w:proofErr w:type="spellEnd"/>
            <w:r w:rsidRPr="00BC1062">
              <w:rPr>
                <w:i/>
                <w:iCs/>
                <w:sz w:val="24"/>
              </w:rPr>
              <w:t>=</w:t>
            </w:r>
            <m:oMath>
              <m:r>
                <m:rPr>
                  <m:sty m:val="p"/>
                </m:rPr>
                <w:rPr>
                  <w:rFonts w:ascii="Cambria Math" w:eastAsia="Cambria Math" w:hAnsi="Cambria Math"/>
                </w:rPr>
                <m:t>7991922h</m:t>
              </m:r>
            </m:oMath>
          </w:p>
          <w:p w14:paraId="67D2B560" w14:textId="77777777" w:rsidR="000367C1" w:rsidRPr="00BC1062" w:rsidRDefault="000367C1" w:rsidP="000367C1">
            <w:pPr>
              <w:ind w:rightChars="12" w:right="25"/>
              <w:rPr>
                <w:sz w:val="24"/>
              </w:rPr>
            </w:pPr>
            <w:r w:rsidRPr="00BC1062">
              <w:rPr>
                <w:sz w:val="24"/>
              </w:rPr>
              <w:t>&gt;48000h</w:t>
            </w:r>
          </w:p>
          <w:p w14:paraId="6A046DEB" w14:textId="77777777" w:rsidR="000367C1" w:rsidRPr="00BC1062" w:rsidRDefault="000367C1" w:rsidP="006953AA">
            <w:pPr>
              <w:ind w:rightChars="12" w:right="25"/>
              <w:rPr>
                <w:sz w:val="24"/>
              </w:rPr>
            </w:pPr>
          </w:p>
          <w:p w14:paraId="744E3C6A" w14:textId="77777777" w:rsidR="000367C1" w:rsidRPr="00BC1062" w:rsidRDefault="000367C1" w:rsidP="006953AA">
            <w:pPr>
              <w:ind w:rightChars="12" w:right="25"/>
              <w:rPr>
                <w:sz w:val="24"/>
              </w:rPr>
            </w:pPr>
          </w:p>
          <w:p w14:paraId="13D1C5FA" w14:textId="77777777" w:rsidR="000367C1" w:rsidRPr="00BC1062" w:rsidRDefault="000367C1" w:rsidP="006953AA">
            <w:pPr>
              <w:ind w:rightChars="12" w:right="25"/>
              <w:rPr>
                <w:sz w:val="24"/>
              </w:rPr>
            </w:pPr>
          </w:p>
          <w:p w14:paraId="58251F1B" w14:textId="77777777" w:rsidR="000367C1" w:rsidRPr="00BC1062" w:rsidRDefault="000367C1" w:rsidP="006953AA">
            <w:pPr>
              <w:ind w:rightChars="12" w:right="25"/>
              <w:rPr>
                <w:sz w:val="24"/>
              </w:rPr>
            </w:pPr>
          </w:p>
          <w:p w14:paraId="344E8BF0" w14:textId="77777777" w:rsidR="000367C1" w:rsidRPr="00BC1062" w:rsidRDefault="000367C1" w:rsidP="006953AA">
            <w:pPr>
              <w:ind w:rightChars="12" w:right="25"/>
              <w:rPr>
                <w:sz w:val="24"/>
              </w:rPr>
            </w:pPr>
          </w:p>
          <w:p w14:paraId="7CA43F06" w14:textId="77777777" w:rsidR="000367C1" w:rsidRPr="00BC1062" w:rsidRDefault="000367C1" w:rsidP="006953AA">
            <w:pPr>
              <w:ind w:rightChars="12" w:right="25"/>
              <w:rPr>
                <w:sz w:val="24"/>
              </w:rPr>
            </w:pPr>
          </w:p>
          <w:p w14:paraId="1F7F8974" w14:textId="77777777" w:rsidR="000367C1" w:rsidRPr="00BC1062" w:rsidRDefault="000367C1" w:rsidP="006953AA">
            <w:pPr>
              <w:ind w:rightChars="12" w:right="25"/>
              <w:rPr>
                <w:sz w:val="24"/>
              </w:rPr>
            </w:pPr>
          </w:p>
          <w:p w14:paraId="0AC49F8B" w14:textId="77777777" w:rsidR="000367C1" w:rsidRPr="00BC1062" w:rsidRDefault="000367C1" w:rsidP="006953AA">
            <w:pPr>
              <w:ind w:rightChars="12" w:right="25"/>
              <w:rPr>
                <w:sz w:val="24"/>
              </w:rPr>
            </w:pPr>
          </w:p>
          <w:p w14:paraId="2E4DCE38" w14:textId="77777777" w:rsidR="000367C1" w:rsidRPr="00BC1062" w:rsidRDefault="000367C1" w:rsidP="006953AA">
            <w:pPr>
              <w:ind w:rightChars="12" w:right="25"/>
              <w:rPr>
                <w:sz w:val="24"/>
              </w:rPr>
            </w:pPr>
          </w:p>
          <w:p w14:paraId="1388CAA7" w14:textId="77777777" w:rsidR="000367C1" w:rsidRPr="00BC1062" w:rsidRDefault="000367C1" w:rsidP="006953AA">
            <w:pPr>
              <w:ind w:rightChars="12" w:right="25"/>
              <w:rPr>
                <w:sz w:val="24"/>
              </w:rPr>
            </w:pPr>
          </w:p>
          <w:p w14:paraId="19C09691" w14:textId="77777777" w:rsidR="000367C1" w:rsidRPr="00BC1062" w:rsidRDefault="000367C1" w:rsidP="006953AA">
            <w:pPr>
              <w:ind w:rightChars="12" w:right="25"/>
              <w:rPr>
                <w:sz w:val="24"/>
              </w:rPr>
            </w:pPr>
          </w:p>
          <w:p w14:paraId="64C8323C" w14:textId="77777777" w:rsidR="000367C1" w:rsidRPr="00BC1062" w:rsidRDefault="000367C1" w:rsidP="006953AA">
            <w:pPr>
              <w:ind w:rightChars="12" w:right="25"/>
              <w:rPr>
                <w:sz w:val="24"/>
              </w:rPr>
            </w:pPr>
          </w:p>
          <w:p w14:paraId="7183FD6B" w14:textId="77777777" w:rsidR="000367C1" w:rsidRPr="00BC1062" w:rsidRDefault="000367C1" w:rsidP="006953AA">
            <w:pPr>
              <w:ind w:rightChars="12" w:right="25"/>
              <w:rPr>
                <w:sz w:val="24"/>
              </w:rPr>
            </w:pPr>
          </w:p>
          <w:p w14:paraId="19F7CDAB" w14:textId="77777777" w:rsidR="000367C1" w:rsidRPr="00BC1062" w:rsidRDefault="000367C1" w:rsidP="006953AA">
            <w:pPr>
              <w:ind w:rightChars="12" w:right="25"/>
              <w:rPr>
                <w:sz w:val="24"/>
              </w:rPr>
            </w:pPr>
          </w:p>
          <w:p w14:paraId="736D02AE" w14:textId="77777777" w:rsidR="000367C1" w:rsidRPr="00BC1062" w:rsidRDefault="000367C1" w:rsidP="006953AA">
            <w:pPr>
              <w:ind w:rightChars="12" w:right="25"/>
              <w:rPr>
                <w:sz w:val="24"/>
              </w:rPr>
            </w:pPr>
          </w:p>
          <w:p w14:paraId="5BC44930" w14:textId="77777777" w:rsidR="000367C1" w:rsidRPr="00BC1062" w:rsidRDefault="000367C1" w:rsidP="006953AA">
            <w:pPr>
              <w:ind w:rightChars="12" w:right="25"/>
              <w:rPr>
                <w:sz w:val="24"/>
              </w:rPr>
            </w:pPr>
          </w:p>
          <w:p w14:paraId="5B28CCC3" w14:textId="77777777" w:rsidR="000367C1" w:rsidRPr="00BC1062" w:rsidRDefault="000367C1" w:rsidP="006953AA">
            <w:pPr>
              <w:ind w:rightChars="12" w:right="25"/>
              <w:rPr>
                <w:sz w:val="24"/>
              </w:rPr>
            </w:pPr>
          </w:p>
          <w:p w14:paraId="20745BB8" w14:textId="77777777" w:rsidR="000367C1" w:rsidRPr="00BC1062" w:rsidRDefault="000367C1" w:rsidP="006953AA">
            <w:pPr>
              <w:ind w:rightChars="12" w:right="25"/>
              <w:rPr>
                <w:sz w:val="24"/>
              </w:rPr>
            </w:pPr>
          </w:p>
          <w:p w14:paraId="3B3B95DE" w14:textId="77777777" w:rsidR="000367C1" w:rsidRPr="00BC1062" w:rsidRDefault="000367C1" w:rsidP="006953AA">
            <w:pPr>
              <w:ind w:rightChars="12" w:right="25"/>
              <w:rPr>
                <w:sz w:val="24"/>
              </w:rPr>
            </w:pPr>
          </w:p>
          <w:p w14:paraId="7A4BF08A" w14:textId="77777777" w:rsidR="000367C1" w:rsidRPr="00BC1062" w:rsidRDefault="000367C1" w:rsidP="006953AA">
            <w:pPr>
              <w:ind w:rightChars="12" w:right="25"/>
              <w:rPr>
                <w:sz w:val="24"/>
              </w:rPr>
            </w:pPr>
          </w:p>
          <w:p w14:paraId="1BB45E18" w14:textId="77777777" w:rsidR="000367C1" w:rsidRPr="00BC1062" w:rsidRDefault="000367C1" w:rsidP="006953AA">
            <w:pPr>
              <w:ind w:rightChars="12" w:right="25"/>
              <w:rPr>
                <w:sz w:val="24"/>
              </w:rPr>
            </w:pPr>
          </w:p>
          <w:p w14:paraId="6B98A84D" w14:textId="77777777" w:rsidR="000367C1" w:rsidRPr="00BC1062" w:rsidRDefault="000367C1" w:rsidP="006953AA">
            <w:pPr>
              <w:ind w:rightChars="12" w:right="25"/>
              <w:rPr>
                <w:sz w:val="24"/>
              </w:rPr>
            </w:pPr>
          </w:p>
          <w:p w14:paraId="1D7D642F" w14:textId="77777777" w:rsidR="000367C1" w:rsidRPr="00BC1062" w:rsidRDefault="000367C1" w:rsidP="006953AA">
            <w:pPr>
              <w:ind w:rightChars="12" w:right="25"/>
              <w:rPr>
                <w:sz w:val="24"/>
              </w:rPr>
            </w:pPr>
          </w:p>
          <w:p w14:paraId="38F1388E" w14:textId="77777777" w:rsidR="000367C1" w:rsidRPr="00BC1062" w:rsidRDefault="000367C1" w:rsidP="006953AA">
            <w:pPr>
              <w:ind w:rightChars="12" w:right="25"/>
              <w:rPr>
                <w:sz w:val="24"/>
              </w:rPr>
            </w:pPr>
          </w:p>
          <w:p w14:paraId="15257528" w14:textId="77777777" w:rsidR="007972BA" w:rsidRPr="00BC1062" w:rsidRDefault="007972BA" w:rsidP="006953AA">
            <w:pPr>
              <w:ind w:rightChars="12" w:right="25"/>
              <w:rPr>
                <w:sz w:val="24"/>
              </w:rPr>
            </w:pPr>
          </w:p>
          <w:p w14:paraId="590C3302" w14:textId="77777777" w:rsidR="007972BA" w:rsidRPr="00BC1062" w:rsidRDefault="007972BA" w:rsidP="006953AA">
            <w:pPr>
              <w:ind w:rightChars="12" w:right="25"/>
              <w:rPr>
                <w:sz w:val="24"/>
              </w:rPr>
            </w:pPr>
          </w:p>
          <w:p w14:paraId="4580E5FC" w14:textId="77777777" w:rsidR="00BC2696" w:rsidRPr="00BC1062" w:rsidRDefault="00BC2696" w:rsidP="006953AA">
            <w:pPr>
              <w:ind w:rightChars="12" w:right="25"/>
              <w:rPr>
                <w:sz w:val="24"/>
              </w:rPr>
            </w:pPr>
          </w:p>
          <w:p w14:paraId="145F712B" w14:textId="77777777" w:rsidR="00BC2696" w:rsidRPr="00BC1062" w:rsidRDefault="00BC2696" w:rsidP="006953AA">
            <w:pPr>
              <w:ind w:rightChars="12" w:right="25"/>
              <w:rPr>
                <w:sz w:val="24"/>
              </w:rPr>
            </w:pPr>
          </w:p>
          <w:p w14:paraId="0E162CCA" w14:textId="77777777" w:rsidR="00BC2696" w:rsidRPr="00BC1062" w:rsidRDefault="00BC2696" w:rsidP="006953AA">
            <w:pPr>
              <w:ind w:rightChars="12" w:right="25"/>
              <w:rPr>
                <w:sz w:val="24"/>
              </w:rPr>
            </w:pPr>
          </w:p>
          <w:p w14:paraId="1EB793FD" w14:textId="77777777" w:rsidR="00BC2696" w:rsidRPr="00BC1062" w:rsidRDefault="00BC2696" w:rsidP="006953AA">
            <w:pPr>
              <w:ind w:rightChars="12" w:right="25"/>
              <w:rPr>
                <w:sz w:val="24"/>
              </w:rPr>
            </w:pPr>
          </w:p>
          <w:p w14:paraId="5697EC0B" w14:textId="77777777" w:rsidR="00BC2696" w:rsidRPr="00BC1062" w:rsidRDefault="00BC2696" w:rsidP="006953AA">
            <w:pPr>
              <w:ind w:rightChars="12" w:right="25"/>
              <w:rPr>
                <w:sz w:val="24"/>
              </w:rPr>
            </w:pPr>
          </w:p>
          <w:p w14:paraId="536FF427" w14:textId="77777777" w:rsidR="00BC2696" w:rsidRPr="00BC1062" w:rsidRDefault="00BC2696" w:rsidP="006953AA">
            <w:pPr>
              <w:ind w:rightChars="12" w:right="25"/>
              <w:rPr>
                <w:sz w:val="24"/>
              </w:rPr>
            </w:pPr>
          </w:p>
          <w:p w14:paraId="6C73E63A" w14:textId="77777777" w:rsidR="00BC2696" w:rsidRPr="00BC1062" w:rsidRDefault="00BC2696" w:rsidP="006953AA">
            <w:pPr>
              <w:ind w:rightChars="12" w:right="25"/>
              <w:rPr>
                <w:sz w:val="24"/>
              </w:rPr>
            </w:pPr>
          </w:p>
          <w:p w14:paraId="772CAA4D" w14:textId="77777777" w:rsidR="00BC2696" w:rsidRPr="00BC1062" w:rsidRDefault="00BC2696" w:rsidP="006953AA">
            <w:pPr>
              <w:ind w:rightChars="12" w:right="25"/>
              <w:rPr>
                <w:sz w:val="24"/>
              </w:rPr>
            </w:pPr>
          </w:p>
          <w:p w14:paraId="2C0B261C" w14:textId="77777777" w:rsidR="00BC2696" w:rsidRPr="00BC1062" w:rsidRDefault="00BC2696" w:rsidP="006953AA">
            <w:pPr>
              <w:ind w:rightChars="12" w:right="25"/>
              <w:rPr>
                <w:sz w:val="24"/>
              </w:rPr>
            </w:pPr>
          </w:p>
          <w:p w14:paraId="5E018BBD" w14:textId="2BA95AEF" w:rsidR="003F0167" w:rsidRPr="00BC1062" w:rsidRDefault="00BC2696" w:rsidP="006953AA">
            <w:pPr>
              <w:ind w:rightChars="12" w:right="25"/>
              <w:rPr>
                <w:sz w:val="24"/>
              </w:rPr>
            </w:pPr>
            <w:r w:rsidRPr="00BC1062">
              <w:rPr>
                <w:sz w:val="24"/>
              </w:rPr>
              <w:t>弹性柱销联轴器</w:t>
            </w:r>
          </w:p>
          <w:p w14:paraId="7C5AC712" w14:textId="77777777" w:rsidR="003F0167" w:rsidRPr="00BC1062" w:rsidRDefault="003F0167" w:rsidP="006953AA">
            <w:pPr>
              <w:ind w:rightChars="12" w:right="25"/>
              <w:rPr>
                <w:sz w:val="24"/>
              </w:rPr>
            </w:pPr>
          </w:p>
          <w:p w14:paraId="4193EF95" w14:textId="77777777" w:rsidR="003F0167" w:rsidRPr="00BC1062" w:rsidRDefault="003F0167" w:rsidP="006953AA">
            <w:pPr>
              <w:ind w:rightChars="12" w:right="25"/>
              <w:rPr>
                <w:sz w:val="24"/>
              </w:rPr>
            </w:pPr>
          </w:p>
          <w:p w14:paraId="57C36503" w14:textId="77777777" w:rsidR="00BC2696" w:rsidRPr="00BC1062" w:rsidRDefault="00BC2696" w:rsidP="006953AA">
            <w:pPr>
              <w:ind w:rightChars="12" w:right="25"/>
              <w:rPr>
                <w:sz w:val="24"/>
              </w:rPr>
            </w:pPr>
          </w:p>
          <w:p w14:paraId="6FA6E9D8" w14:textId="77777777" w:rsidR="00BC2696" w:rsidRPr="00BC1062" w:rsidRDefault="00BC2696" w:rsidP="006953AA">
            <w:pPr>
              <w:ind w:rightChars="12" w:right="25"/>
              <w:rPr>
                <w:sz w:val="24"/>
              </w:rPr>
            </w:pPr>
          </w:p>
          <w:p w14:paraId="6DC51BFA" w14:textId="77777777" w:rsidR="00BC2696" w:rsidRPr="00BC1062" w:rsidRDefault="00BC2696" w:rsidP="006953AA">
            <w:pPr>
              <w:ind w:rightChars="12" w:right="25"/>
              <w:rPr>
                <w:sz w:val="24"/>
              </w:rPr>
            </w:pPr>
          </w:p>
          <w:p w14:paraId="4FF291A3" w14:textId="77777777" w:rsidR="00BC2696" w:rsidRPr="00BC1062" w:rsidRDefault="00BC2696" w:rsidP="006953AA">
            <w:pPr>
              <w:ind w:rightChars="12" w:right="25"/>
              <w:rPr>
                <w:sz w:val="24"/>
              </w:rPr>
            </w:pPr>
          </w:p>
          <w:p w14:paraId="0C64CF14" w14:textId="77777777" w:rsidR="00BC2696" w:rsidRPr="00BC1062" w:rsidRDefault="00BC2696" w:rsidP="006953AA">
            <w:pPr>
              <w:ind w:rightChars="12" w:right="25"/>
              <w:rPr>
                <w:sz w:val="24"/>
              </w:rPr>
            </w:pPr>
          </w:p>
          <w:p w14:paraId="5B5CB18D" w14:textId="77777777" w:rsidR="00BC2696" w:rsidRPr="00BC1062" w:rsidRDefault="00BC2696" w:rsidP="006953AA">
            <w:pPr>
              <w:ind w:rightChars="12" w:right="25"/>
              <w:rPr>
                <w:sz w:val="24"/>
              </w:rPr>
            </w:pPr>
          </w:p>
          <w:p w14:paraId="4F46FF64" w14:textId="77777777" w:rsidR="000C4E76" w:rsidRDefault="000C4E76" w:rsidP="006953AA">
            <w:pPr>
              <w:ind w:rightChars="12" w:right="25"/>
              <w:rPr>
                <w:sz w:val="24"/>
              </w:rPr>
            </w:pPr>
          </w:p>
          <w:p w14:paraId="1C3B0CB2" w14:textId="77777777" w:rsidR="00B47A9A" w:rsidRDefault="00B47A9A" w:rsidP="006953AA">
            <w:pPr>
              <w:ind w:rightChars="12" w:right="25"/>
              <w:rPr>
                <w:sz w:val="24"/>
              </w:rPr>
            </w:pPr>
          </w:p>
          <w:p w14:paraId="080EF4C9" w14:textId="77777777" w:rsidR="00B47A9A" w:rsidRDefault="00B47A9A" w:rsidP="006953AA">
            <w:pPr>
              <w:ind w:rightChars="12" w:right="25"/>
              <w:rPr>
                <w:sz w:val="24"/>
              </w:rPr>
            </w:pPr>
          </w:p>
          <w:p w14:paraId="1F067DA6" w14:textId="570F053F" w:rsidR="000C4E76" w:rsidRPr="00BC1062" w:rsidRDefault="000C4E76" w:rsidP="006953AA">
            <w:pPr>
              <w:ind w:rightChars="12" w:right="25"/>
              <w:rPr>
                <w:sz w:val="24"/>
              </w:rPr>
            </w:pPr>
            <w:r w:rsidRPr="00BC1062">
              <w:rPr>
                <w:sz w:val="24"/>
              </w:rPr>
              <w:t>工业闭式齿轮油（</w:t>
            </w:r>
            <w:r w:rsidRPr="00BC1062">
              <w:rPr>
                <w:sz w:val="24"/>
              </w:rPr>
              <w:t>GB5903-1995</w:t>
            </w:r>
            <w:r w:rsidRPr="00BC1062">
              <w:rPr>
                <w:sz w:val="24"/>
              </w:rPr>
              <w:t>）</w:t>
            </w:r>
          </w:p>
          <w:p w14:paraId="351D3DC5" w14:textId="4D384E86" w:rsidR="00F83C4A" w:rsidRPr="00BC1062" w:rsidRDefault="000C4E76" w:rsidP="000C4E76">
            <w:pPr>
              <w:ind w:rightChars="12" w:right="25"/>
              <w:jc w:val="left"/>
              <w:rPr>
                <w:sz w:val="24"/>
              </w:rPr>
            </w:pPr>
            <w:r w:rsidRPr="00BC1062">
              <w:rPr>
                <w:sz w:val="24"/>
              </w:rPr>
              <w:t>牌号为</w:t>
            </w:r>
            <w:r w:rsidRPr="00BC1062">
              <w:rPr>
                <w:sz w:val="24"/>
              </w:rPr>
              <w:t>L-CKC220</w:t>
            </w:r>
            <w:r w:rsidRPr="00BC1062">
              <w:rPr>
                <w:sz w:val="24"/>
              </w:rPr>
              <w:t>润滑油</w:t>
            </w:r>
          </w:p>
          <w:p w14:paraId="3EF875D6" w14:textId="7701E6A3" w:rsidR="003F0167" w:rsidRPr="00BC1062" w:rsidRDefault="000C4E76" w:rsidP="006953AA">
            <w:pPr>
              <w:ind w:rightChars="12" w:right="25"/>
              <w:rPr>
                <w:sz w:val="24"/>
              </w:rPr>
            </w:pPr>
            <w:r w:rsidRPr="00BC1062">
              <w:rPr>
                <w:sz w:val="24"/>
              </w:rPr>
              <w:t>黏度推荐值为</w:t>
            </w:r>
            <w:r w:rsidRPr="00BC1062">
              <w:rPr>
                <w:sz w:val="24"/>
              </w:rPr>
              <w:t>198</w:t>
            </w:r>
            <w:r w:rsidRPr="00BC1062">
              <w:rPr>
                <w:sz w:val="24"/>
              </w:rPr>
              <w:t>～</w:t>
            </w:r>
            <w:r w:rsidRPr="00BC1062">
              <w:rPr>
                <w:sz w:val="24"/>
              </w:rPr>
              <w:t>242cSt</w:t>
            </w:r>
          </w:p>
          <w:p w14:paraId="5CCD5AF9" w14:textId="77777777" w:rsidR="003F0167" w:rsidRPr="00BC1062" w:rsidRDefault="003F0167" w:rsidP="006953AA">
            <w:pPr>
              <w:ind w:rightChars="12" w:right="25"/>
              <w:rPr>
                <w:sz w:val="24"/>
              </w:rPr>
            </w:pPr>
          </w:p>
          <w:p w14:paraId="4D27E031" w14:textId="77777777" w:rsidR="003F0167" w:rsidRDefault="003F0167" w:rsidP="006953AA">
            <w:pPr>
              <w:ind w:rightChars="12" w:right="25"/>
              <w:rPr>
                <w:sz w:val="24"/>
              </w:rPr>
            </w:pPr>
          </w:p>
          <w:p w14:paraId="6A8ACC3A" w14:textId="77777777" w:rsidR="00B47A9A" w:rsidRDefault="00B47A9A" w:rsidP="006953AA">
            <w:pPr>
              <w:ind w:rightChars="12" w:right="25"/>
              <w:rPr>
                <w:sz w:val="24"/>
              </w:rPr>
            </w:pPr>
          </w:p>
          <w:p w14:paraId="72891778" w14:textId="77777777" w:rsidR="005E7F76" w:rsidRPr="00BC1062" w:rsidRDefault="005E7F76" w:rsidP="006953AA">
            <w:pPr>
              <w:ind w:rightChars="12" w:right="25"/>
              <w:rPr>
                <w:sz w:val="24"/>
              </w:rPr>
            </w:pPr>
          </w:p>
          <w:p w14:paraId="0DD09A8F" w14:textId="623C0F95" w:rsidR="003F0167" w:rsidRPr="00BC1062" w:rsidRDefault="000C4E76" w:rsidP="006953AA">
            <w:pPr>
              <w:ind w:rightChars="12" w:right="25"/>
              <w:rPr>
                <w:sz w:val="24"/>
              </w:rPr>
            </w:pPr>
            <w:r w:rsidRPr="00BC1062">
              <w:rPr>
                <w:sz w:val="24"/>
              </w:rPr>
              <w:t>锂基润滑脂</w:t>
            </w:r>
            <w:r w:rsidRPr="00BC1062">
              <w:rPr>
                <w:sz w:val="24"/>
              </w:rPr>
              <w:t>(GB/T7324-1987)</w:t>
            </w:r>
          </w:p>
          <w:p w14:paraId="16C622DD" w14:textId="2E0248E6" w:rsidR="003F0167" w:rsidRPr="00BC1062" w:rsidRDefault="000C4E76" w:rsidP="006953AA">
            <w:pPr>
              <w:ind w:rightChars="12" w:right="25"/>
              <w:rPr>
                <w:sz w:val="24"/>
              </w:rPr>
            </w:pPr>
            <w:r w:rsidRPr="00BC1062">
              <w:rPr>
                <w:sz w:val="24"/>
              </w:rPr>
              <w:t>牌号为</w:t>
            </w:r>
            <w:r w:rsidRPr="00BC1062">
              <w:rPr>
                <w:sz w:val="24"/>
              </w:rPr>
              <w:t>ZL-1</w:t>
            </w:r>
            <w:r w:rsidRPr="00BC1062">
              <w:rPr>
                <w:sz w:val="24"/>
              </w:rPr>
              <w:t>的润滑脂</w:t>
            </w:r>
          </w:p>
          <w:p w14:paraId="4A3433A1" w14:textId="77777777" w:rsidR="003F0167" w:rsidRPr="00BC1062" w:rsidRDefault="003F0167" w:rsidP="006953AA">
            <w:pPr>
              <w:ind w:rightChars="12" w:right="25"/>
              <w:rPr>
                <w:sz w:val="24"/>
              </w:rPr>
            </w:pPr>
          </w:p>
        </w:tc>
      </w:tr>
    </w:tbl>
    <w:p w14:paraId="4D784E80" w14:textId="38B07808" w:rsidR="0082180C" w:rsidRPr="00BC1062" w:rsidRDefault="002400E1" w:rsidP="002400E1">
      <w:pPr>
        <w:tabs>
          <w:tab w:val="left" w:pos="2556"/>
        </w:tabs>
        <w:spacing w:line="360" w:lineRule="auto"/>
        <w:rPr>
          <w:bCs/>
          <w:sz w:val="24"/>
        </w:rPr>
      </w:pPr>
      <w:r w:rsidRPr="00BC1062">
        <w:rPr>
          <w:bCs/>
          <w:sz w:val="24"/>
        </w:rPr>
        <w:lastRenderedPageBreak/>
        <w:tab/>
      </w:r>
    </w:p>
    <w:p w14:paraId="1C97D37D" w14:textId="77777777" w:rsidR="00AF2AF9" w:rsidRPr="00BC1062" w:rsidRDefault="00AF2AF9" w:rsidP="00E250A0">
      <w:pPr>
        <w:rPr>
          <w:bCs/>
          <w:sz w:val="24"/>
        </w:rPr>
      </w:pPr>
    </w:p>
    <w:sectPr w:rsidR="00AF2AF9" w:rsidRPr="00BC1062" w:rsidSect="00E250A0">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E66D6" w14:textId="77777777" w:rsidR="00AA02A4" w:rsidRDefault="00AA02A4">
      <w:r>
        <w:separator/>
      </w:r>
    </w:p>
  </w:endnote>
  <w:endnote w:type="continuationSeparator" w:id="0">
    <w:p w14:paraId="4F34CED4" w14:textId="77777777" w:rsidR="00AA02A4" w:rsidRDefault="00AA0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F9AF" w14:textId="77777777" w:rsidR="005D0578" w:rsidRPr="0044358D" w:rsidRDefault="00767981" w:rsidP="0044358D">
    <w:pPr>
      <w:pStyle w:val="a5"/>
      <w:jc w:val="right"/>
      <w:rPr>
        <w:sz w:val="21"/>
        <w:szCs w:val="21"/>
      </w:rPr>
    </w:pPr>
    <w:r w:rsidRPr="0044358D">
      <w:rPr>
        <w:sz w:val="21"/>
        <w:szCs w:val="21"/>
      </w:rPr>
      <w:fldChar w:fldCharType="begin"/>
    </w:r>
    <w:r w:rsidR="005D0578" w:rsidRPr="0044358D">
      <w:rPr>
        <w:sz w:val="21"/>
        <w:szCs w:val="21"/>
      </w:rPr>
      <w:instrText xml:space="preserve"> PAGE   \* MERGEFORMAT </w:instrText>
    </w:r>
    <w:r w:rsidRPr="0044358D">
      <w:rPr>
        <w:sz w:val="21"/>
        <w:szCs w:val="21"/>
      </w:rPr>
      <w:fldChar w:fldCharType="separate"/>
    </w:r>
    <w:r w:rsidR="00237D7D" w:rsidRPr="00237D7D">
      <w:rPr>
        <w:noProof/>
        <w:sz w:val="21"/>
        <w:szCs w:val="21"/>
        <w:lang w:val="zh-CN"/>
      </w:rPr>
      <w:t>12</w:t>
    </w:r>
    <w:r w:rsidRPr="0044358D">
      <w:rPr>
        <w:noProof/>
        <w:sz w:val="21"/>
        <w:szCs w:val="21"/>
        <w:lang w:val="zh-CN"/>
      </w:rPr>
      <w:fldChar w:fldCharType="end"/>
    </w:r>
  </w:p>
  <w:p w14:paraId="505D7AED" w14:textId="77777777" w:rsidR="005D0578" w:rsidRDefault="005D0578">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81C18" w14:textId="77777777" w:rsidR="00AA02A4" w:rsidRDefault="00AA02A4">
      <w:r>
        <w:separator/>
      </w:r>
    </w:p>
  </w:footnote>
  <w:footnote w:type="continuationSeparator" w:id="0">
    <w:p w14:paraId="0F7B297D" w14:textId="77777777" w:rsidR="00AA02A4" w:rsidRDefault="00AA02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00000009"/>
    <w:lvl w:ilvl="0">
      <w:start w:val="1"/>
      <w:numFmt w:val="decimal"/>
      <w:lvlText w:val="%1、"/>
      <w:lvlJc w:val="left"/>
      <w:pPr>
        <w:tabs>
          <w:tab w:val="num" w:pos="600"/>
        </w:tabs>
        <w:ind w:left="600" w:hanging="360"/>
      </w:pPr>
      <w:rPr>
        <w:rFonts w:ascii="Times New Roman" w:hint="default"/>
      </w:rPr>
    </w:lvl>
    <w:lvl w:ilvl="1">
      <w:start w:val="1"/>
      <w:numFmt w:val="lowerLetter"/>
      <w:lvlText w:val="%2)"/>
      <w:lvlJc w:val="left"/>
      <w:pPr>
        <w:tabs>
          <w:tab w:val="num" w:pos="1080"/>
        </w:tabs>
        <w:ind w:left="1080" w:hanging="420"/>
      </w:pPr>
    </w:lvl>
    <w:lvl w:ilvl="2">
      <w:start w:val="1"/>
      <w:numFmt w:val="lowerRoman"/>
      <w:lvlText w:val="%3."/>
      <w:lvlJc w:val="right"/>
      <w:pPr>
        <w:tabs>
          <w:tab w:val="num" w:pos="1500"/>
        </w:tabs>
        <w:ind w:left="1500" w:hanging="420"/>
      </w:pPr>
    </w:lvl>
    <w:lvl w:ilvl="3">
      <w:start w:val="1"/>
      <w:numFmt w:val="decimal"/>
      <w:lvlText w:val="%4."/>
      <w:lvlJc w:val="left"/>
      <w:pPr>
        <w:tabs>
          <w:tab w:val="num" w:pos="1920"/>
        </w:tabs>
        <w:ind w:left="1920" w:hanging="420"/>
      </w:pPr>
    </w:lvl>
    <w:lvl w:ilvl="4">
      <w:start w:val="1"/>
      <w:numFmt w:val="lowerLetter"/>
      <w:lvlText w:val="%5)"/>
      <w:lvlJc w:val="left"/>
      <w:pPr>
        <w:tabs>
          <w:tab w:val="num" w:pos="2340"/>
        </w:tabs>
        <w:ind w:left="2340" w:hanging="420"/>
      </w:pPr>
    </w:lvl>
    <w:lvl w:ilvl="5">
      <w:start w:val="1"/>
      <w:numFmt w:val="lowerRoman"/>
      <w:lvlText w:val="%6."/>
      <w:lvlJc w:val="right"/>
      <w:pPr>
        <w:tabs>
          <w:tab w:val="num" w:pos="2760"/>
        </w:tabs>
        <w:ind w:left="2760" w:hanging="420"/>
      </w:pPr>
    </w:lvl>
    <w:lvl w:ilvl="6">
      <w:start w:val="1"/>
      <w:numFmt w:val="decimal"/>
      <w:lvlText w:val="%7."/>
      <w:lvlJc w:val="left"/>
      <w:pPr>
        <w:tabs>
          <w:tab w:val="num" w:pos="3180"/>
        </w:tabs>
        <w:ind w:left="3180" w:hanging="420"/>
      </w:pPr>
    </w:lvl>
    <w:lvl w:ilvl="7">
      <w:start w:val="1"/>
      <w:numFmt w:val="lowerLetter"/>
      <w:lvlText w:val="%8)"/>
      <w:lvlJc w:val="left"/>
      <w:pPr>
        <w:tabs>
          <w:tab w:val="num" w:pos="3600"/>
        </w:tabs>
        <w:ind w:left="3600" w:hanging="420"/>
      </w:pPr>
    </w:lvl>
    <w:lvl w:ilvl="8">
      <w:start w:val="1"/>
      <w:numFmt w:val="lowerRoman"/>
      <w:lvlText w:val="%9."/>
      <w:lvlJc w:val="right"/>
      <w:pPr>
        <w:tabs>
          <w:tab w:val="num" w:pos="4020"/>
        </w:tabs>
        <w:ind w:left="4020" w:hanging="420"/>
      </w:pPr>
    </w:lvl>
  </w:abstractNum>
  <w:abstractNum w:abstractNumId="1" w15:restartNumberingAfterBreak="0">
    <w:nsid w:val="0883276D"/>
    <w:multiLevelType w:val="hybridMultilevel"/>
    <w:tmpl w:val="FEBABDA6"/>
    <w:lvl w:ilvl="0" w:tplc="C046DA8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9CC14BB"/>
    <w:multiLevelType w:val="hybridMultilevel"/>
    <w:tmpl w:val="177C3EDE"/>
    <w:lvl w:ilvl="0" w:tplc="DCDC9E1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E55141B"/>
    <w:multiLevelType w:val="hybridMultilevel"/>
    <w:tmpl w:val="6DFCFB5E"/>
    <w:lvl w:ilvl="0" w:tplc="8918F2B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0622097"/>
    <w:multiLevelType w:val="hybridMultilevel"/>
    <w:tmpl w:val="4B14D2BC"/>
    <w:lvl w:ilvl="0" w:tplc="0748C48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127D07A0"/>
    <w:multiLevelType w:val="hybridMultilevel"/>
    <w:tmpl w:val="CFC07A8A"/>
    <w:lvl w:ilvl="0" w:tplc="40A683FC">
      <w:start w:val="1"/>
      <w:numFmt w:val="japaneseCounting"/>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D31BE2"/>
    <w:multiLevelType w:val="hybridMultilevel"/>
    <w:tmpl w:val="A0B6DAA6"/>
    <w:lvl w:ilvl="0" w:tplc="118EC6DC">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524485D"/>
    <w:multiLevelType w:val="hybridMultilevel"/>
    <w:tmpl w:val="606C8DB0"/>
    <w:lvl w:ilvl="0" w:tplc="A050CB42">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8" w15:restartNumberingAfterBreak="0">
    <w:nsid w:val="19662113"/>
    <w:multiLevelType w:val="hybridMultilevel"/>
    <w:tmpl w:val="EFF6556E"/>
    <w:lvl w:ilvl="0" w:tplc="D6DC7214">
      <w:start w:val="2"/>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1F566CA3"/>
    <w:multiLevelType w:val="hybridMultilevel"/>
    <w:tmpl w:val="D74E4346"/>
    <w:lvl w:ilvl="0" w:tplc="A5A07646">
      <w:start w:val="1"/>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440"/>
        </w:tabs>
        <w:ind w:left="1440" w:hanging="420"/>
      </w:pPr>
    </w:lvl>
    <w:lvl w:ilvl="2" w:tplc="0409001B" w:tentative="1">
      <w:start w:val="1"/>
      <w:numFmt w:val="lowerRoman"/>
      <w:lvlText w:val="%3."/>
      <w:lvlJc w:val="right"/>
      <w:pPr>
        <w:tabs>
          <w:tab w:val="num" w:pos="1860"/>
        </w:tabs>
        <w:ind w:left="1860" w:hanging="420"/>
      </w:pPr>
    </w:lvl>
    <w:lvl w:ilvl="3" w:tplc="0409000F" w:tentative="1">
      <w:start w:val="1"/>
      <w:numFmt w:val="decimal"/>
      <w:lvlText w:val="%4."/>
      <w:lvlJc w:val="left"/>
      <w:pPr>
        <w:tabs>
          <w:tab w:val="num" w:pos="2280"/>
        </w:tabs>
        <w:ind w:left="2280" w:hanging="420"/>
      </w:pPr>
    </w:lvl>
    <w:lvl w:ilvl="4" w:tplc="04090019" w:tentative="1">
      <w:start w:val="1"/>
      <w:numFmt w:val="lowerLetter"/>
      <w:lvlText w:val="%5)"/>
      <w:lvlJc w:val="left"/>
      <w:pPr>
        <w:tabs>
          <w:tab w:val="num" w:pos="2700"/>
        </w:tabs>
        <w:ind w:left="2700" w:hanging="420"/>
      </w:pPr>
    </w:lvl>
    <w:lvl w:ilvl="5" w:tplc="0409001B" w:tentative="1">
      <w:start w:val="1"/>
      <w:numFmt w:val="lowerRoman"/>
      <w:lvlText w:val="%6."/>
      <w:lvlJc w:val="right"/>
      <w:pPr>
        <w:tabs>
          <w:tab w:val="num" w:pos="3120"/>
        </w:tabs>
        <w:ind w:left="3120" w:hanging="420"/>
      </w:pPr>
    </w:lvl>
    <w:lvl w:ilvl="6" w:tplc="0409000F" w:tentative="1">
      <w:start w:val="1"/>
      <w:numFmt w:val="decimal"/>
      <w:lvlText w:val="%7."/>
      <w:lvlJc w:val="left"/>
      <w:pPr>
        <w:tabs>
          <w:tab w:val="num" w:pos="3540"/>
        </w:tabs>
        <w:ind w:left="3540" w:hanging="420"/>
      </w:pPr>
    </w:lvl>
    <w:lvl w:ilvl="7" w:tplc="04090019" w:tentative="1">
      <w:start w:val="1"/>
      <w:numFmt w:val="lowerLetter"/>
      <w:lvlText w:val="%8)"/>
      <w:lvlJc w:val="left"/>
      <w:pPr>
        <w:tabs>
          <w:tab w:val="num" w:pos="3960"/>
        </w:tabs>
        <w:ind w:left="3960" w:hanging="420"/>
      </w:pPr>
    </w:lvl>
    <w:lvl w:ilvl="8" w:tplc="0409001B" w:tentative="1">
      <w:start w:val="1"/>
      <w:numFmt w:val="lowerRoman"/>
      <w:lvlText w:val="%9."/>
      <w:lvlJc w:val="right"/>
      <w:pPr>
        <w:tabs>
          <w:tab w:val="num" w:pos="4380"/>
        </w:tabs>
        <w:ind w:left="4380" w:hanging="420"/>
      </w:pPr>
    </w:lvl>
  </w:abstractNum>
  <w:abstractNum w:abstractNumId="10" w15:restartNumberingAfterBreak="0">
    <w:nsid w:val="271214E7"/>
    <w:multiLevelType w:val="hybridMultilevel"/>
    <w:tmpl w:val="84985A7E"/>
    <w:lvl w:ilvl="0" w:tplc="C54ED352">
      <w:start w:val="1"/>
      <w:numFmt w:val="decimal"/>
      <w:lvlText w:val="%1、"/>
      <w:lvlJc w:val="left"/>
      <w:pPr>
        <w:tabs>
          <w:tab w:val="num" w:pos="360"/>
        </w:tabs>
        <w:ind w:left="360" w:hanging="360"/>
      </w:pPr>
      <w:rPr>
        <w:rFonts w:hint="eastAsia"/>
      </w:rPr>
    </w:lvl>
    <w:lvl w:ilvl="1" w:tplc="69928E68">
      <w:start w:val="1"/>
      <w:numFmt w:val="decimal"/>
      <w:lvlText w:val="（%2）"/>
      <w:lvlJc w:val="left"/>
      <w:pPr>
        <w:tabs>
          <w:tab w:val="num" w:pos="1140"/>
        </w:tabs>
        <w:ind w:left="1140" w:hanging="720"/>
      </w:pPr>
      <w:rPr>
        <w:rFonts w:hint="eastAsia"/>
      </w:rPr>
    </w:lvl>
    <w:lvl w:ilvl="2" w:tplc="286C1AAA">
      <w:start w:val="2"/>
      <w:numFmt w:val="decimal"/>
      <w:lvlText w:val="%3."/>
      <w:lvlJc w:val="left"/>
      <w:pPr>
        <w:tabs>
          <w:tab w:val="num" w:pos="1200"/>
        </w:tabs>
        <w:ind w:left="1200" w:hanging="360"/>
      </w:pPr>
      <w:rPr>
        <w:rFonts w:hint="eastAsia"/>
      </w:rPr>
    </w:lvl>
    <w:lvl w:ilvl="3" w:tplc="074AE222">
      <w:start w:val="1"/>
      <w:numFmt w:val="decimal"/>
      <w:lvlText w:val="(%4)"/>
      <w:lvlJc w:val="left"/>
      <w:pPr>
        <w:tabs>
          <w:tab w:val="num" w:pos="1620"/>
        </w:tabs>
        <w:ind w:left="1620" w:hanging="360"/>
      </w:pPr>
      <w:rPr>
        <w:rFonts w:hint="default"/>
      </w:r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8C40EB7"/>
    <w:multiLevelType w:val="hybridMultilevel"/>
    <w:tmpl w:val="58866FCC"/>
    <w:lvl w:ilvl="0" w:tplc="17C064DA">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2F2A169E"/>
    <w:multiLevelType w:val="hybridMultilevel"/>
    <w:tmpl w:val="6FC20468"/>
    <w:lvl w:ilvl="0" w:tplc="238E81C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3D453864"/>
    <w:multiLevelType w:val="hybridMultilevel"/>
    <w:tmpl w:val="830023F4"/>
    <w:lvl w:ilvl="0" w:tplc="2D0C82A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3F224544"/>
    <w:multiLevelType w:val="hybridMultilevel"/>
    <w:tmpl w:val="290E57AE"/>
    <w:lvl w:ilvl="0" w:tplc="1D42D1D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00B3215"/>
    <w:multiLevelType w:val="hybridMultilevel"/>
    <w:tmpl w:val="8474C726"/>
    <w:lvl w:ilvl="0" w:tplc="FFFFFFFF">
      <w:start w:val="1"/>
      <w:numFmt w:val="decimal"/>
      <w:lvlText w:val="（%1）"/>
      <w:lvlJc w:val="left"/>
      <w:pPr>
        <w:ind w:left="1247" w:hanging="720"/>
      </w:pPr>
      <w:rPr>
        <w:rFonts w:hint="default"/>
      </w:rPr>
    </w:lvl>
    <w:lvl w:ilvl="1" w:tplc="FFFFFFFF" w:tentative="1">
      <w:start w:val="1"/>
      <w:numFmt w:val="lowerLetter"/>
      <w:lvlText w:val="%2)"/>
      <w:lvlJc w:val="left"/>
      <w:pPr>
        <w:ind w:left="1407" w:hanging="440"/>
      </w:pPr>
    </w:lvl>
    <w:lvl w:ilvl="2" w:tplc="FFFFFFFF" w:tentative="1">
      <w:start w:val="1"/>
      <w:numFmt w:val="lowerRoman"/>
      <w:lvlText w:val="%3."/>
      <w:lvlJc w:val="right"/>
      <w:pPr>
        <w:ind w:left="1847" w:hanging="440"/>
      </w:pPr>
    </w:lvl>
    <w:lvl w:ilvl="3" w:tplc="FFFFFFFF" w:tentative="1">
      <w:start w:val="1"/>
      <w:numFmt w:val="decimal"/>
      <w:lvlText w:val="%4."/>
      <w:lvlJc w:val="left"/>
      <w:pPr>
        <w:ind w:left="2287" w:hanging="440"/>
      </w:pPr>
    </w:lvl>
    <w:lvl w:ilvl="4" w:tplc="FFFFFFFF" w:tentative="1">
      <w:start w:val="1"/>
      <w:numFmt w:val="lowerLetter"/>
      <w:lvlText w:val="%5)"/>
      <w:lvlJc w:val="left"/>
      <w:pPr>
        <w:ind w:left="2727" w:hanging="440"/>
      </w:pPr>
    </w:lvl>
    <w:lvl w:ilvl="5" w:tplc="FFFFFFFF" w:tentative="1">
      <w:start w:val="1"/>
      <w:numFmt w:val="lowerRoman"/>
      <w:lvlText w:val="%6."/>
      <w:lvlJc w:val="right"/>
      <w:pPr>
        <w:ind w:left="3167" w:hanging="440"/>
      </w:pPr>
    </w:lvl>
    <w:lvl w:ilvl="6" w:tplc="FFFFFFFF" w:tentative="1">
      <w:start w:val="1"/>
      <w:numFmt w:val="decimal"/>
      <w:lvlText w:val="%7."/>
      <w:lvlJc w:val="left"/>
      <w:pPr>
        <w:ind w:left="3607" w:hanging="440"/>
      </w:pPr>
    </w:lvl>
    <w:lvl w:ilvl="7" w:tplc="FFFFFFFF" w:tentative="1">
      <w:start w:val="1"/>
      <w:numFmt w:val="lowerLetter"/>
      <w:lvlText w:val="%8)"/>
      <w:lvlJc w:val="left"/>
      <w:pPr>
        <w:ind w:left="4047" w:hanging="440"/>
      </w:pPr>
    </w:lvl>
    <w:lvl w:ilvl="8" w:tplc="FFFFFFFF" w:tentative="1">
      <w:start w:val="1"/>
      <w:numFmt w:val="lowerRoman"/>
      <w:lvlText w:val="%9."/>
      <w:lvlJc w:val="right"/>
      <w:pPr>
        <w:ind w:left="4487" w:hanging="440"/>
      </w:pPr>
    </w:lvl>
  </w:abstractNum>
  <w:abstractNum w:abstractNumId="16" w15:restartNumberingAfterBreak="0">
    <w:nsid w:val="458D75EE"/>
    <w:multiLevelType w:val="hybridMultilevel"/>
    <w:tmpl w:val="846EEB48"/>
    <w:lvl w:ilvl="0" w:tplc="4DDECE36">
      <w:start w:val="1"/>
      <w:numFmt w:val="decimal"/>
      <w:lvlText w:val="%1．"/>
      <w:lvlJc w:val="left"/>
      <w:pPr>
        <w:tabs>
          <w:tab w:val="num" w:pos="840"/>
        </w:tabs>
        <w:ind w:left="840" w:hanging="360"/>
      </w:pPr>
      <w:rPr>
        <w:rFonts w:hint="eastAsia"/>
      </w:rPr>
    </w:lvl>
    <w:lvl w:ilvl="1" w:tplc="629C83D4">
      <w:start w:val="1"/>
      <w:numFmt w:val="decimal"/>
      <w:lvlText w:val="%2、"/>
      <w:lvlJc w:val="left"/>
      <w:pPr>
        <w:tabs>
          <w:tab w:val="num" w:pos="1260"/>
        </w:tabs>
        <w:ind w:left="1260" w:hanging="360"/>
      </w:pPr>
      <w:rPr>
        <w:rFonts w:hint="eastAsia"/>
      </w:rPr>
    </w:lvl>
    <w:lvl w:ilvl="2" w:tplc="AC108680">
      <w:start w:val="1"/>
      <w:numFmt w:val="decimal"/>
      <w:lvlText w:val="%3."/>
      <w:lvlJc w:val="left"/>
      <w:pPr>
        <w:tabs>
          <w:tab w:val="num" w:pos="2040"/>
        </w:tabs>
        <w:ind w:left="2040" w:hanging="720"/>
      </w:pPr>
      <w:rPr>
        <w:rFonts w:ascii="Times New Roman" w:eastAsia="Times New Roman" w:hAnsi="Times New Roman" w:cs="Times New Roman"/>
      </w:rPr>
    </w:lvl>
    <w:lvl w:ilvl="3" w:tplc="3684D608">
      <w:start w:val="2"/>
      <w:numFmt w:val="decimal"/>
      <w:lvlText w:val="%4."/>
      <w:lvlJc w:val="left"/>
      <w:pPr>
        <w:tabs>
          <w:tab w:val="num" w:pos="2100"/>
        </w:tabs>
        <w:ind w:left="2100" w:hanging="36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7" w15:restartNumberingAfterBreak="0">
    <w:nsid w:val="45A93A2A"/>
    <w:multiLevelType w:val="hybridMultilevel"/>
    <w:tmpl w:val="D5A49986"/>
    <w:lvl w:ilvl="0" w:tplc="3DDECEFA">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5077293E"/>
    <w:multiLevelType w:val="hybridMultilevel"/>
    <w:tmpl w:val="137A89EA"/>
    <w:lvl w:ilvl="0" w:tplc="F14CA0E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2816D77"/>
    <w:multiLevelType w:val="hybridMultilevel"/>
    <w:tmpl w:val="D81C566E"/>
    <w:lvl w:ilvl="0" w:tplc="14C04CC6">
      <w:start w:val="4"/>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55933221"/>
    <w:multiLevelType w:val="hybridMultilevel"/>
    <w:tmpl w:val="16EA80C2"/>
    <w:lvl w:ilvl="0" w:tplc="9DCC1940">
      <w:start w:val="1"/>
      <w:numFmt w:val="decimal"/>
      <w:lvlText w:val="（%1）"/>
      <w:lvlJc w:val="left"/>
      <w:pPr>
        <w:tabs>
          <w:tab w:val="num" w:pos="1080"/>
        </w:tabs>
        <w:ind w:left="1080" w:hanging="10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5B8D7374"/>
    <w:multiLevelType w:val="hybridMultilevel"/>
    <w:tmpl w:val="1B70FA78"/>
    <w:lvl w:ilvl="0" w:tplc="0D8C339A">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15:restartNumberingAfterBreak="0">
    <w:nsid w:val="5EA5386B"/>
    <w:multiLevelType w:val="hybridMultilevel"/>
    <w:tmpl w:val="DB469724"/>
    <w:lvl w:ilvl="0" w:tplc="EC10B980">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609D4449"/>
    <w:multiLevelType w:val="hybridMultilevel"/>
    <w:tmpl w:val="92A0A31A"/>
    <w:lvl w:ilvl="0" w:tplc="CD8049CC">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abstractNum w:abstractNumId="24" w15:restartNumberingAfterBreak="0">
    <w:nsid w:val="62A64D37"/>
    <w:multiLevelType w:val="hybridMultilevel"/>
    <w:tmpl w:val="F23C767E"/>
    <w:lvl w:ilvl="0" w:tplc="5C324EE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6E405294"/>
    <w:multiLevelType w:val="hybridMultilevel"/>
    <w:tmpl w:val="95EABC8A"/>
    <w:lvl w:ilvl="0" w:tplc="739CC10C">
      <w:start w:val="1"/>
      <w:numFmt w:val="decimal"/>
      <w:lvlText w:val="（%1）"/>
      <w:lvlJc w:val="left"/>
      <w:pPr>
        <w:tabs>
          <w:tab w:val="num" w:pos="1200"/>
        </w:tabs>
        <w:ind w:left="1200" w:hanging="72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6" w15:restartNumberingAfterBreak="0">
    <w:nsid w:val="6FBF3983"/>
    <w:multiLevelType w:val="hybridMultilevel"/>
    <w:tmpl w:val="944CD310"/>
    <w:lvl w:ilvl="0" w:tplc="3F74BCCC">
      <w:start w:val="1"/>
      <w:numFmt w:val="japaneseCounting"/>
      <w:lvlText w:val="%1、"/>
      <w:lvlJc w:val="left"/>
      <w:pPr>
        <w:ind w:left="500" w:hanging="5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702E7404"/>
    <w:multiLevelType w:val="hybridMultilevel"/>
    <w:tmpl w:val="8474C726"/>
    <w:lvl w:ilvl="0" w:tplc="52E80A60">
      <w:start w:val="1"/>
      <w:numFmt w:val="decimal"/>
      <w:lvlText w:val="（%1）"/>
      <w:lvlJc w:val="left"/>
      <w:pPr>
        <w:ind w:left="1247" w:hanging="720"/>
      </w:pPr>
      <w:rPr>
        <w:rFonts w:hint="default"/>
      </w:rPr>
    </w:lvl>
    <w:lvl w:ilvl="1" w:tplc="04090019" w:tentative="1">
      <w:start w:val="1"/>
      <w:numFmt w:val="lowerLetter"/>
      <w:lvlText w:val="%2)"/>
      <w:lvlJc w:val="left"/>
      <w:pPr>
        <w:ind w:left="1407" w:hanging="440"/>
      </w:pPr>
    </w:lvl>
    <w:lvl w:ilvl="2" w:tplc="0409001B" w:tentative="1">
      <w:start w:val="1"/>
      <w:numFmt w:val="lowerRoman"/>
      <w:lvlText w:val="%3."/>
      <w:lvlJc w:val="right"/>
      <w:pPr>
        <w:ind w:left="1847" w:hanging="440"/>
      </w:pPr>
    </w:lvl>
    <w:lvl w:ilvl="3" w:tplc="0409000F" w:tentative="1">
      <w:start w:val="1"/>
      <w:numFmt w:val="decimal"/>
      <w:lvlText w:val="%4."/>
      <w:lvlJc w:val="left"/>
      <w:pPr>
        <w:ind w:left="2287" w:hanging="440"/>
      </w:pPr>
    </w:lvl>
    <w:lvl w:ilvl="4" w:tplc="04090019" w:tentative="1">
      <w:start w:val="1"/>
      <w:numFmt w:val="lowerLetter"/>
      <w:lvlText w:val="%5)"/>
      <w:lvlJc w:val="left"/>
      <w:pPr>
        <w:ind w:left="2727" w:hanging="440"/>
      </w:pPr>
    </w:lvl>
    <w:lvl w:ilvl="5" w:tplc="0409001B" w:tentative="1">
      <w:start w:val="1"/>
      <w:numFmt w:val="lowerRoman"/>
      <w:lvlText w:val="%6."/>
      <w:lvlJc w:val="right"/>
      <w:pPr>
        <w:ind w:left="3167" w:hanging="440"/>
      </w:pPr>
    </w:lvl>
    <w:lvl w:ilvl="6" w:tplc="0409000F" w:tentative="1">
      <w:start w:val="1"/>
      <w:numFmt w:val="decimal"/>
      <w:lvlText w:val="%7."/>
      <w:lvlJc w:val="left"/>
      <w:pPr>
        <w:ind w:left="3607" w:hanging="440"/>
      </w:pPr>
    </w:lvl>
    <w:lvl w:ilvl="7" w:tplc="04090019" w:tentative="1">
      <w:start w:val="1"/>
      <w:numFmt w:val="lowerLetter"/>
      <w:lvlText w:val="%8)"/>
      <w:lvlJc w:val="left"/>
      <w:pPr>
        <w:ind w:left="4047" w:hanging="440"/>
      </w:pPr>
    </w:lvl>
    <w:lvl w:ilvl="8" w:tplc="0409001B" w:tentative="1">
      <w:start w:val="1"/>
      <w:numFmt w:val="lowerRoman"/>
      <w:lvlText w:val="%9."/>
      <w:lvlJc w:val="right"/>
      <w:pPr>
        <w:ind w:left="4487" w:hanging="440"/>
      </w:pPr>
    </w:lvl>
  </w:abstractNum>
  <w:abstractNum w:abstractNumId="28" w15:restartNumberingAfterBreak="0">
    <w:nsid w:val="70DD2DE0"/>
    <w:multiLevelType w:val="hybridMultilevel"/>
    <w:tmpl w:val="89D2A3B8"/>
    <w:lvl w:ilvl="0" w:tplc="6914BDF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29" w15:restartNumberingAfterBreak="0">
    <w:nsid w:val="77153CD7"/>
    <w:multiLevelType w:val="hybridMultilevel"/>
    <w:tmpl w:val="85187A5C"/>
    <w:lvl w:ilvl="0" w:tplc="A2FE664E">
      <w:start w:val="1"/>
      <w:numFmt w:val="decimal"/>
      <w:lvlText w:val="%1、"/>
      <w:lvlJc w:val="left"/>
      <w:pPr>
        <w:tabs>
          <w:tab w:val="num" w:pos="720"/>
        </w:tabs>
        <w:ind w:left="720" w:hanging="720"/>
      </w:pPr>
      <w:rPr>
        <w:rFonts w:hint="eastAsia"/>
      </w:rPr>
    </w:lvl>
    <w:lvl w:ilvl="1" w:tplc="E9D2BB5E">
      <w:start w:val="1"/>
      <w:numFmt w:val="decimal"/>
      <w:lvlText w:val="（%2）"/>
      <w:lvlJc w:val="left"/>
      <w:pPr>
        <w:tabs>
          <w:tab w:val="num" w:pos="1500"/>
        </w:tabs>
        <w:ind w:left="1500" w:hanging="1080"/>
      </w:pPr>
      <w:rPr>
        <w:rFonts w:hint="eastAsia"/>
      </w:rPr>
    </w:lvl>
    <w:lvl w:ilvl="2" w:tplc="C22A5322">
      <w:numFmt w:val="decimal"/>
      <w:lvlText w:val="%3."/>
      <w:lvlJc w:val="left"/>
      <w:pPr>
        <w:tabs>
          <w:tab w:val="num" w:pos="1200"/>
        </w:tabs>
        <w:ind w:left="1200" w:hanging="36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550462953">
    <w:abstractNumId w:val="1"/>
  </w:num>
  <w:num w:numId="2" w16cid:durableId="1297831227">
    <w:abstractNumId w:val="2"/>
  </w:num>
  <w:num w:numId="3" w16cid:durableId="89934580">
    <w:abstractNumId w:val="28"/>
  </w:num>
  <w:num w:numId="4" w16cid:durableId="1016813223">
    <w:abstractNumId w:val="22"/>
  </w:num>
  <w:num w:numId="5" w16cid:durableId="132600921">
    <w:abstractNumId w:val="10"/>
  </w:num>
  <w:num w:numId="6" w16cid:durableId="40299059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2803158">
    <w:abstractNumId w:val="10"/>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77872223">
    <w:abstractNumId w:val="21"/>
  </w:num>
  <w:num w:numId="9" w16cid:durableId="538973772">
    <w:abstractNumId w:val="24"/>
  </w:num>
  <w:num w:numId="10" w16cid:durableId="1147673069">
    <w:abstractNumId w:val="6"/>
  </w:num>
  <w:num w:numId="11" w16cid:durableId="794173774">
    <w:abstractNumId w:val="18"/>
  </w:num>
  <w:num w:numId="12" w16cid:durableId="33965893">
    <w:abstractNumId w:val="12"/>
  </w:num>
  <w:num w:numId="13" w16cid:durableId="1761484712">
    <w:abstractNumId w:val="13"/>
  </w:num>
  <w:num w:numId="14" w16cid:durableId="708383192">
    <w:abstractNumId w:val="3"/>
  </w:num>
  <w:num w:numId="15" w16cid:durableId="99228032">
    <w:abstractNumId w:val="20"/>
  </w:num>
  <w:num w:numId="16" w16cid:durableId="1656370597">
    <w:abstractNumId w:val="4"/>
  </w:num>
  <w:num w:numId="17" w16cid:durableId="296301510">
    <w:abstractNumId w:val="8"/>
  </w:num>
  <w:num w:numId="18" w16cid:durableId="463276615">
    <w:abstractNumId w:val="29"/>
  </w:num>
  <w:num w:numId="19" w16cid:durableId="1197163307">
    <w:abstractNumId w:val="23"/>
  </w:num>
  <w:num w:numId="20" w16cid:durableId="1413425598">
    <w:abstractNumId w:val="11"/>
  </w:num>
  <w:num w:numId="21" w16cid:durableId="2103643292">
    <w:abstractNumId w:val="9"/>
  </w:num>
  <w:num w:numId="22" w16cid:durableId="221985297">
    <w:abstractNumId w:val="7"/>
  </w:num>
  <w:num w:numId="23" w16cid:durableId="587497142">
    <w:abstractNumId w:val="25"/>
  </w:num>
  <w:num w:numId="24" w16cid:durableId="970207999">
    <w:abstractNumId w:val="17"/>
  </w:num>
  <w:num w:numId="25" w16cid:durableId="1939603604">
    <w:abstractNumId w:val="16"/>
  </w:num>
  <w:num w:numId="26" w16cid:durableId="1770735203">
    <w:abstractNumId w:val="19"/>
  </w:num>
  <w:num w:numId="27" w16cid:durableId="204954907">
    <w:abstractNumId w:val="0"/>
  </w:num>
  <w:num w:numId="28" w16cid:durableId="424543017">
    <w:abstractNumId w:val="27"/>
  </w:num>
  <w:num w:numId="29" w16cid:durableId="914827834">
    <w:abstractNumId w:val="15"/>
  </w:num>
  <w:num w:numId="30" w16cid:durableId="2099400502">
    <w:abstractNumId w:val="26"/>
  </w:num>
  <w:num w:numId="31" w16cid:durableId="604191594">
    <w:abstractNumId w:val="5"/>
  </w:num>
  <w:num w:numId="32" w16cid:durableId="3415873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1D42C3"/>
    <w:rsid w:val="00023E19"/>
    <w:rsid w:val="00032041"/>
    <w:rsid w:val="000367C1"/>
    <w:rsid w:val="0005358F"/>
    <w:rsid w:val="00074D39"/>
    <w:rsid w:val="000771EA"/>
    <w:rsid w:val="000A17CE"/>
    <w:rsid w:val="000A5FD9"/>
    <w:rsid w:val="000C4E76"/>
    <w:rsid w:val="000C5AB5"/>
    <w:rsid w:val="000C7739"/>
    <w:rsid w:val="000D3B50"/>
    <w:rsid w:val="000D3F89"/>
    <w:rsid w:val="000D7592"/>
    <w:rsid w:val="000D7609"/>
    <w:rsid w:val="000F157B"/>
    <w:rsid w:val="000F2639"/>
    <w:rsid w:val="00127197"/>
    <w:rsid w:val="00137C55"/>
    <w:rsid w:val="00141040"/>
    <w:rsid w:val="001548EA"/>
    <w:rsid w:val="00155893"/>
    <w:rsid w:val="00162CF3"/>
    <w:rsid w:val="00166D48"/>
    <w:rsid w:val="00176971"/>
    <w:rsid w:val="00184F2C"/>
    <w:rsid w:val="00194FDA"/>
    <w:rsid w:val="001A406F"/>
    <w:rsid w:val="001B18F7"/>
    <w:rsid w:val="001C3C50"/>
    <w:rsid w:val="001D42C3"/>
    <w:rsid w:val="001E2B98"/>
    <w:rsid w:val="001E5957"/>
    <w:rsid w:val="00210186"/>
    <w:rsid w:val="002330B5"/>
    <w:rsid w:val="00233517"/>
    <w:rsid w:val="00236234"/>
    <w:rsid w:val="00237D7D"/>
    <w:rsid w:val="002400E1"/>
    <w:rsid w:val="00241451"/>
    <w:rsid w:val="00241728"/>
    <w:rsid w:val="00250EF7"/>
    <w:rsid w:val="00254A0F"/>
    <w:rsid w:val="002559B6"/>
    <w:rsid w:val="002564BB"/>
    <w:rsid w:val="00257C52"/>
    <w:rsid w:val="00274731"/>
    <w:rsid w:val="0029183D"/>
    <w:rsid w:val="00291B6C"/>
    <w:rsid w:val="00297C2B"/>
    <w:rsid w:val="002A0614"/>
    <w:rsid w:val="002A063C"/>
    <w:rsid w:val="002F5FAF"/>
    <w:rsid w:val="00304619"/>
    <w:rsid w:val="00305BE3"/>
    <w:rsid w:val="003110BC"/>
    <w:rsid w:val="00321C35"/>
    <w:rsid w:val="0032736C"/>
    <w:rsid w:val="0033481E"/>
    <w:rsid w:val="00341C80"/>
    <w:rsid w:val="00351563"/>
    <w:rsid w:val="00365937"/>
    <w:rsid w:val="0036761C"/>
    <w:rsid w:val="00376938"/>
    <w:rsid w:val="003834D9"/>
    <w:rsid w:val="003909B8"/>
    <w:rsid w:val="003B0E3C"/>
    <w:rsid w:val="003B202B"/>
    <w:rsid w:val="003F0167"/>
    <w:rsid w:val="0041149F"/>
    <w:rsid w:val="00411848"/>
    <w:rsid w:val="00415E10"/>
    <w:rsid w:val="0042490C"/>
    <w:rsid w:val="004261E8"/>
    <w:rsid w:val="00433E96"/>
    <w:rsid w:val="00434C58"/>
    <w:rsid w:val="0044358D"/>
    <w:rsid w:val="00463E21"/>
    <w:rsid w:val="00464640"/>
    <w:rsid w:val="00485C74"/>
    <w:rsid w:val="0049577C"/>
    <w:rsid w:val="004B0243"/>
    <w:rsid w:val="004B761B"/>
    <w:rsid w:val="004C143F"/>
    <w:rsid w:val="004D49C6"/>
    <w:rsid w:val="004E5C18"/>
    <w:rsid w:val="004F0E4A"/>
    <w:rsid w:val="005158DF"/>
    <w:rsid w:val="00521D57"/>
    <w:rsid w:val="00522D60"/>
    <w:rsid w:val="005260C7"/>
    <w:rsid w:val="00530C13"/>
    <w:rsid w:val="005526F4"/>
    <w:rsid w:val="00565570"/>
    <w:rsid w:val="005764DE"/>
    <w:rsid w:val="00582BB0"/>
    <w:rsid w:val="00585FFA"/>
    <w:rsid w:val="005869FC"/>
    <w:rsid w:val="00596EB6"/>
    <w:rsid w:val="005A2A75"/>
    <w:rsid w:val="005C2E89"/>
    <w:rsid w:val="005C6431"/>
    <w:rsid w:val="005D0578"/>
    <w:rsid w:val="005D366C"/>
    <w:rsid w:val="005D6AC8"/>
    <w:rsid w:val="005E7F76"/>
    <w:rsid w:val="005F1917"/>
    <w:rsid w:val="005F1DDA"/>
    <w:rsid w:val="00602C9F"/>
    <w:rsid w:val="00614976"/>
    <w:rsid w:val="00622BDD"/>
    <w:rsid w:val="00626882"/>
    <w:rsid w:val="006550F7"/>
    <w:rsid w:val="0065683A"/>
    <w:rsid w:val="00665525"/>
    <w:rsid w:val="006953AA"/>
    <w:rsid w:val="006C3CE5"/>
    <w:rsid w:val="006C5F29"/>
    <w:rsid w:val="006F2A66"/>
    <w:rsid w:val="00711E4F"/>
    <w:rsid w:val="0071760E"/>
    <w:rsid w:val="0071786A"/>
    <w:rsid w:val="007200E3"/>
    <w:rsid w:val="00721332"/>
    <w:rsid w:val="00722481"/>
    <w:rsid w:val="00730556"/>
    <w:rsid w:val="007329AC"/>
    <w:rsid w:val="007346DD"/>
    <w:rsid w:val="007615D7"/>
    <w:rsid w:val="007675CE"/>
    <w:rsid w:val="00767981"/>
    <w:rsid w:val="00770F83"/>
    <w:rsid w:val="007749E5"/>
    <w:rsid w:val="007905CB"/>
    <w:rsid w:val="00790B02"/>
    <w:rsid w:val="0079134C"/>
    <w:rsid w:val="00791946"/>
    <w:rsid w:val="007972BA"/>
    <w:rsid w:val="007A741E"/>
    <w:rsid w:val="007C3351"/>
    <w:rsid w:val="007C4C15"/>
    <w:rsid w:val="007C607E"/>
    <w:rsid w:val="007C6B42"/>
    <w:rsid w:val="007D4778"/>
    <w:rsid w:val="007F3D19"/>
    <w:rsid w:val="0081486C"/>
    <w:rsid w:val="0082180C"/>
    <w:rsid w:val="0083229F"/>
    <w:rsid w:val="008428A3"/>
    <w:rsid w:val="00855751"/>
    <w:rsid w:val="00885B6E"/>
    <w:rsid w:val="00895612"/>
    <w:rsid w:val="008A33DE"/>
    <w:rsid w:val="008A6743"/>
    <w:rsid w:val="008B1FA1"/>
    <w:rsid w:val="008B6CDB"/>
    <w:rsid w:val="008D482D"/>
    <w:rsid w:val="008E2EA1"/>
    <w:rsid w:val="008E46B4"/>
    <w:rsid w:val="008F7F34"/>
    <w:rsid w:val="00903C27"/>
    <w:rsid w:val="00915FAC"/>
    <w:rsid w:val="00927649"/>
    <w:rsid w:val="009364E9"/>
    <w:rsid w:val="00940381"/>
    <w:rsid w:val="00945836"/>
    <w:rsid w:val="009600E7"/>
    <w:rsid w:val="00965C73"/>
    <w:rsid w:val="00972DEF"/>
    <w:rsid w:val="00976BC4"/>
    <w:rsid w:val="0097709D"/>
    <w:rsid w:val="00990655"/>
    <w:rsid w:val="00994AEA"/>
    <w:rsid w:val="009A0268"/>
    <w:rsid w:val="009A29B8"/>
    <w:rsid w:val="009A4595"/>
    <w:rsid w:val="009B4FDA"/>
    <w:rsid w:val="00A27522"/>
    <w:rsid w:val="00A4516D"/>
    <w:rsid w:val="00A7703C"/>
    <w:rsid w:val="00A83704"/>
    <w:rsid w:val="00A860D5"/>
    <w:rsid w:val="00A9420C"/>
    <w:rsid w:val="00A96DE9"/>
    <w:rsid w:val="00AA02A4"/>
    <w:rsid w:val="00AB29EA"/>
    <w:rsid w:val="00AC068E"/>
    <w:rsid w:val="00AC30A6"/>
    <w:rsid w:val="00AD4C68"/>
    <w:rsid w:val="00AD5753"/>
    <w:rsid w:val="00AF2AF9"/>
    <w:rsid w:val="00B03D82"/>
    <w:rsid w:val="00B154B7"/>
    <w:rsid w:val="00B25778"/>
    <w:rsid w:val="00B30555"/>
    <w:rsid w:val="00B46763"/>
    <w:rsid w:val="00B47A9A"/>
    <w:rsid w:val="00B64A77"/>
    <w:rsid w:val="00B675FC"/>
    <w:rsid w:val="00B869CC"/>
    <w:rsid w:val="00B87C3F"/>
    <w:rsid w:val="00B9526E"/>
    <w:rsid w:val="00B95892"/>
    <w:rsid w:val="00BA19A0"/>
    <w:rsid w:val="00BC1062"/>
    <w:rsid w:val="00BC1ABA"/>
    <w:rsid w:val="00BC2696"/>
    <w:rsid w:val="00BD23D1"/>
    <w:rsid w:val="00BD4E0C"/>
    <w:rsid w:val="00BE07EC"/>
    <w:rsid w:val="00BE773E"/>
    <w:rsid w:val="00C04816"/>
    <w:rsid w:val="00C054AC"/>
    <w:rsid w:val="00C12A8B"/>
    <w:rsid w:val="00C157F5"/>
    <w:rsid w:val="00C20AA7"/>
    <w:rsid w:val="00C25AFC"/>
    <w:rsid w:val="00C322CC"/>
    <w:rsid w:val="00C33185"/>
    <w:rsid w:val="00C44080"/>
    <w:rsid w:val="00C529D7"/>
    <w:rsid w:val="00C54BC2"/>
    <w:rsid w:val="00C61E53"/>
    <w:rsid w:val="00C646B7"/>
    <w:rsid w:val="00C81960"/>
    <w:rsid w:val="00C848CE"/>
    <w:rsid w:val="00C97AB7"/>
    <w:rsid w:val="00CB7588"/>
    <w:rsid w:val="00CD0ED9"/>
    <w:rsid w:val="00CD2D33"/>
    <w:rsid w:val="00CF3A01"/>
    <w:rsid w:val="00D05C2C"/>
    <w:rsid w:val="00D148B6"/>
    <w:rsid w:val="00D20CE6"/>
    <w:rsid w:val="00D26F7D"/>
    <w:rsid w:val="00D323C8"/>
    <w:rsid w:val="00D32A29"/>
    <w:rsid w:val="00D509AE"/>
    <w:rsid w:val="00D52483"/>
    <w:rsid w:val="00D54512"/>
    <w:rsid w:val="00D55CB5"/>
    <w:rsid w:val="00D66787"/>
    <w:rsid w:val="00D90E5B"/>
    <w:rsid w:val="00D91412"/>
    <w:rsid w:val="00DB1546"/>
    <w:rsid w:val="00DB56BB"/>
    <w:rsid w:val="00DC3EF4"/>
    <w:rsid w:val="00DC5124"/>
    <w:rsid w:val="00DD207F"/>
    <w:rsid w:val="00DD4737"/>
    <w:rsid w:val="00E249CE"/>
    <w:rsid w:val="00E250A0"/>
    <w:rsid w:val="00E2520B"/>
    <w:rsid w:val="00E30202"/>
    <w:rsid w:val="00E61125"/>
    <w:rsid w:val="00E74045"/>
    <w:rsid w:val="00E93C69"/>
    <w:rsid w:val="00E95C85"/>
    <w:rsid w:val="00EA4868"/>
    <w:rsid w:val="00EB530D"/>
    <w:rsid w:val="00ED77AD"/>
    <w:rsid w:val="00EE25BF"/>
    <w:rsid w:val="00F15736"/>
    <w:rsid w:val="00F37BFD"/>
    <w:rsid w:val="00F5729F"/>
    <w:rsid w:val="00F60AEA"/>
    <w:rsid w:val="00F62487"/>
    <w:rsid w:val="00F63AD5"/>
    <w:rsid w:val="00F83C4A"/>
    <w:rsid w:val="00F870C9"/>
    <w:rsid w:val="00F94487"/>
    <w:rsid w:val="00F946FD"/>
    <w:rsid w:val="00FA123D"/>
    <w:rsid w:val="00FA5802"/>
    <w:rsid w:val="00FC02C2"/>
    <w:rsid w:val="00FD5DD1"/>
    <w:rsid w:val="00FF0F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BBE4D1"/>
  <w15:docId w15:val="{22F3CAD7-F24F-4FAC-A0F2-7695B939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4E76"/>
    <w:pPr>
      <w:widowControl w:val="0"/>
      <w:jc w:val="both"/>
    </w:pPr>
    <w:rPr>
      <w:kern w:val="2"/>
      <w:sz w:val="21"/>
      <w:szCs w:val="24"/>
    </w:rPr>
  </w:style>
  <w:style w:type="paragraph" w:styleId="1">
    <w:name w:val="heading 1"/>
    <w:basedOn w:val="a"/>
    <w:next w:val="a"/>
    <w:qFormat/>
    <w:rsid w:val="00E250A0"/>
    <w:pPr>
      <w:keepNext/>
      <w:ind w:rightChars="12" w:right="25"/>
      <w:outlineLvl w:val="0"/>
    </w:pPr>
    <w:rPr>
      <w:sz w:val="30"/>
    </w:rPr>
  </w:style>
  <w:style w:type="paragraph" w:styleId="2">
    <w:name w:val="heading 2"/>
    <w:basedOn w:val="a"/>
    <w:next w:val="a"/>
    <w:link w:val="20"/>
    <w:uiPriority w:val="9"/>
    <w:unhideWhenUsed/>
    <w:qFormat/>
    <w:rsid w:val="000367C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C5F2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E250A0"/>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E250A0"/>
    <w:rPr>
      <w:rFonts w:eastAsia="宋体"/>
      <w:kern w:val="2"/>
      <w:sz w:val="18"/>
      <w:szCs w:val="18"/>
      <w:lang w:val="en-US" w:eastAsia="zh-CN" w:bidi="ar-SA"/>
    </w:rPr>
  </w:style>
  <w:style w:type="paragraph" w:styleId="a5">
    <w:name w:val="footer"/>
    <w:basedOn w:val="a"/>
    <w:link w:val="a6"/>
    <w:uiPriority w:val="99"/>
    <w:unhideWhenUsed/>
    <w:rsid w:val="00E250A0"/>
    <w:pPr>
      <w:tabs>
        <w:tab w:val="center" w:pos="4153"/>
        <w:tab w:val="right" w:pos="8306"/>
      </w:tabs>
      <w:snapToGrid w:val="0"/>
      <w:jc w:val="left"/>
    </w:pPr>
    <w:rPr>
      <w:sz w:val="18"/>
      <w:szCs w:val="18"/>
    </w:rPr>
  </w:style>
  <w:style w:type="character" w:customStyle="1" w:styleId="a6">
    <w:name w:val="页脚 字符"/>
    <w:link w:val="a5"/>
    <w:uiPriority w:val="99"/>
    <w:rsid w:val="00E250A0"/>
    <w:rPr>
      <w:rFonts w:eastAsia="宋体"/>
      <w:kern w:val="2"/>
      <w:sz w:val="18"/>
      <w:szCs w:val="18"/>
      <w:lang w:val="en-US" w:eastAsia="zh-CN" w:bidi="ar-SA"/>
    </w:rPr>
  </w:style>
  <w:style w:type="table" w:styleId="a7">
    <w:name w:val="Table Grid"/>
    <w:basedOn w:val="a1"/>
    <w:rsid w:val="00E250A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241451"/>
  </w:style>
  <w:style w:type="paragraph" w:styleId="a9">
    <w:name w:val="Body Text Indent"/>
    <w:basedOn w:val="a"/>
    <w:rsid w:val="007675CE"/>
    <w:pPr>
      <w:widowControl/>
      <w:spacing w:before="100" w:beforeAutospacing="1" w:after="100" w:afterAutospacing="1"/>
      <w:jc w:val="left"/>
    </w:pPr>
    <w:rPr>
      <w:rFonts w:ascii="宋体" w:hAnsi="宋体"/>
      <w:kern w:val="0"/>
      <w:sz w:val="24"/>
    </w:rPr>
  </w:style>
  <w:style w:type="paragraph" w:styleId="aa">
    <w:name w:val="Body Text"/>
    <w:basedOn w:val="a"/>
    <w:link w:val="ab"/>
    <w:uiPriority w:val="99"/>
    <w:rsid w:val="007675CE"/>
    <w:pPr>
      <w:spacing w:after="120"/>
    </w:pPr>
  </w:style>
  <w:style w:type="paragraph" w:styleId="ac">
    <w:name w:val="Balloon Text"/>
    <w:basedOn w:val="a"/>
    <w:link w:val="ad"/>
    <w:rsid w:val="00237D7D"/>
    <w:rPr>
      <w:sz w:val="18"/>
      <w:szCs w:val="18"/>
    </w:rPr>
  </w:style>
  <w:style w:type="character" w:customStyle="1" w:styleId="ad">
    <w:name w:val="批注框文本 字符"/>
    <w:basedOn w:val="a0"/>
    <w:link w:val="ac"/>
    <w:rsid w:val="00237D7D"/>
    <w:rPr>
      <w:kern w:val="2"/>
      <w:sz w:val="18"/>
      <w:szCs w:val="18"/>
    </w:rPr>
  </w:style>
  <w:style w:type="paragraph" w:styleId="ae">
    <w:name w:val="List Paragraph"/>
    <w:basedOn w:val="a"/>
    <w:uiPriority w:val="34"/>
    <w:qFormat/>
    <w:rsid w:val="001D42C3"/>
    <w:pPr>
      <w:ind w:firstLineChars="200" w:firstLine="420"/>
    </w:pPr>
  </w:style>
  <w:style w:type="table" w:customStyle="1" w:styleId="TableGrid0">
    <w:name w:val="Table Grid_0"/>
    <w:basedOn w:val="a1"/>
    <w:uiPriority w:val="39"/>
    <w:rsid w:val="00AC3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nhideWhenUsed/>
    <w:qFormat/>
    <w:rsid w:val="00AC30A6"/>
    <w:rPr>
      <w:rFonts w:asciiTheme="majorHAnsi" w:eastAsia="黑体" w:hAnsiTheme="majorHAnsi" w:cstheme="majorBidi"/>
      <w:sz w:val="20"/>
      <w:szCs w:val="20"/>
    </w:rPr>
  </w:style>
  <w:style w:type="character" w:customStyle="1" w:styleId="ab">
    <w:name w:val="正文文本 字符"/>
    <w:basedOn w:val="a0"/>
    <w:link w:val="aa"/>
    <w:uiPriority w:val="99"/>
    <w:rsid w:val="00D91412"/>
    <w:rPr>
      <w:kern w:val="2"/>
      <w:sz w:val="21"/>
      <w:szCs w:val="24"/>
    </w:rPr>
  </w:style>
  <w:style w:type="character" w:customStyle="1" w:styleId="30">
    <w:name w:val="标题 3 字符"/>
    <w:basedOn w:val="a0"/>
    <w:link w:val="3"/>
    <w:uiPriority w:val="9"/>
    <w:rsid w:val="006C5F29"/>
    <w:rPr>
      <w:b/>
      <w:bCs/>
      <w:kern w:val="2"/>
      <w:sz w:val="32"/>
      <w:szCs w:val="32"/>
    </w:rPr>
  </w:style>
  <w:style w:type="character" w:customStyle="1" w:styleId="20">
    <w:name w:val="标题 2 字符"/>
    <w:basedOn w:val="a0"/>
    <w:link w:val="2"/>
    <w:semiHidden/>
    <w:rsid w:val="000367C1"/>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6C3CE5"/>
    <w:pPr>
      <w:keepLines/>
      <w:widowControl/>
      <w:spacing w:before="240" w:line="259" w:lineRule="auto"/>
      <w:ind w:rightChars="0" w:right="0"/>
      <w:jc w:val="left"/>
      <w:outlineLvl w:val="9"/>
    </w:pPr>
    <w:rPr>
      <w:rFonts w:asciiTheme="majorHAnsi" w:eastAsiaTheme="majorEastAsia" w:hAnsiTheme="majorHAnsi" w:cstheme="majorBidi"/>
      <w:color w:val="365F91" w:themeColor="accent1" w:themeShade="BF"/>
      <w:kern w:val="0"/>
      <w:sz w:val="32"/>
      <w:szCs w:val="32"/>
    </w:rPr>
  </w:style>
  <w:style w:type="paragraph" w:styleId="TOC1">
    <w:name w:val="toc 1"/>
    <w:basedOn w:val="a"/>
    <w:next w:val="a"/>
    <w:autoRedefine/>
    <w:uiPriority w:val="39"/>
    <w:unhideWhenUsed/>
    <w:rsid w:val="006C3CE5"/>
  </w:style>
  <w:style w:type="paragraph" w:styleId="TOC3">
    <w:name w:val="toc 3"/>
    <w:basedOn w:val="a"/>
    <w:next w:val="a"/>
    <w:autoRedefine/>
    <w:uiPriority w:val="39"/>
    <w:unhideWhenUsed/>
    <w:rsid w:val="006C3CE5"/>
    <w:pPr>
      <w:ind w:leftChars="400" w:left="840"/>
    </w:pPr>
  </w:style>
  <w:style w:type="character" w:styleId="af0">
    <w:name w:val="Hyperlink"/>
    <w:basedOn w:val="a0"/>
    <w:uiPriority w:val="99"/>
    <w:unhideWhenUsed/>
    <w:rsid w:val="006C3CE5"/>
    <w:rPr>
      <w:color w:val="0000FF" w:themeColor="hyperlink"/>
      <w:u w:val="single"/>
    </w:rPr>
  </w:style>
  <w:style w:type="character" w:styleId="af1">
    <w:name w:val="Placeholder Text"/>
    <w:basedOn w:val="a0"/>
    <w:uiPriority w:val="99"/>
    <w:semiHidden/>
    <w:rsid w:val="00A770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3653">
      <w:bodyDiv w:val="1"/>
      <w:marLeft w:val="0"/>
      <w:marRight w:val="0"/>
      <w:marTop w:val="0"/>
      <w:marBottom w:val="0"/>
      <w:divBdr>
        <w:top w:val="none" w:sz="0" w:space="0" w:color="auto"/>
        <w:left w:val="none" w:sz="0" w:space="0" w:color="auto"/>
        <w:bottom w:val="none" w:sz="0" w:space="0" w:color="auto"/>
        <w:right w:val="none" w:sz="0" w:space="0" w:color="auto"/>
      </w:divBdr>
      <w:divsChild>
        <w:div w:id="1758479473">
          <w:marLeft w:val="0"/>
          <w:marRight w:val="0"/>
          <w:marTop w:val="0"/>
          <w:marBottom w:val="0"/>
          <w:divBdr>
            <w:top w:val="none" w:sz="0" w:space="0" w:color="auto"/>
            <w:left w:val="none" w:sz="0" w:space="0" w:color="auto"/>
            <w:bottom w:val="none" w:sz="0" w:space="0" w:color="auto"/>
            <w:right w:val="none" w:sz="0" w:space="0" w:color="auto"/>
          </w:divBdr>
        </w:div>
        <w:div w:id="1066493697">
          <w:marLeft w:val="0"/>
          <w:marRight w:val="0"/>
          <w:marTop w:val="0"/>
          <w:marBottom w:val="0"/>
          <w:divBdr>
            <w:top w:val="none" w:sz="0" w:space="0" w:color="auto"/>
            <w:left w:val="none" w:sz="0" w:space="0" w:color="auto"/>
            <w:bottom w:val="none" w:sz="0" w:space="0" w:color="auto"/>
            <w:right w:val="none" w:sz="0" w:space="0" w:color="auto"/>
          </w:divBdr>
        </w:div>
        <w:div w:id="926961460">
          <w:marLeft w:val="0"/>
          <w:marRight w:val="0"/>
          <w:marTop w:val="0"/>
          <w:marBottom w:val="0"/>
          <w:divBdr>
            <w:top w:val="none" w:sz="0" w:space="0" w:color="auto"/>
            <w:left w:val="none" w:sz="0" w:space="0" w:color="auto"/>
            <w:bottom w:val="none" w:sz="0" w:space="0" w:color="auto"/>
            <w:right w:val="none" w:sz="0" w:space="0" w:color="auto"/>
          </w:divBdr>
        </w:div>
      </w:divsChild>
    </w:div>
    <w:div w:id="533613905">
      <w:bodyDiv w:val="1"/>
      <w:marLeft w:val="0"/>
      <w:marRight w:val="0"/>
      <w:marTop w:val="0"/>
      <w:marBottom w:val="0"/>
      <w:divBdr>
        <w:top w:val="none" w:sz="0" w:space="0" w:color="auto"/>
        <w:left w:val="none" w:sz="0" w:space="0" w:color="auto"/>
        <w:bottom w:val="none" w:sz="0" w:space="0" w:color="auto"/>
        <w:right w:val="none" w:sz="0" w:space="0" w:color="auto"/>
      </w:divBdr>
      <w:divsChild>
        <w:div w:id="1239173993">
          <w:marLeft w:val="0"/>
          <w:marRight w:val="0"/>
          <w:marTop w:val="0"/>
          <w:marBottom w:val="0"/>
          <w:divBdr>
            <w:top w:val="none" w:sz="0" w:space="0" w:color="auto"/>
            <w:left w:val="none" w:sz="0" w:space="0" w:color="auto"/>
            <w:bottom w:val="none" w:sz="0" w:space="0" w:color="auto"/>
            <w:right w:val="none" w:sz="0" w:space="0" w:color="auto"/>
          </w:divBdr>
        </w:div>
        <w:div w:id="164439924">
          <w:marLeft w:val="0"/>
          <w:marRight w:val="0"/>
          <w:marTop w:val="0"/>
          <w:marBottom w:val="0"/>
          <w:divBdr>
            <w:top w:val="none" w:sz="0" w:space="0" w:color="auto"/>
            <w:left w:val="none" w:sz="0" w:space="0" w:color="auto"/>
            <w:bottom w:val="none" w:sz="0" w:space="0" w:color="auto"/>
            <w:right w:val="none" w:sz="0" w:space="0" w:color="auto"/>
          </w:divBdr>
        </w:div>
        <w:div w:id="529033868">
          <w:marLeft w:val="0"/>
          <w:marRight w:val="0"/>
          <w:marTop w:val="0"/>
          <w:marBottom w:val="0"/>
          <w:divBdr>
            <w:top w:val="none" w:sz="0" w:space="0" w:color="auto"/>
            <w:left w:val="none" w:sz="0" w:space="0" w:color="auto"/>
            <w:bottom w:val="none" w:sz="0" w:space="0" w:color="auto"/>
            <w:right w:val="none" w:sz="0" w:space="0" w:color="auto"/>
          </w:divBdr>
        </w:div>
      </w:divsChild>
    </w:div>
    <w:div w:id="743331983">
      <w:bodyDiv w:val="1"/>
      <w:marLeft w:val="0"/>
      <w:marRight w:val="0"/>
      <w:marTop w:val="0"/>
      <w:marBottom w:val="0"/>
      <w:divBdr>
        <w:top w:val="none" w:sz="0" w:space="0" w:color="auto"/>
        <w:left w:val="none" w:sz="0" w:space="0" w:color="auto"/>
        <w:bottom w:val="none" w:sz="0" w:space="0" w:color="auto"/>
        <w:right w:val="none" w:sz="0" w:space="0" w:color="auto"/>
      </w:divBdr>
      <w:divsChild>
        <w:div w:id="1214459633">
          <w:marLeft w:val="0"/>
          <w:marRight w:val="0"/>
          <w:marTop w:val="0"/>
          <w:marBottom w:val="0"/>
          <w:divBdr>
            <w:top w:val="none" w:sz="0" w:space="0" w:color="auto"/>
            <w:left w:val="none" w:sz="0" w:space="0" w:color="auto"/>
            <w:bottom w:val="none" w:sz="0" w:space="0" w:color="auto"/>
            <w:right w:val="none" w:sz="0" w:space="0" w:color="auto"/>
          </w:divBdr>
        </w:div>
        <w:div w:id="1924800439">
          <w:marLeft w:val="0"/>
          <w:marRight w:val="0"/>
          <w:marTop w:val="0"/>
          <w:marBottom w:val="0"/>
          <w:divBdr>
            <w:top w:val="none" w:sz="0" w:space="0" w:color="auto"/>
            <w:left w:val="none" w:sz="0" w:space="0" w:color="auto"/>
            <w:bottom w:val="none" w:sz="0" w:space="0" w:color="auto"/>
            <w:right w:val="none" w:sz="0" w:space="0" w:color="auto"/>
          </w:divBdr>
        </w:div>
        <w:div w:id="962812875">
          <w:marLeft w:val="0"/>
          <w:marRight w:val="0"/>
          <w:marTop w:val="0"/>
          <w:marBottom w:val="0"/>
          <w:divBdr>
            <w:top w:val="none" w:sz="0" w:space="0" w:color="auto"/>
            <w:left w:val="none" w:sz="0" w:space="0" w:color="auto"/>
            <w:bottom w:val="none" w:sz="0" w:space="0" w:color="auto"/>
            <w:right w:val="none" w:sz="0" w:space="0" w:color="auto"/>
          </w:divBdr>
        </w:div>
      </w:divsChild>
    </w:div>
    <w:div w:id="1014652644">
      <w:bodyDiv w:val="1"/>
      <w:marLeft w:val="0"/>
      <w:marRight w:val="0"/>
      <w:marTop w:val="0"/>
      <w:marBottom w:val="0"/>
      <w:divBdr>
        <w:top w:val="none" w:sz="0" w:space="0" w:color="auto"/>
        <w:left w:val="none" w:sz="0" w:space="0" w:color="auto"/>
        <w:bottom w:val="none" w:sz="0" w:space="0" w:color="auto"/>
        <w:right w:val="none" w:sz="0" w:space="0" w:color="auto"/>
      </w:divBdr>
      <w:divsChild>
        <w:div w:id="870873574">
          <w:marLeft w:val="0"/>
          <w:marRight w:val="0"/>
          <w:marTop w:val="0"/>
          <w:marBottom w:val="0"/>
          <w:divBdr>
            <w:top w:val="none" w:sz="0" w:space="0" w:color="auto"/>
            <w:left w:val="none" w:sz="0" w:space="0" w:color="auto"/>
            <w:bottom w:val="none" w:sz="0" w:space="0" w:color="auto"/>
            <w:right w:val="none" w:sz="0" w:space="0" w:color="auto"/>
          </w:divBdr>
        </w:div>
        <w:div w:id="178930647">
          <w:marLeft w:val="0"/>
          <w:marRight w:val="0"/>
          <w:marTop w:val="0"/>
          <w:marBottom w:val="0"/>
          <w:divBdr>
            <w:top w:val="none" w:sz="0" w:space="0" w:color="auto"/>
            <w:left w:val="none" w:sz="0" w:space="0" w:color="auto"/>
            <w:bottom w:val="none" w:sz="0" w:space="0" w:color="auto"/>
            <w:right w:val="none" w:sz="0" w:space="0" w:color="auto"/>
          </w:divBdr>
        </w:div>
        <w:div w:id="7539353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1.wmf"/><Relationship Id="rId50" Type="http://schemas.openxmlformats.org/officeDocument/2006/relationships/oleObject" Target="embeddings/oleObject20.bin"/><Relationship Id="rId55" Type="http://schemas.openxmlformats.org/officeDocument/2006/relationships/image" Target="media/image25.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2.wmf"/><Relationship Id="rId11" Type="http://schemas.openxmlformats.org/officeDocument/2006/relationships/footer" Target="footer1.xml"/><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6.wmf"/><Relationship Id="rId40" Type="http://schemas.openxmlformats.org/officeDocument/2006/relationships/oleObject" Target="embeddings/oleObject15.bin"/><Relationship Id="rId45" Type="http://schemas.openxmlformats.org/officeDocument/2006/relationships/image" Target="media/image20.wmf"/><Relationship Id="rId53" Type="http://schemas.openxmlformats.org/officeDocument/2006/relationships/image" Target="media/image24.wmf"/><Relationship Id="rId58" Type="http://schemas.openxmlformats.org/officeDocument/2006/relationships/image" Target="media/image28.png"/><Relationship Id="rId5" Type="http://schemas.openxmlformats.org/officeDocument/2006/relationships/webSettings" Target="webSettings.xml"/><Relationship Id="rId61" Type="http://schemas.openxmlformats.org/officeDocument/2006/relationships/image" Target="media/image30.wmf"/><Relationship Id="rId19" Type="http://schemas.openxmlformats.org/officeDocument/2006/relationships/image" Target="media/image7.wmf"/><Relationship Id="rId14" Type="http://schemas.openxmlformats.org/officeDocument/2006/relationships/image" Target="media/image4.wmf"/><Relationship Id="rId22" Type="http://schemas.openxmlformats.org/officeDocument/2006/relationships/oleObject" Target="embeddings/oleObject6.bin"/><Relationship Id="rId27" Type="http://schemas.openxmlformats.org/officeDocument/2006/relationships/image" Target="media/image11.wmf"/><Relationship Id="rId30" Type="http://schemas.openxmlformats.org/officeDocument/2006/relationships/oleObject" Target="embeddings/oleObject10.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9.bin"/><Relationship Id="rId56" Type="http://schemas.openxmlformats.org/officeDocument/2006/relationships/image" Target="media/image26.png"/><Relationship Id="rId64" Type="http://schemas.openxmlformats.org/officeDocument/2006/relationships/theme" Target="theme/theme1.xml"/><Relationship Id="rId8" Type="http://schemas.openxmlformats.org/officeDocument/2006/relationships/image" Target="media/image1.wmf"/><Relationship Id="rId51" Type="http://schemas.openxmlformats.org/officeDocument/2006/relationships/image" Target="media/image23.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9.wmf"/><Relationship Id="rId20" Type="http://schemas.openxmlformats.org/officeDocument/2006/relationships/oleObject" Target="embeddings/oleObject5.bin"/><Relationship Id="rId41" Type="http://schemas.openxmlformats.org/officeDocument/2006/relationships/image" Target="media/image18.wmf"/><Relationship Id="rId54" Type="http://schemas.openxmlformats.org/officeDocument/2006/relationships/oleObject" Target="embeddings/oleObject22.bin"/><Relationship Id="rId62" Type="http://schemas.openxmlformats.org/officeDocument/2006/relationships/oleObject" Target="embeddings/oleObject24.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9.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2.wmf"/><Relationship Id="rId57" Type="http://schemas.openxmlformats.org/officeDocument/2006/relationships/image" Target="media/image27.png"/><Relationship Id="rId10" Type="http://schemas.openxmlformats.org/officeDocument/2006/relationships/image" Target="media/image2.jpeg"/><Relationship Id="rId31" Type="http://schemas.openxmlformats.org/officeDocument/2006/relationships/image" Target="media/image13.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3.bin"/><Relationship Id="rId4" Type="http://schemas.openxmlformats.org/officeDocument/2006/relationships/settings" Target="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D:\WeChat%20Files\wxid_8i0hyd6dnid821\FileStorage\File\2023-04\&#21442;&#32771;-&#26426;&#26800;&#35774;&#35745;&#22522;&#30784;&#35838;&#31243;&#35774;&#35745;&#35828;&#26126;&#20070;--&#23436;&#25972;&#2925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539C0-5ED4-4C92-A477-2F591EB1D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参考-机械设计基础课程设计说明书--完整版.dotx</Template>
  <TotalTime>498</TotalTime>
  <Pages>1</Pages>
  <Words>7337</Words>
  <Characters>13502</Characters>
  <Application>Microsoft Office Word</Application>
  <DocSecurity>0</DocSecurity>
  <Lines>843</Lines>
  <Paragraphs>1041</Paragraphs>
  <ScaleCrop>false</ScaleCrop>
  <Company>CHINA</Company>
  <LinksUpToDate>false</LinksUpToDate>
  <CharactersWithSpaces>19798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xiaosl</dc:creator>
  <cp:lastModifiedBy>颂超 周</cp:lastModifiedBy>
  <cp:revision>32</cp:revision>
  <cp:lastPrinted>2025-06-27T09:27:00Z</cp:lastPrinted>
  <dcterms:created xsi:type="dcterms:W3CDTF">2025-06-02T06:12:00Z</dcterms:created>
  <dcterms:modified xsi:type="dcterms:W3CDTF">2025-06-27T09:33:00Z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